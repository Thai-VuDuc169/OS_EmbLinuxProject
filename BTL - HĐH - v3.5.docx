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0535A" w14:paraId="3A619388" w14:textId="77777777" w:rsidTr="7616BE05">
        <w:trPr>
          <w:trHeight w:val="14134"/>
        </w:trPr>
        <w:tc>
          <w:tcPr>
            <w:tcW w:w="9288" w:type="dxa"/>
          </w:tcPr>
          <w:p w14:paraId="64CACA73" w14:textId="77777777" w:rsidR="00196C45" w:rsidRDefault="0030535A" w:rsidP="00196C45">
            <w:pPr>
              <w:spacing w:after="0" w:line="240" w:lineRule="auto"/>
              <w:jc w:val="center"/>
            </w:pPr>
            <w:r w:rsidRPr="00E41E7A">
              <w:br w:type="page"/>
            </w:r>
            <w:r w:rsidR="00196C45">
              <w:t xml:space="preserve"> TRƯỜNG ĐẠI HỌC BÁCH KHOA HÀ NỘI</w:t>
            </w:r>
          </w:p>
          <w:p w14:paraId="52C585ED" w14:textId="77777777" w:rsidR="00196C45" w:rsidRDefault="00196C45" w:rsidP="00196C45">
            <w:pPr>
              <w:spacing w:after="0" w:line="240" w:lineRule="auto"/>
              <w:jc w:val="center"/>
              <w:rPr>
                <w:b/>
                <w:sz w:val="32"/>
                <w:szCs w:val="32"/>
              </w:rPr>
            </w:pPr>
            <w:r>
              <w:rPr>
                <w:b/>
                <w:sz w:val="32"/>
                <w:szCs w:val="32"/>
              </w:rPr>
              <w:t>VIỆN ĐIỆN TỬ - VIỄN THÔNG</w:t>
            </w:r>
          </w:p>
          <w:p w14:paraId="7EAFC15E" w14:textId="77777777" w:rsidR="00196C45" w:rsidRDefault="00196C45" w:rsidP="00196C45">
            <w:pPr>
              <w:jc w:val="center"/>
              <w:rPr>
                <w:b/>
                <w:color w:val="000000"/>
              </w:rPr>
            </w:pPr>
            <w:r>
              <w:rPr>
                <w:b/>
                <w:color w:val="000000"/>
              </w:rPr>
              <w:t>-----</w:t>
            </w:r>
            <w:r>
              <w:rPr>
                <w:rFonts w:ascii="Wingdings" w:eastAsia="Wingdings" w:hAnsi="Wingdings" w:cs="Wingdings"/>
                <w:b/>
                <w:color w:val="000000"/>
              </w:rPr>
              <w:t>□□&amp;□□</w:t>
            </w:r>
            <w:r>
              <w:rPr>
                <w:b/>
                <w:color w:val="000000"/>
              </w:rPr>
              <w:t>-----</w:t>
            </w:r>
          </w:p>
          <w:p w14:paraId="379A1F0C" w14:textId="77777777" w:rsidR="00196C45" w:rsidRDefault="00196C45" w:rsidP="00196C45">
            <w:pPr>
              <w:jc w:val="center"/>
            </w:pPr>
          </w:p>
          <w:p w14:paraId="2EA5D86A" w14:textId="77777777" w:rsidR="00196C45" w:rsidRDefault="00196C45" w:rsidP="00196C45">
            <w:pPr>
              <w:jc w:val="center"/>
            </w:pPr>
            <w:r>
              <w:rPr>
                <w:noProof/>
              </w:rPr>
              <w:drawing>
                <wp:inline distT="0" distB="0" distL="0" distR="0" wp14:anchorId="01591D4E" wp14:editId="52C5DA74">
                  <wp:extent cx="600075" cy="952500"/>
                  <wp:effectExtent l="0" t="0" r="9525" b="0"/>
                  <wp:docPr id="2" name="image9.jpg" descr="logo_128"/>
                  <wp:cNvGraphicFramePr/>
                  <a:graphic xmlns:a="http://schemas.openxmlformats.org/drawingml/2006/main">
                    <a:graphicData uri="http://schemas.openxmlformats.org/drawingml/2006/picture">
                      <pic:pic xmlns:pic="http://schemas.openxmlformats.org/drawingml/2006/picture">
                        <pic:nvPicPr>
                          <pic:cNvPr id="0" name="image9.jpg" descr="logo_128"/>
                          <pic:cNvPicPr preferRelativeResize="0"/>
                        </pic:nvPicPr>
                        <pic:blipFill>
                          <a:blip r:embed="rId8"/>
                          <a:srcRect/>
                          <a:stretch>
                            <a:fillRect/>
                          </a:stretch>
                        </pic:blipFill>
                        <pic:spPr>
                          <a:xfrm>
                            <a:off x="0" y="0"/>
                            <a:ext cx="601497" cy="954757"/>
                          </a:xfrm>
                          <a:prstGeom prst="rect">
                            <a:avLst/>
                          </a:prstGeom>
                          <a:ln/>
                        </pic:spPr>
                      </pic:pic>
                    </a:graphicData>
                  </a:graphic>
                </wp:inline>
              </w:drawing>
            </w:r>
          </w:p>
          <w:p w14:paraId="2B6C382B" w14:textId="77777777" w:rsidR="00196C45" w:rsidRPr="008D169A" w:rsidRDefault="00196C45" w:rsidP="00196C45">
            <w:pPr>
              <w:jc w:val="center"/>
            </w:pPr>
          </w:p>
          <w:p w14:paraId="71B3A568" w14:textId="77777777" w:rsidR="00196C45" w:rsidRPr="00F56CF6" w:rsidRDefault="00196C45" w:rsidP="00196C45">
            <w:pPr>
              <w:jc w:val="center"/>
              <w:rPr>
                <w:b/>
                <w:smallCaps/>
                <w:sz w:val="48"/>
                <w:szCs w:val="48"/>
              </w:rPr>
            </w:pPr>
            <w:r w:rsidRPr="00F56CF6">
              <w:rPr>
                <w:b/>
                <w:smallCaps/>
                <w:sz w:val="48"/>
                <w:szCs w:val="48"/>
              </w:rPr>
              <w:t>BÀI TẬP LỚN MÔN HỌC</w:t>
            </w:r>
          </w:p>
          <w:p w14:paraId="13DD742E" w14:textId="77777777" w:rsidR="00196C45" w:rsidRPr="00FD64C8" w:rsidRDefault="00196C45" w:rsidP="00196C45">
            <w:pPr>
              <w:jc w:val="center"/>
              <w:rPr>
                <w:b/>
                <w:iCs/>
                <w:smallCaps/>
                <w:sz w:val="44"/>
                <w:szCs w:val="44"/>
              </w:rPr>
            </w:pPr>
            <w:r w:rsidRPr="00FD64C8">
              <w:rPr>
                <w:b/>
                <w:iCs/>
                <w:smallCaps/>
                <w:sz w:val="44"/>
                <w:szCs w:val="44"/>
              </w:rPr>
              <w:t>HỆ ĐIỀU HÀNH</w:t>
            </w:r>
          </w:p>
          <w:p w14:paraId="31BEC3AE" w14:textId="79A34F0A" w:rsidR="00196C45" w:rsidRDefault="00196C45" w:rsidP="00196C45">
            <w:pPr>
              <w:jc w:val="center"/>
              <w:rPr>
                <w:b/>
                <w:i/>
                <w:sz w:val="30"/>
                <w:szCs w:val="30"/>
              </w:rPr>
            </w:pPr>
            <w:r w:rsidRPr="00F56CF6">
              <w:rPr>
                <w:b/>
                <w:i/>
                <w:sz w:val="30"/>
                <w:szCs w:val="30"/>
              </w:rPr>
              <w:t>Đề tài:</w:t>
            </w:r>
            <w:r w:rsidRPr="00F56CF6">
              <w:rPr>
                <w:rFonts w:ascii="Arial" w:eastAsia="Arial" w:hAnsi="Arial" w:cs="Arial"/>
                <w:b/>
                <w:i/>
                <w:sz w:val="30"/>
                <w:szCs w:val="30"/>
              </w:rPr>
              <w:t xml:space="preserve"> </w:t>
            </w:r>
            <w:r w:rsidRPr="00F56CF6">
              <w:rPr>
                <w:b/>
                <w:i/>
                <w:sz w:val="30"/>
                <w:szCs w:val="30"/>
              </w:rPr>
              <w:t>Xây dựng device driver cho màn hình Nokia 5110 để giao tiếp với GPIO trên Raspberry Pi 3, và xây dựng một ứng dụng tương tác với device drivers.</w:t>
            </w:r>
          </w:p>
          <w:p w14:paraId="7E65C22C" w14:textId="77777777" w:rsidR="00196C45" w:rsidRPr="00FD64C8" w:rsidRDefault="00196C45" w:rsidP="00196C45">
            <w:pPr>
              <w:jc w:val="center"/>
              <w:rPr>
                <w:b/>
                <w:i/>
                <w:sz w:val="30"/>
                <w:szCs w:val="30"/>
              </w:rPr>
            </w:pPr>
          </w:p>
          <w:tbl>
            <w:tblPr>
              <w:tblW w:w="6624" w:type="dxa"/>
              <w:jc w:val="center"/>
              <w:tblLook w:val="0400" w:firstRow="0" w:lastRow="0" w:firstColumn="0" w:lastColumn="0" w:noHBand="0" w:noVBand="1"/>
            </w:tblPr>
            <w:tblGrid>
              <w:gridCol w:w="2858"/>
              <w:gridCol w:w="1490"/>
              <w:gridCol w:w="2276"/>
            </w:tblGrid>
            <w:tr w:rsidR="00196C45" w:rsidRPr="008D169A" w14:paraId="2F9A42A8" w14:textId="77777777" w:rsidTr="0021075A">
              <w:trPr>
                <w:trHeight w:val="253"/>
                <w:jc w:val="center"/>
              </w:trPr>
              <w:tc>
                <w:tcPr>
                  <w:tcW w:w="2858" w:type="dxa"/>
                  <w:tcMar>
                    <w:top w:w="30" w:type="dxa"/>
                    <w:left w:w="45" w:type="dxa"/>
                    <w:bottom w:w="30" w:type="dxa"/>
                    <w:right w:w="45" w:type="dxa"/>
                  </w:tcMar>
                  <w:vAlign w:val="center"/>
                </w:tcPr>
                <w:p w14:paraId="20D71BA1" w14:textId="77777777" w:rsidR="00196C45" w:rsidRPr="00C60CD7" w:rsidRDefault="00196C45" w:rsidP="001B6C90">
                  <w:pPr>
                    <w:framePr w:hSpace="180" w:wrap="around" w:vAnchor="text" w:hAnchor="text" w:y="1"/>
                    <w:ind w:firstLine="0"/>
                    <w:suppressOverlap/>
                    <w:jc w:val="left"/>
                    <w:rPr>
                      <w:b/>
                      <w:bCs/>
                      <w:sz w:val="24"/>
                      <w:szCs w:val="18"/>
                    </w:rPr>
                  </w:pPr>
                  <w:r w:rsidRPr="00C60CD7">
                    <w:rPr>
                      <w:b/>
                      <w:bCs/>
                      <w:sz w:val="24"/>
                      <w:szCs w:val="18"/>
                    </w:rPr>
                    <w:t>Giảng viên hướng dẫn</w:t>
                  </w:r>
                </w:p>
              </w:tc>
              <w:tc>
                <w:tcPr>
                  <w:tcW w:w="3765" w:type="dxa"/>
                  <w:gridSpan w:val="2"/>
                  <w:shd w:val="clear" w:color="auto" w:fill="FFFFFF"/>
                  <w:tcMar>
                    <w:top w:w="30" w:type="dxa"/>
                    <w:left w:w="45" w:type="dxa"/>
                    <w:bottom w:w="30" w:type="dxa"/>
                    <w:right w:w="45" w:type="dxa"/>
                  </w:tcMar>
                  <w:vAlign w:val="center"/>
                </w:tcPr>
                <w:p w14:paraId="774BBCE3" w14:textId="77777777" w:rsidR="00196C45" w:rsidRPr="008D169A" w:rsidRDefault="00196C45" w:rsidP="001B6C90">
                  <w:pPr>
                    <w:framePr w:hSpace="180" w:wrap="around" w:vAnchor="text" w:hAnchor="text" w:y="1"/>
                    <w:suppressOverlap/>
                    <w:rPr>
                      <w:sz w:val="24"/>
                      <w:szCs w:val="18"/>
                    </w:rPr>
                  </w:pPr>
                  <w:r w:rsidRPr="008D169A">
                    <w:rPr>
                      <w:sz w:val="24"/>
                      <w:szCs w:val="18"/>
                    </w:rPr>
                    <w:t>TS. Phạm Doãn Tĩnh</w:t>
                  </w:r>
                </w:p>
              </w:tc>
            </w:tr>
            <w:tr w:rsidR="00196C45" w:rsidRPr="008D169A" w14:paraId="1CB1C896" w14:textId="77777777" w:rsidTr="0021075A">
              <w:trPr>
                <w:trHeight w:val="297"/>
                <w:jc w:val="center"/>
              </w:trPr>
              <w:tc>
                <w:tcPr>
                  <w:tcW w:w="6624" w:type="dxa"/>
                  <w:gridSpan w:val="3"/>
                  <w:tcMar>
                    <w:top w:w="30" w:type="dxa"/>
                    <w:left w:w="45" w:type="dxa"/>
                    <w:bottom w:w="30" w:type="dxa"/>
                    <w:right w:w="45" w:type="dxa"/>
                  </w:tcMar>
                  <w:vAlign w:val="center"/>
                </w:tcPr>
                <w:p w14:paraId="4BFBF9FA" w14:textId="77777777" w:rsidR="00196C45" w:rsidRPr="00C60CD7" w:rsidRDefault="00196C45" w:rsidP="001B6C90">
                  <w:pPr>
                    <w:framePr w:hSpace="180" w:wrap="around" w:vAnchor="text" w:hAnchor="text" w:y="1"/>
                    <w:ind w:firstLine="0"/>
                    <w:suppressOverlap/>
                    <w:jc w:val="left"/>
                    <w:rPr>
                      <w:b/>
                      <w:bCs/>
                      <w:sz w:val="24"/>
                      <w:szCs w:val="18"/>
                    </w:rPr>
                  </w:pPr>
                  <w:r w:rsidRPr="00C60CD7">
                    <w:rPr>
                      <w:b/>
                      <w:bCs/>
                      <w:sz w:val="24"/>
                      <w:szCs w:val="18"/>
                    </w:rPr>
                    <w:t>Nhóm sinh viên thực hiện:</w:t>
                  </w:r>
                </w:p>
              </w:tc>
            </w:tr>
            <w:tr w:rsidR="00196C45" w:rsidRPr="008D169A" w14:paraId="781E7C0F" w14:textId="77777777" w:rsidTr="003A1E90">
              <w:trPr>
                <w:trHeight w:val="207"/>
                <w:jc w:val="center"/>
              </w:trPr>
              <w:tc>
                <w:tcPr>
                  <w:tcW w:w="2858" w:type="dxa"/>
                  <w:tcMar>
                    <w:top w:w="30" w:type="dxa"/>
                    <w:left w:w="45" w:type="dxa"/>
                    <w:bottom w:w="30" w:type="dxa"/>
                    <w:right w:w="45" w:type="dxa"/>
                  </w:tcMar>
                  <w:vAlign w:val="center"/>
                </w:tcPr>
                <w:p w14:paraId="6B68D105" w14:textId="77777777" w:rsidR="00196C45" w:rsidRPr="00C70091" w:rsidRDefault="00196C45" w:rsidP="001B6C90">
                  <w:pPr>
                    <w:framePr w:hSpace="180" w:wrap="around" w:vAnchor="text" w:hAnchor="text" w:y="1"/>
                    <w:ind w:firstLine="0"/>
                    <w:suppressOverlap/>
                    <w:jc w:val="center"/>
                    <w:rPr>
                      <w:b/>
                      <w:bCs/>
                      <w:sz w:val="24"/>
                      <w:szCs w:val="18"/>
                    </w:rPr>
                  </w:pPr>
                  <w:r w:rsidRPr="00C70091">
                    <w:rPr>
                      <w:b/>
                      <w:bCs/>
                      <w:sz w:val="24"/>
                      <w:szCs w:val="18"/>
                    </w:rPr>
                    <w:t>Họ và tên</w:t>
                  </w:r>
                </w:p>
              </w:tc>
              <w:tc>
                <w:tcPr>
                  <w:tcW w:w="1490" w:type="dxa"/>
                  <w:shd w:val="clear" w:color="auto" w:fill="FFFFFF"/>
                  <w:tcMar>
                    <w:top w:w="30" w:type="dxa"/>
                    <w:left w:w="45" w:type="dxa"/>
                    <w:bottom w:w="30" w:type="dxa"/>
                    <w:right w:w="45" w:type="dxa"/>
                  </w:tcMar>
                  <w:vAlign w:val="center"/>
                </w:tcPr>
                <w:p w14:paraId="2F27A54D" w14:textId="77777777" w:rsidR="00196C45" w:rsidRPr="00C70091" w:rsidRDefault="00196C45" w:rsidP="001B6C90">
                  <w:pPr>
                    <w:framePr w:hSpace="180" w:wrap="around" w:vAnchor="text" w:hAnchor="text" w:y="1"/>
                    <w:ind w:firstLine="0"/>
                    <w:suppressOverlap/>
                    <w:jc w:val="center"/>
                    <w:rPr>
                      <w:b/>
                      <w:bCs/>
                      <w:sz w:val="24"/>
                      <w:szCs w:val="18"/>
                    </w:rPr>
                  </w:pPr>
                  <w:r w:rsidRPr="00C70091">
                    <w:rPr>
                      <w:b/>
                      <w:bCs/>
                      <w:sz w:val="24"/>
                      <w:szCs w:val="18"/>
                    </w:rPr>
                    <w:t>MSSV</w:t>
                  </w:r>
                </w:p>
              </w:tc>
              <w:tc>
                <w:tcPr>
                  <w:tcW w:w="2275" w:type="dxa"/>
                  <w:shd w:val="clear" w:color="auto" w:fill="FFFFFF"/>
                  <w:vAlign w:val="center"/>
                </w:tcPr>
                <w:p w14:paraId="1EFD57D0" w14:textId="77777777" w:rsidR="00196C45" w:rsidRPr="00C70091" w:rsidRDefault="00196C45" w:rsidP="001B6C90">
                  <w:pPr>
                    <w:framePr w:hSpace="180" w:wrap="around" w:vAnchor="text" w:hAnchor="text" w:y="1"/>
                    <w:ind w:firstLine="0"/>
                    <w:suppressOverlap/>
                    <w:jc w:val="center"/>
                    <w:rPr>
                      <w:b/>
                      <w:bCs/>
                      <w:sz w:val="24"/>
                      <w:szCs w:val="18"/>
                    </w:rPr>
                  </w:pPr>
                  <w:r w:rsidRPr="00C70091">
                    <w:rPr>
                      <w:b/>
                      <w:bCs/>
                      <w:sz w:val="24"/>
                      <w:szCs w:val="18"/>
                    </w:rPr>
                    <w:t>Lớp</w:t>
                  </w:r>
                </w:p>
              </w:tc>
            </w:tr>
            <w:tr w:rsidR="00196C45" w:rsidRPr="008D169A" w14:paraId="4BCD17B7" w14:textId="77777777" w:rsidTr="003A1E90">
              <w:trPr>
                <w:trHeight w:val="240"/>
                <w:jc w:val="center"/>
              </w:trPr>
              <w:tc>
                <w:tcPr>
                  <w:tcW w:w="2858" w:type="dxa"/>
                  <w:tcMar>
                    <w:top w:w="30" w:type="dxa"/>
                    <w:left w:w="45" w:type="dxa"/>
                    <w:bottom w:w="30" w:type="dxa"/>
                    <w:right w:w="45" w:type="dxa"/>
                  </w:tcMar>
                  <w:vAlign w:val="center"/>
                </w:tcPr>
                <w:p w14:paraId="448A3FD0" w14:textId="77777777" w:rsidR="00196C45" w:rsidRPr="008D169A" w:rsidRDefault="00196C45" w:rsidP="001B6C90">
                  <w:pPr>
                    <w:framePr w:hSpace="180" w:wrap="around" w:vAnchor="text" w:hAnchor="text" w:y="1"/>
                    <w:ind w:firstLine="0"/>
                    <w:suppressOverlap/>
                    <w:jc w:val="center"/>
                    <w:rPr>
                      <w:sz w:val="24"/>
                      <w:szCs w:val="18"/>
                    </w:rPr>
                  </w:pPr>
                  <w:r w:rsidRPr="008D169A">
                    <w:rPr>
                      <w:sz w:val="24"/>
                      <w:szCs w:val="18"/>
                    </w:rPr>
                    <w:t>Bùi Huy Hoàng</w:t>
                  </w:r>
                </w:p>
              </w:tc>
              <w:tc>
                <w:tcPr>
                  <w:tcW w:w="1490" w:type="dxa"/>
                  <w:shd w:val="clear" w:color="auto" w:fill="FFFFFF"/>
                  <w:tcMar>
                    <w:top w:w="30" w:type="dxa"/>
                    <w:left w:w="45" w:type="dxa"/>
                    <w:bottom w:w="30" w:type="dxa"/>
                    <w:right w:w="45" w:type="dxa"/>
                  </w:tcMar>
                  <w:vAlign w:val="center"/>
                </w:tcPr>
                <w:p w14:paraId="06BEEBDA" w14:textId="77777777" w:rsidR="00196C45" w:rsidRPr="008D169A" w:rsidRDefault="00196C45" w:rsidP="001B6C90">
                  <w:pPr>
                    <w:framePr w:hSpace="180" w:wrap="around" w:vAnchor="text" w:hAnchor="text" w:y="1"/>
                    <w:ind w:firstLine="0"/>
                    <w:suppressOverlap/>
                    <w:jc w:val="center"/>
                    <w:rPr>
                      <w:sz w:val="24"/>
                      <w:szCs w:val="18"/>
                    </w:rPr>
                  </w:pPr>
                  <w:r w:rsidRPr="008D169A">
                    <w:rPr>
                      <w:sz w:val="24"/>
                      <w:szCs w:val="18"/>
                    </w:rPr>
                    <w:t>20172568</w:t>
                  </w:r>
                </w:p>
              </w:tc>
              <w:tc>
                <w:tcPr>
                  <w:tcW w:w="2275" w:type="dxa"/>
                  <w:shd w:val="clear" w:color="auto" w:fill="FFFFFF"/>
                  <w:vAlign w:val="center"/>
                </w:tcPr>
                <w:p w14:paraId="656AC324" w14:textId="77777777" w:rsidR="00196C45" w:rsidRPr="008D169A" w:rsidRDefault="00196C45" w:rsidP="001B6C90">
                  <w:pPr>
                    <w:framePr w:hSpace="180" w:wrap="around" w:vAnchor="text" w:hAnchor="text" w:y="1"/>
                    <w:ind w:firstLine="0"/>
                    <w:suppressOverlap/>
                    <w:jc w:val="center"/>
                    <w:rPr>
                      <w:sz w:val="24"/>
                      <w:szCs w:val="18"/>
                    </w:rPr>
                  </w:pPr>
                  <w:r w:rsidRPr="008D169A">
                    <w:rPr>
                      <w:sz w:val="24"/>
                      <w:szCs w:val="18"/>
                    </w:rPr>
                    <w:t>ĐTVT-07.K62</w:t>
                  </w:r>
                </w:p>
              </w:tc>
            </w:tr>
            <w:tr w:rsidR="009A2F8C" w:rsidRPr="008D169A" w14:paraId="6088F168" w14:textId="77777777" w:rsidTr="003A1E90">
              <w:trPr>
                <w:trHeight w:val="240"/>
                <w:jc w:val="center"/>
              </w:trPr>
              <w:tc>
                <w:tcPr>
                  <w:tcW w:w="2858" w:type="dxa"/>
                  <w:tcMar>
                    <w:top w:w="30" w:type="dxa"/>
                    <w:left w:w="45" w:type="dxa"/>
                    <w:bottom w:w="30" w:type="dxa"/>
                    <w:right w:w="45" w:type="dxa"/>
                  </w:tcMar>
                  <w:vAlign w:val="center"/>
                </w:tcPr>
                <w:p w14:paraId="1613A6F1" w14:textId="77777777" w:rsidR="00196C45" w:rsidRPr="008D169A" w:rsidRDefault="00196C45" w:rsidP="001B6C90">
                  <w:pPr>
                    <w:framePr w:hSpace="180" w:wrap="around" w:vAnchor="text" w:hAnchor="text" w:y="1"/>
                    <w:ind w:firstLine="0"/>
                    <w:suppressOverlap/>
                    <w:jc w:val="center"/>
                    <w:rPr>
                      <w:sz w:val="24"/>
                      <w:szCs w:val="18"/>
                    </w:rPr>
                  </w:pPr>
                  <w:r w:rsidRPr="008D169A">
                    <w:rPr>
                      <w:sz w:val="24"/>
                      <w:szCs w:val="18"/>
                    </w:rPr>
                    <w:t>Vũ Đức Thái</w:t>
                  </w:r>
                </w:p>
              </w:tc>
              <w:tc>
                <w:tcPr>
                  <w:tcW w:w="1490" w:type="dxa"/>
                  <w:tcMar>
                    <w:top w:w="30" w:type="dxa"/>
                    <w:left w:w="45" w:type="dxa"/>
                    <w:bottom w:w="30" w:type="dxa"/>
                    <w:right w:w="45" w:type="dxa"/>
                  </w:tcMar>
                  <w:vAlign w:val="center"/>
                </w:tcPr>
                <w:p w14:paraId="0AF82EC4" w14:textId="77777777" w:rsidR="00196C45" w:rsidRPr="008D169A" w:rsidRDefault="00196C45" w:rsidP="001B6C90">
                  <w:pPr>
                    <w:framePr w:hSpace="180" w:wrap="around" w:vAnchor="text" w:hAnchor="text" w:y="1"/>
                    <w:ind w:firstLine="0"/>
                    <w:suppressOverlap/>
                    <w:jc w:val="center"/>
                    <w:rPr>
                      <w:sz w:val="24"/>
                      <w:szCs w:val="18"/>
                    </w:rPr>
                  </w:pPr>
                  <w:r w:rsidRPr="008D169A">
                    <w:rPr>
                      <w:sz w:val="24"/>
                      <w:szCs w:val="18"/>
                    </w:rPr>
                    <w:t>20172804</w:t>
                  </w:r>
                </w:p>
              </w:tc>
              <w:tc>
                <w:tcPr>
                  <w:tcW w:w="2275" w:type="dxa"/>
                  <w:vAlign w:val="center"/>
                </w:tcPr>
                <w:p w14:paraId="6E26C60E" w14:textId="77777777" w:rsidR="00196C45" w:rsidRPr="008D169A" w:rsidRDefault="00196C45" w:rsidP="001B6C90">
                  <w:pPr>
                    <w:framePr w:hSpace="180" w:wrap="around" w:vAnchor="text" w:hAnchor="text" w:y="1"/>
                    <w:ind w:firstLine="0"/>
                    <w:suppressOverlap/>
                    <w:jc w:val="center"/>
                    <w:rPr>
                      <w:sz w:val="24"/>
                      <w:szCs w:val="18"/>
                    </w:rPr>
                  </w:pPr>
                  <w:r w:rsidRPr="008D169A">
                    <w:rPr>
                      <w:sz w:val="24"/>
                      <w:szCs w:val="18"/>
                    </w:rPr>
                    <w:t>ĐTVT-08.K62</w:t>
                  </w:r>
                </w:p>
              </w:tc>
            </w:tr>
            <w:tr w:rsidR="00196C45" w:rsidRPr="008D169A" w14:paraId="0438BC09" w14:textId="77777777" w:rsidTr="003A1E90">
              <w:trPr>
                <w:trHeight w:val="240"/>
                <w:jc w:val="center"/>
              </w:trPr>
              <w:tc>
                <w:tcPr>
                  <w:tcW w:w="2858" w:type="dxa"/>
                  <w:tcMar>
                    <w:top w:w="30" w:type="dxa"/>
                    <w:left w:w="45" w:type="dxa"/>
                    <w:bottom w:w="30" w:type="dxa"/>
                    <w:right w:w="45" w:type="dxa"/>
                  </w:tcMar>
                  <w:vAlign w:val="center"/>
                </w:tcPr>
                <w:p w14:paraId="00A21966" w14:textId="77777777" w:rsidR="00196C45" w:rsidRPr="008D169A" w:rsidRDefault="00196C45" w:rsidP="001B6C90">
                  <w:pPr>
                    <w:framePr w:hSpace="180" w:wrap="around" w:vAnchor="text" w:hAnchor="text" w:y="1"/>
                    <w:ind w:firstLine="0"/>
                    <w:suppressOverlap/>
                    <w:jc w:val="center"/>
                    <w:rPr>
                      <w:sz w:val="24"/>
                      <w:szCs w:val="18"/>
                    </w:rPr>
                  </w:pPr>
                  <w:r w:rsidRPr="008D169A">
                    <w:rPr>
                      <w:sz w:val="24"/>
                      <w:szCs w:val="18"/>
                    </w:rPr>
                    <w:t>Nguyễn Văn Hoàng</w:t>
                  </w:r>
                </w:p>
              </w:tc>
              <w:tc>
                <w:tcPr>
                  <w:tcW w:w="1490" w:type="dxa"/>
                  <w:shd w:val="clear" w:color="auto" w:fill="FFFFFF"/>
                  <w:tcMar>
                    <w:top w:w="30" w:type="dxa"/>
                    <w:left w:w="45" w:type="dxa"/>
                    <w:bottom w:w="30" w:type="dxa"/>
                    <w:right w:w="45" w:type="dxa"/>
                  </w:tcMar>
                  <w:vAlign w:val="center"/>
                </w:tcPr>
                <w:p w14:paraId="65B4FFC5" w14:textId="77777777" w:rsidR="00196C45" w:rsidRPr="008D169A" w:rsidRDefault="00196C45" w:rsidP="001B6C90">
                  <w:pPr>
                    <w:framePr w:hSpace="180" w:wrap="around" w:vAnchor="text" w:hAnchor="text" w:y="1"/>
                    <w:ind w:firstLine="0"/>
                    <w:suppressOverlap/>
                    <w:jc w:val="center"/>
                    <w:rPr>
                      <w:color w:val="000000"/>
                      <w:sz w:val="24"/>
                      <w:szCs w:val="18"/>
                    </w:rPr>
                  </w:pPr>
                  <w:r w:rsidRPr="008D169A">
                    <w:rPr>
                      <w:color w:val="000000"/>
                      <w:sz w:val="24"/>
                      <w:szCs w:val="18"/>
                    </w:rPr>
                    <w:t>20172579</w:t>
                  </w:r>
                </w:p>
              </w:tc>
              <w:tc>
                <w:tcPr>
                  <w:tcW w:w="2275" w:type="dxa"/>
                  <w:shd w:val="clear" w:color="auto" w:fill="FFFFFF"/>
                  <w:vAlign w:val="center"/>
                </w:tcPr>
                <w:p w14:paraId="6BC51EBA" w14:textId="77777777" w:rsidR="00196C45" w:rsidRPr="008D169A" w:rsidRDefault="00196C45" w:rsidP="001B6C90">
                  <w:pPr>
                    <w:framePr w:hSpace="180" w:wrap="around" w:vAnchor="text" w:hAnchor="text" w:y="1"/>
                    <w:ind w:firstLine="0"/>
                    <w:suppressOverlap/>
                    <w:jc w:val="center"/>
                    <w:rPr>
                      <w:color w:val="000000"/>
                      <w:sz w:val="24"/>
                      <w:szCs w:val="18"/>
                    </w:rPr>
                  </w:pPr>
                  <w:r w:rsidRPr="008D169A">
                    <w:rPr>
                      <w:sz w:val="24"/>
                      <w:szCs w:val="18"/>
                    </w:rPr>
                    <w:t>ĐTVT-07.K62</w:t>
                  </w:r>
                </w:p>
              </w:tc>
            </w:tr>
            <w:tr w:rsidR="009A2F8C" w:rsidRPr="008D169A" w14:paraId="3B9F61A8" w14:textId="77777777" w:rsidTr="003A1E90">
              <w:trPr>
                <w:trHeight w:val="240"/>
                <w:jc w:val="center"/>
              </w:trPr>
              <w:tc>
                <w:tcPr>
                  <w:tcW w:w="2858" w:type="dxa"/>
                  <w:tcMar>
                    <w:top w:w="30" w:type="dxa"/>
                    <w:left w:w="45" w:type="dxa"/>
                    <w:bottom w:w="30" w:type="dxa"/>
                    <w:right w:w="45" w:type="dxa"/>
                  </w:tcMar>
                  <w:vAlign w:val="center"/>
                </w:tcPr>
                <w:p w14:paraId="0F925F7E" w14:textId="77777777" w:rsidR="00196C45" w:rsidRPr="008D169A" w:rsidRDefault="00196C45" w:rsidP="001B6C90">
                  <w:pPr>
                    <w:framePr w:hSpace="180" w:wrap="around" w:vAnchor="text" w:hAnchor="text" w:y="1"/>
                    <w:ind w:firstLine="0"/>
                    <w:suppressOverlap/>
                    <w:jc w:val="center"/>
                    <w:rPr>
                      <w:sz w:val="24"/>
                      <w:szCs w:val="18"/>
                    </w:rPr>
                  </w:pPr>
                  <w:r w:rsidRPr="008D169A">
                    <w:rPr>
                      <w:sz w:val="24"/>
                      <w:szCs w:val="18"/>
                    </w:rPr>
                    <w:t>Nguyễn Đức Long</w:t>
                  </w:r>
                </w:p>
              </w:tc>
              <w:tc>
                <w:tcPr>
                  <w:tcW w:w="1490" w:type="dxa"/>
                  <w:tcMar>
                    <w:top w:w="30" w:type="dxa"/>
                    <w:left w:w="45" w:type="dxa"/>
                    <w:bottom w:w="30" w:type="dxa"/>
                    <w:right w:w="45" w:type="dxa"/>
                  </w:tcMar>
                  <w:vAlign w:val="center"/>
                </w:tcPr>
                <w:p w14:paraId="7D661D6A" w14:textId="77777777" w:rsidR="00196C45" w:rsidRPr="008D169A" w:rsidRDefault="00196C45" w:rsidP="001B6C90">
                  <w:pPr>
                    <w:framePr w:hSpace="180" w:wrap="around" w:vAnchor="text" w:hAnchor="text" w:y="1"/>
                    <w:ind w:firstLine="0"/>
                    <w:suppressOverlap/>
                    <w:jc w:val="center"/>
                    <w:rPr>
                      <w:sz w:val="24"/>
                      <w:szCs w:val="18"/>
                    </w:rPr>
                  </w:pPr>
                  <w:r w:rsidRPr="008D169A">
                    <w:rPr>
                      <w:sz w:val="24"/>
                      <w:szCs w:val="18"/>
                    </w:rPr>
                    <w:t>20172668</w:t>
                  </w:r>
                </w:p>
              </w:tc>
              <w:tc>
                <w:tcPr>
                  <w:tcW w:w="2275" w:type="dxa"/>
                  <w:vAlign w:val="center"/>
                </w:tcPr>
                <w:p w14:paraId="518377FF" w14:textId="77777777" w:rsidR="00196C45" w:rsidRPr="008D169A" w:rsidRDefault="00196C45" w:rsidP="001B6C90">
                  <w:pPr>
                    <w:framePr w:hSpace="180" w:wrap="around" w:vAnchor="text" w:hAnchor="text" w:y="1"/>
                    <w:ind w:firstLine="0"/>
                    <w:suppressOverlap/>
                    <w:jc w:val="center"/>
                    <w:rPr>
                      <w:sz w:val="24"/>
                      <w:szCs w:val="18"/>
                    </w:rPr>
                  </w:pPr>
                  <w:r w:rsidRPr="008D169A">
                    <w:rPr>
                      <w:sz w:val="24"/>
                      <w:szCs w:val="18"/>
                    </w:rPr>
                    <w:t>ĐTVT-08.K62</w:t>
                  </w:r>
                </w:p>
              </w:tc>
            </w:tr>
            <w:tr w:rsidR="009A2F8C" w:rsidRPr="008D169A" w14:paraId="2AFAE878" w14:textId="77777777" w:rsidTr="003A1E90">
              <w:trPr>
                <w:trHeight w:val="240"/>
                <w:jc w:val="center"/>
              </w:trPr>
              <w:tc>
                <w:tcPr>
                  <w:tcW w:w="2858" w:type="dxa"/>
                  <w:tcMar>
                    <w:top w:w="30" w:type="dxa"/>
                    <w:left w:w="45" w:type="dxa"/>
                    <w:bottom w:w="30" w:type="dxa"/>
                    <w:right w:w="45" w:type="dxa"/>
                  </w:tcMar>
                  <w:vAlign w:val="center"/>
                </w:tcPr>
                <w:p w14:paraId="6C7232B6" w14:textId="77777777" w:rsidR="00196C45" w:rsidRPr="008D169A" w:rsidRDefault="00196C45" w:rsidP="001B6C90">
                  <w:pPr>
                    <w:framePr w:hSpace="180" w:wrap="around" w:vAnchor="text" w:hAnchor="text" w:y="1"/>
                    <w:ind w:firstLine="0"/>
                    <w:suppressOverlap/>
                    <w:jc w:val="center"/>
                    <w:rPr>
                      <w:sz w:val="24"/>
                      <w:szCs w:val="18"/>
                    </w:rPr>
                  </w:pPr>
                  <w:r w:rsidRPr="008D169A">
                    <w:rPr>
                      <w:sz w:val="24"/>
                      <w:szCs w:val="18"/>
                    </w:rPr>
                    <w:t>Đặng Thành Long</w:t>
                  </w:r>
                </w:p>
              </w:tc>
              <w:tc>
                <w:tcPr>
                  <w:tcW w:w="1490" w:type="dxa"/>
                  <w:tcMar>
                    <w:top w:w="30" w:type="dxa"/>
                    <w:left w:w="45" w:type="dxa"/>
                    <w:bottom w:w="30" w:type="dxa"/>
                    <w:right w:w="45" w:type="dxa"/>
                  </w:tcMar>
                  <w:vAlign w:val="center"/>
                </w:tcPr>
                <w:p w14:paraId="7410514C" w14:textId="77777777" w:rsidR="00196C45" w:rsidRPr="008D169A" w:rsidRDefault="00196C45" w:rsidP="001B6C90">
                  <w:pPr>
                    <w:framePr w:hSpace="180" w:wrap="around" w:vAnchor="text" w:hAnchor="text" w:y="1"/>
                    <w:ind w:firstLine="0"/>
                    <w:suppressOverlap/>
                    <w:jc w:val="center"/>
                    <w:rPr>
                      <w:sz w:val="24"/>
                      <w:szCs w:val="18"/>
                    </w:rPr>
                  </w:pPr>
                  <w:r w:rsidRPr="008D169A">
                    <w:rPr>
                      <w:sz w:val="24"/>
                      <w:szCs w:val="18"/>
                    </w:rPr>
                    <w:t>20172667</w:t>
                  </w:r>
                </w:p>
              </w:tc>
              <w:tc>
                <w:tcPr>
                  <w:tcW w:w="2275" w:type="dxa"/>
                  <w:vAlign w:val="center"/>
                </w:tcPr>
                <w:p w14:paraId="310BC114" w14:textId="77777777" w:rsidR="00196C45" w:rsidRPr="008D169A" w:rsidRDefault="00196C45" w:rsidP="001B6C90">
                  <w:pPr>
                    <w:framePr w:hSpace="180" w:wrap="around" w:vAnchor="text" w:hAnchor="text" w:y="1"/>
                    <w:ind w:firstLine="0"/>
                    <w:suppressOverlap/>
                    <w:jc w:val="center"/>
                    <w:rPr>
                      <w:sz w:val="24"/>
                      <w:szCs w:val="18"/>
                    </w:rPr>
                  </w:pPr>
                  <w:r w:rsidRPr="008D169A">
                    <w:rPr>
                      <w:sz w:val="24"/>
                      <w:szCs w:val="18"/>
                    </w:rPr>
                    <w:t>ĐTVT-07.K62</w:t>
                  </w:r>
                </w:p>
              </w:tc>
            </w:tr>
          </w:tbl>
          <w:p w14:paraId="76B51304" w14:textId="77777777" w:rsidR="00196C45" w:rsidRDefault="00196C45" w:rsidP="00196C45">
            <w:pPr>
              <w:rPr>
                <w:sz w:val="28"/>
                <w:szCs w:val="28"/>
              </w:rPr>
            </w:pPr>
          </w:p>
          <w:p w14:paraId="080B73AE" w14:textId="1BA76EFA" w:rsidR="00BF0A5E" w:rsidRPr="00E85917" w:rsidRDefault="00196C45" w:rsidP="00196C45">
            <w:pPr>
              <w:jc w:val="center"/>
              <w:rPr>
                <w:sz w:val="28"/>
                <w:szCs w:val="28"/>
                <w:lang w:val="de-DE"/>
              </w:rPr>
            </w:pPr>
            <w:r>
              <w:rPr>
                <w:sz w:val="28"/>
                <w:szCs w:val="28"/>
              </w:rPr>
              <w:t>Hà Nội, 11-2020</w:t>
            </w:r>
          </w:p>
        </w:tc>
      </w:tr>
    </w:tbl>
    <w:p w14:paraId="36142B96" w14:textId="78C8460B" w:rsidR="6424B765" w:rsidRDefault="6424B765"/>
    <w:p w14:paraId="2C096D41" w14:textId="77777777" w:rsidR="00B836A5" w:rsidRDefault="00B836A5" w:rsidP="00E7754F">
      <w:pPr>
        <w:pStyle w:val="u1"/>
        <w:numPr>
          <w:ilvl w:val="0"/>
          <w:numId w:val="0"/>
        </w:numPr>
        <w:sectPr w:rsidR="00B836A5" w:rsidSect="00AB4DC4">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14:paraId="1C0E02C7" w14:textId="08A79428" w:rsidR="002067BB" w:rsidRPr="001B4394" w:rsidRDefault="00AF79CD" w:rsidP="001B4394">
      <w:pPr>
        <w:spacing w:before="0" w:line="720" w:lineRule="auto"/>
        <w:jc w:val="center"/>
        <w:rPr>
          <w:b/>
          <w:bCs/>
          <w:sz w:val="32"/>
          <w:szCs w:val="32"/>
        </w:rPr>
      </w:pPr>
      <w:r w:rsidRPr="001B4394">
        <w:rPr>
          <w:b/>
          <w:bCs/>
          <w:sz w:val="32"/>
          <w:szCs w:val="32"/>
        </w:rPr>
        <w:lastRenderedPageBreak/>
        <w:t>LỜI NÓI ĐẦU</w:t>
      </w:r>
    </w:p>
    <w:p w14:paraId="3211D601" w14:textId="49A3EF58" w:rsidR="008663F6" w:rsidRDefault="008663F6" w:rsidP="002B4F85">
      <w:r w:rsidRPr="008663F6">
        <w:t xml:space="preserve">Như tên gọi của nó, Embedded Linux gồm có </w:t>
      </w:r>
      <w:r w:rsidR="00390D1A">
        <w:t>hai</w:t>
      </w:r>
      <w:r w:rsidRPr="008663F6">
        <w:t xml:space="preserve"> phần </w:t>
      </w:r>
      <w:r w:rsidR="00E7302B">
        <w:t>E</w:t>
      </w:r>
      <w:r w:rsidRPr="008663F6">
        <w:t>mbedded và Linux. Điều kiện cần và đủ để tìm hiểu về chủ đề này là phải có kiến thức nền tảng về embedded và biết cách sử dụng Linux cơ bản.</w:t>
      </w:r>
      <w:r w:rsidR="002B4F85">
        <w:t xml:space="preserve"> </w:t>
      </w:r>
      <w:r w:rsidRPr="008663F6">
        <w:t>Ngày nay, các thiết bị nhúng Linux hiện diện ở khắp mọi nơi từ chiếc smartwatch nhỏ bé đến Tivi hay chiếc điện thoại di động phức tạp, đến siêu máy tính, xe ô tô và cả tàu vũ trụ,… Những điều này làm cho embedded Linux trở thành một miền đất đầy hứa hẹn cho những ai đam mê và chinh phục nó.</w:t>
      </w:r>
    </w:p>
    <w:p w14:paraId="4665E51C" w14:textId="5E99F705" w:rsidR="005B0C4E" w:rsidRDefault="00E7302B" w:rsidP="00E7302B">
      <w:r>
        <w:t>Trong quá trình thực hiện đề tài liên quan đến Embedded Linux,</w:t>
      </w:r>
      <w:r w:rsidR="00FA0615">
        <w:t xml:space="preserve"> chúng</w:t>
      </w:r>
      <w:r>
        <w:t xml:space="preserve"> em có gặp một chút khó khăn nhỏ trong vài ngày đầu</w:t>
      </w:r>
      <w:r w:rsidR="00FA0615">
        <w:t xml:space="preserve"> </w:t>
      </w:r>
      <w:r>
        <w:t xml:space="preserve">như đọc tài liệu tiếng anh, </w:t>
      </w:r>
      <w:r w:rsidR="00AB3FDD">
        <w:t>tìm hiểu các khái niệm cơ bản xung quanh linux</w:t>
      </w:r>
      <w:r w:rsidR="00226724">
        <w:t>, các kiến thức về vi điều khiển,..</w:t>
      </w:r>
      <w:r>
        <w:t xml:space="preserve">. Nhưng nhờ </w:t>
      </w:r>
      <w:r w:rsidR="00336CEC">
        <w:t>có</w:t>
      </w:r>
      <w:r w:rsidR="00020A77">
        <w:t xml:space="preserve"> những kiến thức</w:t>
      </w:r>
      <w:r w:rsidR="006D023A">
        <w:t xml:space="preserve"> </w:t>
      </w:r>
      <w:r w:rsidR="002F1FEA">
        <w:t>bài giảng trên lớp, cùng sự giúp đỡ của thầy</w:t>
      </w:r>
      <w:r>
        <w:t>,</w:t>
      </w:r>
      <w:r w:rsidR="00020A77">
        <w:t xml:space="preserve"> chúng</w:t>
      </w:r>
      <w:r>
        <w:t xml:space="preserve"> em đã nhanh chóng thích ứng được </w:t>
      </w:r>
      <w:r w:rsidR="00020A77">
        <w:t xml:space="preserve">với </w:t>
      </w:r>
      <w:r w:rsidR="00C15119">
        <w:t>định hướng đề tài của mình</w:t>
      </w:r>
      <w:r>
        <w:t>. Đối với</w:t>
      </w:r>
      <w:r w:rsidR="008A6938">
        <w:t xml:space="preserve"> chúng</w:t>
      </w:r>
      <w:r>
        <w:t xml:space="preserve"> em đó là những thuận lợi khi </w:t>
      </w:r>
      <w:r w:rsidR="00C15119">
        <w:t>bắt đầu tiếp cận với một v</w:t>
      </w:r>
      <w:r w:rsidR="008A6938">
        <w:t>ấn đề mới như Embedded Linux</w:t>
      </w:r>
      <w:r>
        <w:t>. Báo cáo</w:t>
      </w:r>
      <w:r w:rsidR="008A6938">
        <w:t xml:space="preserve"> </w:t>
      </w:r>
      <w:r w:rsidR="000804EA">
        <w:t xml:space="preserve">gồm có các </w:t>
      </w:r>
      <w:r>
        <w:t>nội dung như sau:</w:t>
      </w:r>
    </w:p>
    <w:p w14:paraId="53A65D7F" w14:textId="739F4552" w:rsidR="000804EA" w:rsidRDefault="00D3127C" w:rsidP="00617CBA">
      <w:pPr>
        <w:pStyle w:val="oancuaDanhsach"/>
        <w:numPr>
          <w:ilvl w:val="0"/>
          <w:numId w:val="15"/>
        </w:numPr>
        <w:rPr>
          <w:b/>
          <w:bCs/>
          <w:i/>
          <w:iCs/>
        </w:rPr>
      </w:pPr>
      <w:r w:rsidRPr="00D3127C">
        <w:rPr>
          <w:b/>
          <w:bCs/>
          <w:i/>
          <w:iCs/>
        </w:rPr>
        <w:t>Chương 1:</w:t>
      </w:r>
      <w:r w:rsidR="00FD0DA4">
        <w:rPr>
          <w:b/>
          <w:bCs/>
          <w:i/>
          <w:iCs/>
        </w:rPr>
        <w:t xml:space="preserve"> </w:t>
      </w:r>
      <w:r w:rsidR="00D02C52">
        <w:rPr>
          <w:b/>
          <w:bCs/>
          <w:i/>
          <w:iCs/>
        </w:rPr>
        <w:t>Kiến thức cơ bản về hệ điều hành</w:t>
      </w:r>
    </w:p>
    <w:p w14:paraId="6BFD7C65" w14:textId="34313F85" w:rsidR="00D3127C" w:rsidRDefault="00FD0DA4" w:rsidP="00617CBA">
      <w:pPr>
        <w:pStyle w:val="oancuaDanhsach"/>
        <w:numPr>
          <w:ilvl w:val="0"/>
          <w:numId w:val="15"/>
        </w:numPr>
        <w:rPr>
          <w:b/>
          <w:bCs/>
          <w:i/>
          <w:iCs/>
        </w:rPr>
      </w:pPr>
      <w:r w:rsidRPr="00D3127C">
        <w:rPr>
          <w:b/>
          <w:bCs/>
          <w:i/>
          <w:iCs/>
        </w:rPr>
        <w:t xml:space="preserve">Chương </w:t>
      </w:r>
      <w:r>
        <w:rPr>
          <w:b/>
          <w:bCs/>
          <w:i/>
          <w:iCs/>
        </w:rPr>
        <w:t>2</w:t>
      </w:r>
      <w:r w:rsidRPr="00D3127C">
        <w:rPr>
          <w:b/>
          <w:bCs/>
          <w:i/>
          <w:iCs/>
        </w:rPr>
        <w:t>:</w:t>
      </w:r>
      <w:r>
        <w:rPr>
          <w:b/>
          <w:bCs/>
          <w:i/>
          <w:iCs/>
        </w:rPr>
        <w:t xml:space="preserve"> </w:t>
      </w:r>
      <w:r w:rsidR="00D02C52">
        <w:rPr>
          <w:b/>
          <w:bCs/>
          <w:i/>
          <w:iCs/>
        </w:rPr>
        <w:t>Giới thiệu chung về raspberry pi</w:t>
      </w:r>
    </w:p>
    <w:p w14:paraId="1607FED2" w14:textId="72291A73" w:rsidR="00FD0DA4" w:rsidRDefault="00FD0DA4" w:rsidP="00617CBA">
      <w:pPr>
        <w:pStyle w:val="oancuaDanhsach"/>
        <w:numPr>
          <w:ilvl w:val="0"/>
          <w:numId w:val="15"/>
        </w:numPr>
        <w:rPr>
          <w:b/>
          <w:bCs/>
          <w:i/>
          <w:iCs/>
        </w:rPr>
      </w:pPr>
      <w:r w:rsidRPr="00D3127C">
        <w:rPr>
          <w:b/>
          <w:bCs/>
          <w:i/>
          <w:iCs/>
        </w:rPr>
        <w:t xml:space="preserve">Chương </w:t>
      </w:r>
      <w:r>
        <w:rPr>
          <w:b/>
          <w:bCs/>
          <w:i/>
          <w:iCs/>
        </w:rPr>
        <w:t>3</w:t>
      </w:r>
      <w:r w:rsidRPr="00D3127C">
        <w:rPr>
          <w:b/>
          <w:bCs/>
          <w:i/>
          <w:iCs/>
        </w:rPr>
        <w:t>:</w:t>
      </w:r>
      <w:r w:rsidR="00D02C52">
        <w:rPr>
          <w:b/>
          <w:bCs/>
          <w:i/>
          <w:iCs/>
        </w:rPr>
        <w:t xml:space="preserve"> Nạp hệ điều hành cho raspberry pi</w:t>
      </w:r>
    </w:p>
    <w:p w14:paraId="3F4A53B2" w14:textId="11813EAD" w:rsidR="00FD0DA4" w:rsidRDefault="00FD0DA4" w:rsidP="00617CBA">
      <w:pPr>
        <w:pStyle w:val="oancuaDanhsach"/>
        <w:numPr>
          <w:ilvl w:val="0"/>
          <w:numId w:val="15"/>
        </w:numPr>
        <w:rPr>
          <w:b/>
          <w:bCs/>
          <w:i/>
          <w:iCs/>
        </w:rPr>
      </w:pPr>
      <w:r w:rsidRPr="00D3127C">
        <w:rPr>
          <w:b/>
          <w:bCs/>
          <w:i/>
          <w:iCs/>
        </w:rPr>
        <w:t xml:space="preserve">Chương </w:t>
      </w:r>
      <w:r>
        <w:rPr>
          <w:b/>
          <w:bCs/>
          <w:i/>
          <w:iCs/>
        </w:rPr>
        <w:t>4</w:t>
      </w:r>
      <w:r w:rsidRPr="00D3127C">
        <w:rPr>
          <w:b/>
          <w:bCs/>
          <w:i/>
          <w:iCs/>
        </w:rPr>
        <w:t>:</w:t>
      </w:r>
      <w:r w:rsidR="00D02C52">
        <w:rPr>
          <w:b/>
          <w:bCs/>
          <w:i/>
          <w:iCs/>
        </w:rPr>
        <w:t xml:space="preserve"> Xây dựng device driver</w:t>
      </w:r>
      <w:r w:rsidR="009D373B">
        <w:rPr>
          <w:b/>
          <w:bCs/>
          <w:i/>
          <w:iCs/>
        </w:rPr>
        <w:t>s cho raspberry pi</w:t>
      </w:r>
    </w:p>
    <w:p w14:paraId="599E16BA" w14:textId="0D1B040D" w:rsidR="00FD0DA4" w:rsidRPr="00D3127C" w:rsidRDefault="00FD0DA4" w:rsidP="00617CBA">
      <w:pPr>
        <w:pStyle w:val="oancuaDanhsach"/>
        <w:numPr>
          <w:ilvl w:val="0"/>
          <w:numId w:val="15"/>
        </w:numPr>
        <w:rPr>
          <w:b/>
          <w:bCs/>
          <w:i/>
          <w:iCs/>
        </w:rPr>
      </w:pPr>
      <w:r w:rsidRPr="00D3127C">
        <w:rPr>
          <w:b/>
          <w:bCs/>
          <w:i/>
          <w:iCs/>
        </w:rPr>
        <w:t xml:space="preserve">Chương </w:t>
      </w:r>
      <w:r>
        <w:rPr>
          <w:b/>
          <w:bCs/>
          <w:i/>
          <w:iCs/>
        </w:rPr>
        <w:t>5</w:t>
      </w:r>
      <w:r w:rsidRPr="00D3127C">
        <w:rPr>
          <w:b/>
          <w:bCs/>
          <w:i/>
          <w:iCs/>
        </w:rPr>
        <w:t>:</w:t>
      </w:r>
      <w:r w:rsidR="009D373B">
        <w:rPr>
          <w:b/>
          <w:bCs/>
          <w:i/>
          <w:iCs/>
        </w:rPr>
        <w:t xml:space="preserve"> Xây dựng ứng dụng để tương tác với device drivers</w:t>
      </w:r>
      <w:r>
        <w:t xml:space="preserve"> </w:t>
      </w:r>
    </w:p>
    <w:p w14:paraId="11C26856" w14:textId="03CBDB74" w:rsidR="005B0C4E" w:rsidRDefault="000D6D52" w:rsidP="00856F76">
      <w:pPr>
        <w:rPr>
          <w:shd w:val="clear" w:color="auto" w:fill="F1F1F1"/>
        </w:rPr>
      </w:pPr>
      <w:r>
        <w:t>“</w:t>
      </w:r>
      <w:r w:rsidR="00856F76">
        <w:t>Học tập là một quá trình suốt đời chứ không phải ngày một ngày hai, học Embedded Linux cũng vậy, đó là một hành trình đầy vất vả và gian nan.</w:t>
      </w:r>
      <w:r>
        <w:t>”</w:t>
      </w:r>
    </w:p>
    <w:p w14:paraId="4F8C9F50" w14:textId="2A3DAC7C" w:rsidR="00FC386C" w:rsidRDefault="00FC386C" w:rsidP="00FC386C">
      <w:pPr>
        <w:rPr>
          <w:rFonts w:cs="Times New Roman"/>
          <w:b/>
          <w:bCs/>
          <w:sz w:val="32"/>
          <w:szCs w:val="28"/>
          <w:lang w:val="vi-VN"/>
        </w:rPr>
      </w:pPr>
      <w:r w:rsidRPr="00FF06AD">
        <w:t xml:space="preserve">Chúng em chân thành cảm ơn thầy </w:t>
      </w:r>
      <w:r w:rsidR="000804EA">
        <w:t>Phạm Doãn Tĩnh</w:t>
      </w:r>
      <w:r w:rsidRPr="00FF06AD">
        <w:t xml:space="preserve"> đã tận tình chỉ bảo góp</w:t>
      </w:r>
      <w:r w:rsidRPr="00FF06AD">
        <w:br/>
        <w:t>ý, gợi ý giải pháp để nhóm có thể hoàn thành đề tài</w:t>
      </w:r>
      <w:r w:rsidR="000804EA">
        <w:t xml:space="preserve"> bài tập lớn</w:t>
      </w:r>
      <w:r w:rsidRPr="00FF06AD">
        <w:t>!</w:t>
      </w:r>
    </w:p>
    <w:p w14:paraId="2435D683" w14:textId="03AFC89D" w:rsidR="00195765" w:rsidRPr="004B4921" w:rsidRDefault="00195765" w:rsidP="003A1E90">
      <w:pPr>
        <w:sectPr w:rsidR="00195765" w:rsidRPr="004B4921" w:rsidSect="00AB4DC4">
          <w:type w:val="oddPage"/>
          <w:pgSz w:w="11906" w:h="16838" w:code="9"/>
          <w:pgMar w:top="1134" w:right="1138" w:bottom="1411" w:left="1699" w:header="850" w:footer="432" w:gutter="0"/>
          <w:pgNumType w:fmt="lowerRoman" w:start="1"/>
          <w:cols w:space="454"/>
          <w:docGrid w:type="lines" w:linePitch="360"/>
        </w:sectPr>
      </w:pPr>
    </w:p>
    <w:p w14:paraId="407316D0" w14:textId="77777777" w:rsidR="00C82B07" w:rsidRPr="00D45A66" w:rsidRDefault="00C82B07" w:rsidP="00D45A66">
      <w:pPr>
        <w:spacing w:before="0" w:after="600"/>
        <w:jc w:val="center"/>
        <w:rPr>
          <w:b/>
          <w:sz w:val="32"/>
          <w:szCs w:val="32"/>
        </w:rPr>
      </w:pPr>
      <w:r w:rsidRPr="00D45A66">
        <w:rPr>
          <w:b/>
          <w:sz w:val="32"/>
          <w:szCs w:val="32"/>
        </w:rPr>
        <w:lastRenderedPageBreak/>
        <w:t>MỤ</w:t>
      </w:r>
      <w:r w:rsidR="00072F60">
        <w:rPr>
          <w:b/>
          <w:sz w:val="32"/>
          <w:szCs w:val="32"/>
        </w:rPr>
        <w:t>C L</w:t>
      </w:r>
      <w:r w:rsidRPr="00D45A66">
        <w:rPr>
          <w:b/>
          <w:sz w:val="32"/>
          <w:szCs w:val="32"/>
        </w:rPr>
        <w:t>ỤC</w:t>
      </w:r>
    </w:p>
    <w:p w14:paraId="602356B0" w14:textId="3C5F6C89" w:rsidR="00994EB5" w:rsidRDefault="001E4C07">
      <w:pPr>
        <w:pStyle w:val="Muclu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hyperlink w:anchor="_Toc59786622" w:history="1">
        <w:r w:rsidR="00994EB5" w:rsidRPr="000654C4">
          <w:rPr>
            <w:rStyle w:val="Siuktni"/>
            <w:noProof/>
          </w:rPr>
          <w:t>DANH MỤC HÌNH VẼ</w:t>
        </w:r>
        <w:r w:rsidR="00994EB5">
          <w:rPr>
            <w:noProof/>
            <w:webHidden/>
          </w:rPr>
          <w:tab/>
        </w:r>
        <w:r w:rsidR="00994EB5">
          <w:rPr>
            <w:noProof/>
            <w:webHidden/>
          </w:rPr>
          <w:fldChar w:fldCharType="begin"/>
        </w:r>
        <w:r w:rsidR="00994EB5">
          <w:rPr>
            <w:noProof/>
            <w:webHidden/>
          </w:rPr>
          <w:instrText xml:space="preserve"> PAGEREF _Toc59786622 \h </w:instrText>
        </w:r>
        <w:r w:rsidR="00994EB5">
          <w:rPr>
            <w:noProof/>
            <w:webHidden/>
          </w:rPr>
        </w:r>
        <w:r w:rsidR="00994EB5">
          <w:rPr>
            <w:noProof/>
            <w:webHidden/>
          </w:rPr>
          <w:fldChar w:fldCharType="separate"/>
        </w:r>
        <w:r w:rsidR="00994EB5">
          <w:rPr>
            <w:noProof/>
            <w:webHidden/>
          </w:rPr>
          <w:t>i</w:t>
        </w:r>
        <w:r w:rsidR="00994EB5">
          <w:rPr>
            <w:noProof/>
            <w:webHidden/>
          </w:rPr>
          <w:fldChar w:fldCharType="end"/>
        </w:r>
      </w:hyperlink>
    </w:p>
    <w:p w14:paraId="46C17C92" w14:textId="24A00858" w:rsidR="00994EB5" w:rsidRDefault="00AD06CC">
      <w:pPr>
        <w:pStyle w:val="Mucluc1"/>
        <w:rPr>
          <w:rFonts w:asciiTheme="minorHAnsi" w:eastAsiaTheme="minorEastAsia" w:hAnsiTheme="minorHAnsi" w:cstheme="minorBidi"/>
          <w:b w:val="0"/>
          <w:noProof/>
          <w:kern w:val="0"/>
          <w:sz w:val="22"/>
          <w:szCs w:val="22"/>
        </w:rPr>
      </w:pPr>
      <w:hyperlink w:anchor="_Toc59786623" w:history="1">
        <w:r w:rsidR="00994EB5" w:rsidRPr="000654C4">
          <w:rPr>
            <w:rStyle w:val="Siuktni"/>
            <w:noProof/>
          </w:rPr>
          <w:t>DANH MỤC BẢNG BIỂU</w:t>
        </w:r>
        <w:r w:rsidR="00994EB5">
          <w:rPr>
            <w:noProof/>
            <w:webHidden/>
          </w:rPr>
          <w:tab/>
        </w:r>
        <w:r w:rsidR="00994EB5">
          <w:rPr>
            <w:noProof/>
            <w:webHidden/>
          </w:rPr>
          <w:fldChar w:fldCharType="begin"/>
        </w:r>
        <w:r w:rsidR="00994EB5">
          <w:rPr>
            <w:noProof/>
            <w:webHidden/>
          </w:rPr>
          <w:instrText xml:space="preserve"> PAGEREF _Toc59786623 \h </w:instrText>
        </w:r>
        <w:r w:rsidR="00994EB5">
          <w:rPr>
            <w:noProof/>
            <w:webHidden/>
          </w:rPr>
        </w:r>
        <w:r w:rsidR="00994EB5">
          <w:rPr>
            <w:noProof/>
            <w:webHidden/>
          </w:rPr>
          <w:fldChar w:fldCharType="separate"/>
        </w:r>
        <w:r w:rsidR="00994EB5">
          <w:rPr>
            <w:noProof/>
            <w:webHidden/>
          </w:rPr>
          <w:t>ii</w:t>
        </w:r>
        <w:r w:rsidR="00994EB5">
          <w:rPr>
            <w:noProof/>
            <w:webHidden/>
          </w:rPr>
          <w:fldChar w:fldCharType="end"/>
        </w:r>
      </w:hyperlink>
    </w:p>
    <w:p w14:paraId="07D4D6B1" w14:textId="63A3AAF6" w:rsidR="00994EB5" w:rsidRDefault="00AD06CC">
      <w:pPr>
        <w:pStyle w:val="Mucluc1"/>
        <w:rPr>
          <w:rFonts w:asciiTheme="minorHAnsi" w:eastAsiaTheme="minorEastAsia" w:hAnsiTheme="minorHAnsi" w:cstheme="minorBidi"/>
          <w:b w:val="0"/>
          <w:noProof/>
          <w:kern w:val="0"/>
          <w:sz w:val="22"/>
          <w:szCs w:val="22"/>
        </w:rPr>
      </w:pPr>
      <w:hyperlink w:anchor="_Toc59786624" w:history="1">
        <w:r w:rsidR="00994EB5" w:rsidRPr="000654C4">
          <w:rPr>
            <w:rStyle w:val="Siuktni"/>
            <w:caps/>
            <w:noProof/>
          </w:rPr>
          <w:t>CHƯƠNG 1. Kiến thức cơ bản về hệ điều hành</w:t>
        </w:r>
        <w:r w:rsidR="00994EB5">
          <w:rPr>
            <w:noProof/>
            <w:webHidden/>
          </w:rPr>
          <w:tab/>
        </w:r>
        <w:r w:rsidR="00994EB5">
          <w:rPr>
            <w:noProof/>
            <w:webHidden/>
          </w:rPr>
          <w:fldChar w:fldCharType="begin"/>
        </w:r>
        <w:r w:rsidR="00994EB5">
          <w:rPr>
            <w:noProof/>
            <w:webHidden/>
          </w:rPr>
          <w:instrText xml:space="preserve"> PAGEREF _Toc59786624 \h </w:instrText>
        </w:r>
        <w:r w:rsidR="00994EB5">
          <w:rPr>
            <w:noProof/>
            <w:webHidden/>
          </w:rPr>
        </w:r>
        <w:r w:rsidR="00994EB5">
          <w:rPr>
            <w:noProof/>
            <w:webHidden/>
          </w:rPr>
          <w:fldChar w:fldCharType="separate"/>
        </w:r>
        <w:r w:rsidR="00994EB5">
          <w:rPr>
            <w:noProof/>
            <w:webHidden/>
          </w:rPr>
          <w:t>1</w:t>
        </w:r>
        <w:r w:rsidR="00994EB5">
          <w:rPr>
            <w:noProof/>
            <w:webHidden/>
          </w:rPr>
          <w:fldChar w:fldCharType="end"/>
        </w:r>
      </w:hyperlink>
    </w:p>
    <w:p w14:paraId="0B3CFC20" w14:textId="69842907" w:rsidR="00994EB5" w:rsidRDefault="00AD06CC">
      <w:pPr>
        <w:pStyle w:val="Mucluc2"/>
        <w:tabs>
          <w:tab w:val="right" w:leader="dot" w:pos="9059"/>
        </w:tabs>
        <w:rPr>
          <w:rFonts w:asciiTheme="minorHAnsi" w:eastAsiaTheme="minorEastAsia" w:hAnsiTheme="minorHAnsi" w:cstheme="minorBidi"/>
          <w:b w:val="0"/>
          <w:i w:val="0"/>
          <w:noProof/>
          <w:kern w:val="0"/>
          <w:sz w:val="22"/>
          <w:szCs w:val="22"/>
        </w:rPr>
      </w:pPr>
      <w:hyperlink w:anchor="_Toc59786625" w:history="1">
        <w:r w:rsidR="00994EB5" w:rsidRPr="000654C4">
          <w:rPr>
            <w:rStyle w:val="Siuktni"/>
            <w:noProof/>
          </w:rPr>
          <w:t>1.1 Interrupts (Ngắt)</w:t>
        </w:r>
        <w:r w:rsidR="00994EB5">
          <w:rPr>
            <w:noProof/>
            <w:webHidden/>
          </w:rPr>
          <w:tab/>
        </w:r>
        <w:r w:rsidR="00994EB5">
          <w:rPr>
            <w:noProof/>
            <w:webHidden/>
          </w:rPr>
          <w:fldChar w:fldCharType="begin"/>
        </w:r>
        <w:r w:rsidR="00994EB5">
          <w:rPr>
            <w:noProof/>
            <w:webHidden/>
          </w:rPr>
          <w:instrText xml:space="preserve"> PAGEREF _Toc59786625 \h </w:instrText>
        </w:r>
        <w:r w:rsidR="00994EB5">
          <w:rPr>
            <w:noProof/>
            <w:webHidden/>
          </w:rPr>
        </w:r>
        <w:r w:rsidR="00994EB5">
          <w:rPr>
            <w:noProof/>
            <w:webHidden/>
          </w:rPr>
          <w:fldChar w:fldCharType="separate"/>
        </w:r>
        <w:r w:rsidR="00994EB5">
          <w:rPr>
            <w:noProof/>
            <w:webHidden/>
          </w:rPr>
          <w:t>1</w:t>
        </w:r>
        <w:r w:rsidR="00994EB5">
          <w:rPr>
            <w:noProof/>
            <w:webHidden/>
          </w:rPr>
          <w:fldChar w:fldCharType="end"/>
        </w:r>
      </w:hyperlink>
    </w:p>
    <w:p w14:paraId="3DA11777" w14:textId="72B238B0" w:rsidR="00994EB5" w:rsidRDefault="00AD06CC">
      <w:pPr>
        <w:pStyle w:val="Mucluc2"/>
        <w:tabs>
          <w:tab w:val="right" w:leader="dot" w:pos="9059"/>
        </w:tabs>
        <w:rPr>
          <w:rFonts w:asciiTheme="minorHAnsi" w:eastAsiaTheme="minorEastAsia" w:hAnsiTheme="minorHAnsi" w:cstheme="minorBidi"/>
          <w:b w:val="0"/>
          <w:i w:val="0"/>
          <w:noProof/>
          <w:kern w:val="0"/>
          <w:sz w:val="22"/>
          <w:szCs w:val="22"/>
        </w:rPr>
      </w:pPr>
      <w:hyperlink w:anchor="_Toc59786626" w:history="1">
        <w:r w:rsidR="00994EB5" w:rsidRPr="000654C4">
          <w:rPr>
            <w:rStyle w:val="Siuktni"/>
            <w:noProof/>
          </w:rPr>
          <w:t>1.2 Cách thành phần tạo nên hệ điều hành</w:t>
        </w:r>
        <w:r w:rsidR="00994EB5">
          <w:rPr>
            <w:noProof/>
            <w:webHidden/>
          </w:rPr>
          <w:tab/>
        </w:r>
        <w:r w:rsidR="00994EB5">
          <w:rPr>
            <w:noProof/>
            <w:webHidden/>
          </w:rPr>
          <w:fldChar w:fldCharType="begin"/>
        </w:r>
        <w:r w:rsidR="00994EB5">
          <w:rPr>
            <w:noProof/>
            <w:webHidden/>
          </w:rPr>
          <w:instrText xml:space="preserve"> PAGEREF _Toc59786626 \h </w:instrText>
        </w:r>
        <w:r w:rsidR="00994EB5">
          <w:rPr>
            <w:noProof/>
            <w:webHidden/>
          </w:rPr>
        </w:r>
        <w:r w:rsidR="00994EB5">
          <w:rPr>
            <w:noProof/>
            <w:webHidden/>
          </w:rPr>
          <w:fldChar w:fldCharType="separate"/>
        </w:r>
        <w:r w:rsidR="00994EB5">
          <w:rPr>
            <w:noProof/>
            <w:webHidden/>
          </w:rPr>
          <w:t>1</w:t>
        </w:r>
        <w:r w:rsidR="00994EB5">
          <w:rPr>
            <w:noProof/>
            <w:webHidden/>
          </w:rPr>
          <w:fldChar w:fldCharType="end"/>
        </w:r>
      </w:hyperlink>
    </w:p>
    <w:p w14:paraId="680E00C7" w14:textId="70B0B30B" w:rsidR="00994EB5" w:rsidRDefault="00AD06CC">
      <w:pPr>
        <w:pStyle w:val="Mucluc2"/>
        <w:tabs>
          <w:tab w:val="right" w:leader="dot" w:pos="9059"/>
        </w:tabs>
        <w:rPr>
          <w:rFonts w:asciiTheme="minorHAnsi" w:eastAsiaTheme="minorEastAsia" w:hAnsiTheme="minorHAnsi" w:cstheme="minorBidi"/>
          <w:b w:val="0"/>
          <w:i w:val="0"/>
          <w:noProof/>
          <w:kern w:val="0"/>
          <w:sz w:val="22"/>
          <w:szCs w:val="22"/>
        </w:rPr>
      </w:pPr>
      <w:hyperlink w:anchor="_Toc59786627" w:history="1">
        <w:r w:rsidR="00994EB5" w:rsidRPr="000654C4">
          <w:rPr>
            <w:rStyle w:val="Siuktni"/>
            <w:noProof/>
          </w:rPr>
          <w:t>1.3 OPERATING SYSTEM CONTROL</w:t>
        </w:r>
        <w:r w:rsidR="00994EB5">
          <w:rPr>
            <w:noProof/>
            <w:webHidden/>
          </w:rPr>
          <w:tab/>
        </w:r>
        <w:r w:rsidR="00994EB5">
          <w:rPr>
            <w:noProof/>
            <w:webHidden/>
          </w:rPr>
          <w:fldChar w:fldCharType="begin"/>
        </w:r>
        <w:r w:rsidR="00994EB5">
          <w:rPr>
            <w:noProof/>
            <w:webHidden/>
          </w:rPr>
          <w:instrText xml:space="preserve"> PAGEREF _Toc59786627 \h </w:instrText>
        </w:r>
        <w:r w:rsidR="00994EB5">
          <w:rPr>
            <w:noProof/>
            <w:webHidden/>
          </w:rPr>
        </w:r>
        <w:r w:rsidR="00994EB5">
          <w:rPr>
            <w:noProof/>
            <w:webHidden/>
          </w:rPr>
          <w:fldChar w:fldCharType="separate"/>
        </w:r>
        <w:r w:rsidR="00994EB5">
          <w:rPr>
            <w:noProof/>
            <w:webHidden/>
          </w:rPr>
          <w:t>2</w:t>
        </w:r>
        <w:r w:rsidR="00994EB5">
          <w:rPr>
            <w:noProof/>
            <w:webHidden/>
          </w:rPr>
          <w:fldChar w:fldCharType="end"/>
        </w:r>
      </w:hyperlink>
    </w:p>
    <w:p w14:paraId="7C40B63E" w14:textId="45A55572" w:rsidR="00994EB5" w:rsidRDefault="00AD06CC">
      <w:pPr>
        <w:pStyle w:val="Mucluc2"/>
        <w:tabs>
          <w:tab w:val="right" w:leader="dot" w:pos="9059"/>
        </w:tabs>
        <w:rPr>
          <w:rFonts w:asciiTheme="minorHAnsi" w:eastAsiaTheme="minorEastAsia" w:hAnsiTheme="minorHAnsi" w:cstheme="minorBidi"/>
          <w:b w:val="0"/>
          <w:i w:val="0"/>
          <w:noProof/>
          <w:kern w:val="0"/>
          <w:sz w:val="22"/>
          <w:szCs w:val="22"/>
        </w:rPr>
      </w:pPr>
      <w:hyperlink w:anchor="_Toc59786628" w:history="1">
        <w:r w:rsidR="00994EB5" w:rsidRPr="000654C4">
          <w:rPr>
            <w:rStyle w:val="Siuktni"/>
            <w:noProof/>
          </w:rPr>
          <w:t>1.4 MODES (CÁC CHẾ ĐỘ)</w:t>
        </w:r>
        <w:r w:rsidR="00994EB5">
          <w:rPr>
            <w:noProof/>
            <w:webHidden/>
          </w:rPr>
          <w:tab/>
        </w:r>
        <w:r w:rsidR="00994EB5">
          <w:rPr>
            <w:noProof/>
            <w:webHidden/>
          </w:rPr>
          <w:fldChar w:fldCharType="begin"/>
        </w:r>
        <w:r w:rsidR="00994EB5">
          <w:rPr>
            <w:noProof/>
            <w:webHidden/>
          </w:rPr>
          <w:instrText xml:space="preserve"> PAGEREF _Toc59786628 \h </w:instrText>
        </w:r>
        <w:r w:rsidR="00994EB5">
          <w:rPr>
            <w:noProof/>
            <w:webHidden/>
          </w:rPr>
        </w:r>
        <w:r w:rsidR="00994EB5">
          <w:rPr>
            <w:noProof/>
            <w:webHidden/>
          </w:rPr>
          <w:fldChar w:fldCharType="separate"/>
        </w:r>
        <w:r w:rsidR="00994EB5">
          <w:rPr>
            <w:noProof/>
            <w:webHidden/>
          </w:rPr>
          <w:t>3</w:t>
        </w:r>
        <w:r w:rsidR="00994EB5">
          <w:rPr>
            <w:noProof/>
            <w:webHidden/>
          </w:rPr>
          <w:fldChar w:fldCharType="end"/>
        </w:r>
      </w:hyperlink>
    </w:p>
    <w:p w14:paraId="599C7490" w14:textId="654E97D4" w:rsidR="00994EB5" w:rsidRDefault="00AD06CC">
      <w:pPr>
        <w:pStyle w:val="Mucluc2"/>
        <w:tabs>
          <w:tab w:val="right" w:leader="dot" w:pos="9059"/>
        </w:tabs>
        <w:rPr>
          <w:rFonts w:asciiTheme="minorHAnsi" w:eastAsiaTheme="minorEastAsia" w:hAnsiTheme="minorHAnsi" w:cstheme="minorBidi"/>
          <w:b w:val="0"/>
          <w:i w:val="0"/>
          <w:noProof/>
          <w:kern w:val="0"/>
          <w:sz w:val="22"/>
          <w:szCs w:val="22"/>
        </w:rPr>
      </w:pPr>
      <w:hyperlink w:anchor="_Toc59786629" w:history="1">
        <w:r w:rsidR="00994EB5" w:rsidRPr="000654C4">
          <w:rPr>
            <w:rStyle w:val="Siuktni"/>
            <w:noProof/>
          </w:rPr>
          <w:t>1.5 CÁC CHƯƠNG TRÌNH CHO PHÉP VÀ HỖ TRỢ HỆ ĐIỀU HÀNH</w:t>
        </w:r>
        <w:r w:rsidR="00994EB5">
          <w:rPr>
            <w:noProof/>
            <w:webHidden/>
          </w:rPr>
          <w:tab/>
        </w:r>
        <w:r w:rsidR="00994EB5">
          <w:rPr>
            <w:noProof/>
            <w:webHidden/>
          </w:rPr>
          <w:fldChar w:fldCharType="begin"/>
        </w:r>
        <w:r w:rsidR="00994EB5">
          <w:rPr>
            <w:noProof/>
            <w:webHidden/>
          </w:rPr>
          <w:instrText xml:space="preserve"> PAGEREF _Toc59786629 \h </w:instrText>
        </w:r>
        <w:r w:rsidR="00994EB5">
          <w:rPr>
            <w:noProof/>
            <w:webHidden/>
          </w:rPr>
        </w:r>
        <w:r w:rsidR="00994EB5">
          <w:rPr>
            <w:noProof/>
            <w:webHidden/>
          </w:rPr>
          <w:fldChar w:fldCharType="separate"/>
        </w:r>
        <w:r w:rsidR="00994EB5">
          <w:rPr>
            <w:noProof/>
            <w:webHidden/>
          </w:rPr>
          <w:t>4</w:t>
        </w:r>
        <w:r w:rsidR="00994EB5">
          <w:rPr>
            <w:noProof/>
            <w:webHidden/>
          </w:rPr>
          <w:fldChar w:fldCharType="end"/>
        </w:r>
      </w:hyperlink>
    </w:p>
    <w:p w14:paraId="6230A4E2" w14:textId="037D8EC0" w:rsidR="00994EB5" w:rsidRDefault="00AD06CC">
      <w:pPr>
        <w:pStyle w:val="Mucluc3"/>
        <w:rPr>
          <w:rFonts w:asciiTheme="minorHAnsi" w:eastAsiaTheme="minorEastAsia" w:hAnsiTheme="minorHAnsi" w:cstheme="minorBidi"/>
          <w:noProof/>
          <w:kern w:val="0"/>
          <w:sz w:val="22"/>
          <w:szCs w:val="22"/>
        </w:rPr>
      </w:pPr>
      <w:hyperlink w:anchor="_Toc59786630" w:history="1">
        <w:r w:rsidR="00994EB5" w:rsidRPr="000654C4">
          <w:rPr>
            <w:rStyle w:val="Siuktni"/>
            <w:noProof/>
          </w:rPr>
          <w:t>1.5.1 Booting nói chung</w:t>
        </w:r>
        <w:r w:rsidR="00994EB5">
          <w:rPr>
            <w:noProof/>
            <w:webHidden/>
          </w:rPr>
          <w:tab/>
        </w:r>
        <w:r w:rsidR="00994EB5">
          <w:rPr>
            <w:noProof/>
            <w:webHidden/>
          </w:rPr>
          <w:fldChar w:fldCharType="begin"/>
        </w:r>
        <w:r w:rsidR="00994EB5">
          <w:rPr>
            <w:noProof/>
            <w:webHidden/>
          </w:rPr>
          <w:instrText xml:space="preserve"> PAGEREF _Toc59786630 \h </w:instrText>
        </w:r>
        <w:r w:rsidR="00994EB5">
          <w:rPr>
            <w:noProof/>
            <w:webHidden/>
          </w:rPr>
        </w:r>
        <w:r w:rsidR="00994EB5">
          <w:rPr>
            <w:noProof/>
            <w:webHidden/>
          </w:rPr>
          <w:fldChar w:fldCharType="separate"/>
        </w:r>
        <w:r w:rsidR="00994EB5">
          <w:rPr>
            <w:noProof/>
            <w:webHidden/>
          </w:rPr>
          <w:t>4</w:t>
        </w:r>
        <w:r w:rsidR="00994EB5">
          <w:rPr>
            <w:noProof/>
            <w:webHidden/>
          </w:rPr>
          <w:fldChar w:fldCharType="end"/>
        </w:r>
      </w:hyperlink>
    </w:p>
    <w:p w14:paraId="7F325381" w14:textId="3E6FCBB2" w:rsidR="00994EB5" w:rsidRDefault="00AD06CC">
      <w:pPr>
        <w:pStyle w:val="Mucluc3"/>
        <w:rPr>
          <w:rFonts w:asciiTheme="minorHAnsi" w:eastAsiaTheme="minorEastAsia" w:hAnsiTheme="minorHAnsi" w:cstheme="minorBidi"/>
          <w:noProof/>
          <w:kern w:val="0"/>
          <w:sz w:val="22"/>
          <w:szCs w:val="22"/>
        </w:rPr>
      </w:pPr>
      <w:hyperlink w:anchor="_Toc59786631" w:history="1">
        <w:r w:rsidR="00994EB5" w:rsidRPr="000654C4">
          <w:rPr>
            <w:rStyle w:val="Siuktni"/>
            <w:noProof/>
          </w:rPr>
          <w:t>1.5.2 Quy trình boot</w:t>
        </w:r>
        <w:r w:rsidR="00994EB5">
          <w:rPr>
            <w:noProof/>
            <w:webHidden/>
          </w:rPr>
          <w:tab/>
        </w:r>
        <w:r w:rsidR="00994EB5">
          <w:rPr>
            <w:noProof/>
            <w:webHidden/>
          </w:rPr>
          <w:fldChar w:fldCharType="begin"/>
        </w:r>
        <w:r w:rsidR="00994EB5">
          <w:rPr>
            <w:noProof/>
            <w:webHidden/>
          </w:rPr>
          <w:instrText xml:space="preserve"> PAGEREF _Toc59786631 \h </w:instrText>
        </w:r>
        <w:r w:rsidR="00994EB5">
          <w:rPr>
            <w:noProof/>
            <w:webHidden/>
          </w:rPr>
        </w:r>
        <w:r w:rsidR="00994EB5">
          <w:rPr>
            <w:noProof/>
            <w:webHidden/>
          </w:rPr>
          <w:fldChar w:fldCharType="separate"/>
        </w:r>
        <w:r w:rsidR="00994EB5">
          <w:rPr>
            <w:noProof/>
            <w:webHidden/>
          </w:rPr>
          <w:t>4</w:t>
        </w:r>
        <w:r w:rsidR="00994EB5">
          <w:rPr>
            <w:noProof/>
            <w:webHidden/>
          </w:rPr>
          <w:fldChar w:fldCharType="end"/>
        </w:r>
      </w:hyperlink>
    </w:p>
    <w:p w14:paraId="48BA8129" w14:textId="375920A3" w:rsidR="00994EB5" w:rsidRDefault="00AD06CC">
      <w:pPr>
        <w:pStyle w:val="Mucluc1"/>
        <w:rPr>
          <w:rFonts w:asciiTheme="minorHAnsi" w:eastAsiaTheme="minorEastAsia" w:hAnsiTheme="minorHAnsi" w:cstheme="minorBidi"/>
          <w:b w:val="0"/>
          <w:noProof/>
          <w:kern w:val="0"/>
          <w:sz w:val="22"/>
          <w:szCs w:val="22"/>
        </w:rPr>
      </w:pPr>
      <w:hyperlink w:anchor="_Toc59786632" w:history="1">
        <w:r w:rsidR="00994EB5" w:rsidRPr="000654C4">
          <w:rPr>
            <w:rStyle w:val="Siuktni"/>
            <w:caps/>
            <w:noProof/>
          </w:rPr>
          <w:t>CHƯƠNG 2. Giới thiệu chung về Raspberry Pi</w:t>
        </w:r>
        <w:r w:rsidR="00994EB5">
          <w:rPr>
            <w:noProof/>
            <w:webHidden/>
          </w:rPr>
          <w:tab/>
        </w:r>
        <w:r w:rsidR="00994EB5">
          <w:rPr>
            <w:noProof/>
            <w:webHidden/>
          </w:rPr>
          <w:fldChar w:fldCharType="begin"/>
        </w:r>
        <w:r w:rsidR="00994EB5">
          <w:rPr>
            <w:noProof/>
            <w:webHidden/>
          </w:rPr>
          <w:instrText xml:space="preserve"> PAGEREF _Toc59786632 \h </w:instrText>
        </w:r>
        <w:r w:rsidR="00994EB5">
          <w:rPr>
            <w:noProof/>
            <w:webHidden/>
          </w:rPr>
        </w:r>
        <w:r w:rsidR="00994EB5">
          <w:rPr>
            <w:noProof/>
            <w:webHidden/>
          </w:rPr>
          <w:fldChar w:fldCharType="separate"/>
        </w:r>
        <w:r w:rsidR="00994EB5">
          <w:rPr>
            <w:noProof/>
            <w:webHidden/>
          </w:rPr>
          <w:t>6</w:t>
        </w:r>
        <w:r w:rsidR="00994EB5">
          <w:rPr>
            <w:noProof/>
            <w:webHidden/>
          </w:rPr>
          <w:fldChar w:fldCharType="end"/>
        </w:r>
      </w:hyperlink>
    </w:p>
    <w:p w14:paraId="35F9E121" w14:textId="2C384D0C" w:rsidR="00994EB5" w:rsidRDefault="00AD06CC">
      <w:pPr>
        <w:pStyle w:val="Mucluc2"/>
        <w:tabs>
          <w:tab w:val="right" w:leader="dot" w:pos="9059"/>
        </w:tabs>
        <w:rPr>
          <w:rFonts w:asciiTheme="minorHAnsi" w:eastAsiaTheme="minorEastAsia" w:hAnsiTheme="minorHAnsi" w:cstheme="minorBidi"/>
          <w:b w:val="0"/>
          <w:i w:val="0"/>
          <w:noProof/>
          <w:kern w:val="0"/>
          <w:sz w:val="22"/>
          <w:szCs w:val="22"/>
        </w:rPr>
      </w:pPr>
      <w:hyperlink w:anchor="_Toc59786633" w:history="1">
        <w:r w:rsidR="00994EB5" w:rsidRPr="000654C4">
          <w:rPr>
            <w:rStyle w:val="Siuktni"/>
            <w:noProof/>
          </w:rPr>
          <w:t>2.1 Giới thiệu chung về SoC/Raspberry Pi</w:t>
        </w:r>
        <w:r w:rsidR="00994EB5">
          <w:rPr>
            <w:noProof/>
            <w:webHidden/>
          </w:rPr>
          <w:tab/>
        </w:r>
        <w:r w:rsidR="00994EB5">
          <w:rPr>
            <w:noProof/>
            <w:webHidden/>
          </w:rPr>
          <w:fldChar w:fldCharType="begin"/>
        </w:r>
        <w:r w:rsidR="00994EB5">
          <w:rPr>
            <w:noProof/>
            <w:webHidden/>
          </w:rPr>
          <w:instrText xml:space="preserve"> PAGEREF _Toc59786633 \h </w:instrText>
        </w:r>
        <w:r w:rsidR="00994EB5">
          <w:rPr>
            <w:noProof/>
            <w:webHidden/>
          </w:rPr>
        </w:r>
        <w:r w:rsidR="00994EB5">
          <w:rPr>
            <w:noProof/>
            <w:webHidden/>
          </w:rPr>
          <w:fldChar w:fldCharType="separate"/>
        </w:r>
        <w:r w:rsidR="00994EB5">
          <w:rPr>
            <w:noProof/>
            <w:webHidden/>
          </w:rPr>
          <w:t>6</w:t>
        </w:r>
        <w:r w:rsidR="00994EB5">
          <w:rPr>
            <w:noProof/>
            <w:webHidden/>
          </w:rPr>
          <w:fldChar w:fldCharType="end"/>
        </w:r>
      </w:hyperlink>
    </w:p>
    <w:p w14:paraId="4E3E83A8" w14:textId="386DF0BB" w:rsidR="00994EB5" w:rsidRDefault="00AD06CC">
      <w:pPr>
        <w:pStyle w:val="Mucluc2"/>
        <w:tabs>
          <w:tab w:val="right" w:leader="dot" w:pos="9059"/>
        </w:tabs>
        <w:rPr>
          <w:rFonts w:asciiTheme="minorHAnsi" w:eastAsiaTheme="minorEastAsia" w:hAnsiTheme="minorHAnsi" w:cstheme="minorBidi"/>
          <w:b w:val="0"/>
          <w:i w:val="0"/>
          <w:noProof/>
          <w:kern w:val="0"/>
          <w:sz w:val="22"/>
          <w:szCs w:val="22"/>
        </w:rPr>
      </w:pPr>
      <w:hyperlink w:anchor="_Toc59786634" w:history="1">
        <w:r w:rsidR="00994EB5" w:rsidRPr="000654C4">
          <w:rPr>
            <w:rStyle w:val="Siuktni"/>
            <w:noProof/>
          </w:rPr>
          <w:t>2.2 Cấu hình phần cứng</w:t>
        </w:r>
        <w:r w:rsidR="00994EB5">
          <w:rPr>
            <w:noProof/>
            <w:webHidden/>
          </w:rPr>
          <w:tab/>
        </w:r>
        <w:r w:rsidR="00994EB5">
          <w:rPr>
            <w:noProof/>
            <w:webHidden/>
          </w:rPr>
          <w:fldChar w:fldCharType="begin"/>
        </w:r>
        <w:r w:rsidR="00994EB5">
          <w:rPr>
            <w:noProof/>
            <w:webHidden/>
          </w:rPr>
          <w:instrText xml:space="preserve"> PAGEREF _Toc59786634 \h </w:instrText>
        </w:r>
        <w:r w:rsidR="00994EB5">
          <w:rPr>
            <w:noProof/>
            <w:webHidden/>
          </w:rPr>
        </w:r>
        <w:r w:rsidR="00994EB5">
          <w:rPr>
            <w:noProof/>
            <w:webHidden/>
          </w:rPr>
          <w:fldChar w:fldCharType="separate"/>
        </w:r>
        <w:r w:rsidR="00994EB5">
          <w:rPr>
            <w:noProof/>
            <w:webHidden/>
          </w:rPr>
          <w:t>6</w:t>
        </w:r>
        <w:r w:rsidR="00994EB5">
          <w:rPr>
            <w:noProof/>
            <w:webHidden/>
          </w:rPr>
          <w:fldChar w:fldCharType="end"/>
        </w:r>
      </w:hyperlink>
    </w:p>
    <w:p w14:paraId="4F4DA79C" w14:textId="24BEE9B5" w:rsidR="00994EB5" w:rsidRDefault="00AD06CC">
      <w:pPr>
        <w:pStyle w:val="Mucluc2"/>
        <w:tabs>
          <w:tab w:val="right" w:leader="dot" w:pos="9059"/>
        </w:tabs>
        <w:rPr>
          <w:rFonts w:asciiTheme="minorHAnsi" w:eastAsiaTheme="minorEastAsia" w:hAnsiTheme="minorHAnsi" w:cstheme="minorBidi"/>
          <w:b w:val="0"/>
          <w:i w:val="0"/>
          <w:noProof/>
          <w:kern w:val="0"/>
          <w:sz w:val="22"/>
          <w:szCs w:val="22"/>
        </w:rPr>
      </w:pPr>
      <w:hyperlink w:anchor="_Toc59786635" w:history="1">
        <w:r w:rsidR="00994EB5" w:rsidRPr="000654C4">
          <w:rPr>
            <w:rStyle w:val="Siuktni"/>
            <w:noProof/>
          </w:rPr>
          <w:t>2.3 Thiết bị đi kèm với Raspberry Pi</w:t>
        </w:r>
        <w:r w:rsidR="00994EB5">
          <w:rPr>
            <w:noProof/>
            <w:webHidden/>
          </w:rPr>
          <w:tab/>
        </w:r>
        <w:r w:rsidR="00994EB5">
          <w:rPr>
            <w:noProof/>
            <w:webHidden/>
          </w:rPr>
          <w:fldChar w:fldCharType="begin"/>
        </w:r>
        <w:r w:rsidR="00994EB5">
          <w:rPr>
            <w:noProof/>
            <w:webHidden/>
          </w:rPr>
          <w:instrText xml:space="preserve"> PAGEREF _Toc59786635 \h </w:instrText>
        </w:r>
        <w:r w:rsidR="00994EB5">
          <w:rPr>
            <w:noProof/>
            <w:webHidden/>
          </w:rPr>
        </w:r>
        <w:r w:rsidR="00994EB5">
          <w:rPr>
            <w:noProof/>
            <w:webHidden/>
          </w:rPr>
          <w:fldChar w:fldCharType="separate"/>
        </w:r>
        <w:r w:rsidR="00994EB5">
          <w:rPr>
            <w:noProof/>
            <w:webHidden/>
          </w:rPr>
          <w:t>8</w:t>
        </w:r>
        <w:r w:rsidR="00994EB5">
          <w:rPr>
            <w:noProof/>
            <w:webHidden/>
          </w:rPr>
          <w:fldChar w:fldCharType="end"/>
        </w:r>
      </w:hyperlink>
    </w:p>
    <w:p w14:paraId="7123F4DE" w14:textId="618D4490" w:rsidR="00994EB5" w:rsidRDefault="00AD06CC">
      <w:pPr>
        <w:pStyle w:val="Mucluc1"/>
        <w:rPr>
          <w:rFonts w:asciiTheme="minorHAnsi" w:eastAsiaTheme="minorEastAsia" w:hAnsiTheme="minorHAnsi" w:cstheme="minorBidi"/>
          <w:b w:val="0"/>
          <w:noProof/>
          <w:kern w:val="0"/>
          <w:sz w:val="22"/>
          <w:szCs w:val="22"/>
        </w:rPr>
      </w:pPr>
      <w:hyperlink w:anchor="_Toc59786636" w:history="1">
        <w:r w:rsidR="00994EB5" w:rsidRPr="000654C4">
          <w:rPr>
            <w:rStyle w:val="Siuktni"/>
            <w:caps/>
            <w:noProof/>
          </w:rPr>
          <w:t>CHƯƠNG 3. Nạp hệ điều hành cho raspberry Pi</w:t>
        </w:r>
        <w:r w:rsidR="00994EB5">
          <w:rPr>
            <w:noProof/>
            <w:webHidden/>
          </w:rPr>
          <w:tab/>
        </w:r>
        <w:r w:rsidR="00994EB5">
          <w:rPr>
            <w:noProof/>
            <w:webHidden/>
          </w:rPr>
          <w:fldChar w:fldCharType="begin"/>
        </w:r>
        <w:r w:rsidR="00994EB5">
          <w:rPr>
            <w:noProof/>
            <w:webHidden/>
          </w:rPr>
          <w:instrText xml:space="preserve"> PAGEREF _Toc59786636 \h </w:instrText>
        </w:r>
        <w:r w:rsidR="00994EB5">
          <w:rPr>
            <w:noProof/>
            <w:webHidden/>
          </w:rPr>
        </w:r>
        <w:r w:rsidR="00994EB5">
          <w:rPr>
            <w:noProof/>
            <w:webHidden/>
          </w:rPr>
          <w:fldChar w:fldCharType="separate"/>
        </w:r>
        <w:r w:rsidR="00994EB5">
          <w:rPr>
            <w:noProof/>
            <w:webHidden/>
          </w:rPr>
          <w:t>10</w:t>
        </w:r>
        <w:r w:rsidR="00994EB5">
          <w:rPr>
            <w:noProof/>
            <w:webHidden/>
          </w:rPr>
          <w:fldChar w:fldCharType="end"/>
        </w:r>
      </w:hyperlink>
    </w:p>
    <w:p w14:paraId="0B75E9C1" w14:textId="2E425335" w:rsidR="00994EB5" w:rsidRDefault="00AD06CC">
      <w:pPr>
        <w:pStyle w:val="Mucluc2"/>
        <w:tabs>
          <w:tab w:val="right" w:leader="dot" w:pos="9059"/>
        </w:tabs>
        <w:rPr>
          <w:rFonts w:asciiTheme="minorHAnsi" w:eastAsiaTheme="minorEastAsia" w:hAnsiTheme="minorHAnsi" w:cstheme="minorBidi"/>
          <w:b w:val="0"/>
          <w:i w:val="0"/>
          <w:noProof/>
          <w:kern w:val="0"/>
          <w:sz w:val="22"/>
          <w:szCs w:val="22"/>
        </w:rPr>
      </w:pPr>
      <w:hyperlink w:anchor="_Toc59786637" w:history="1">
        <w:r w:rsidR="00994EB5" w:rsidRPr="000654C4">
          <w:rPr>
            <w:rStyle w:val="Siuktni"/>
            <w:noProof/>
          </w:rPr>
          <w:t>3.1 Giới thiệu các hệ điều hành mà Raspberry Pi hỗ trợ</w:t>
        </w:r>
        <w:r w:rsidR="00994EB5">
          <w:rPr>
            <w:noProof/>
            <w:webHidden/>
          </w:rPr>
          <w:tab/>
        </w:r>
        <w:r w:rsidR="00994EB5">
          <w:rPr>
            <w:noProof/>
            <w:webHidden/>
          </w:rPr>
          <w:fldChar w:fldCharType="begin"/>
        </w:r>
        <w:r w:rsidR="00994EB5">
          <w:rPr>
            <w:noProof/>
            <w:webHidden/>
          </w:rPr>
          <w:instrText xml:space="preserve"> PAGEREF _Toc59786637 \h </w:instrText>
        </w:r>
        <w:r w:rsidR="00994EB5">
          <w:rPr>
            <w:noProof/>
            <w:webHidden/>
          </w:rPr>
        </w:r>
        <w:r w:rsidR="00994EB5">
          <w:rPr>
            <w:noProof/>
            <w:webHidden/>
          </w:rPr>
          <w:fldChar w:fldCharType="separate"/>
        </w:r>
        <w:r w:rsidR="00994EB5">
          <w:rPr>
            <w:noProof/>
            <w:webHidden/>
          </w:rPr>
          <w:t>10</w:t>
        </w:r>
        <w:r w:rsidR="00994EB5">
          <w:rPr>
            <w:noProof/>
            <w:webHidden/>
          </w:rPr>
          <w:fldChar w:fldCharType="end"/>
        </w:r>
      </w:hyperlink>
    </w:p>
    <w:p w14:paraId="45954364" w14:textId="6EF0F357" w:rsidR="00994EB5" w:rsidRDefault="00AD06CC">
      <w:pPr>
        <w:pStyle w:val="Mucluc2"/>
        <w:tabs>
          <w:tab w:val="right" w:leader="dot" w:pos="9059"/>
        </w:tabs>
        <w:rPr>
          <w:rFonts w:asciiTheme="minorHAnsi" w:eastAsiaTheme="minorEastAsia" w:hAnsiTheme="minorHAnsi" w:cstheme="minorBidi"/>
          <w:b w:val="0"/>
          <w:i w:val="0"/>
          <w:noProof/>
          <w:kern w:val="0"/>
          <w:sz w:val="22"/>
          <w:szCs w:val="22"/>
        </w:rPr>
      </w:pPr>
      <w:hyperlink w:anchor="_Toc59786638" w:history="1">
        <w:r w:rsidR="00994EB5" w:rsidRPr="000654C4">
          <w:rPr>
            <w:rStyle w:val="Siuktni"/>
            <w:noProof/>
          </w:rPr>
          <w:t>3.2 Booting với Raspberry Pi</w:t>
        </w:r>
        <w:r w:rsidR="00994EB5">
          <w:rPr>
            <w:noProof/>
            <w:webHidden/>
          </w:rPr>
          <w:tab/>
        </w:r>
        <w:r w:rsidR="00994EB5">
          <w:rPr>
            <w:noProof/>
            <w:webHidden/>
          </w:rPr>
          <w:fldChar w:fldCharType="begin"/>
        </w:r>
        <w:r w:rsidR="00994EB5">
          <w:rPr>
            <w:noProof/>
            <w:webHidden/>
          </w:rPr>
          <w:instrText xml:space="preserve"> PAGEREF _Toc59786638 \h </w:instrText>
        </w:r>
        <w:r w:rsidR="00994EB5">
          <w:rPr>
            <w:noProof/>
            <w:webHidden/>
          </w:rPr>
        </w:r>
        <w:r w:rsidR="00994EB5">
          <w:rPr>
            <w:noProof/>
            <w:webHidden/>
          </w:rPr>
          <w:fldChar w:fldCharType="separate"/>
        </w:r>
        <w:r w:rsidR="00994EB5">
          <w:rPr>
            <w:noProof/>
            <w:webHidden/>
          </w:rPr>
          <w:t>10</w:t>
        </w:r>
        <w:r w:rsidR="00994EB5">
          <w:rPr>
            <w:noProof/>
            <w:webHidden/>
          </w:rPr>
          <w:fldChar w:fldCharType="end"/>
        </w:r>
      </w:hyperlink>
    </w:p>
    <w:p w14:paraId="0A47289A" w14:textId="2A4C86D4" w:rsidR="00994EB5" w:rsidRDefault="00AD06CC">
      <w:pPr>
        <w:pStyle w:val="Mucluc2"/>
        <w:tabs>
          <w:tab w:val="right" w:leader="dot" w:pos="9059"/>
        </w:tabs>
        <w:rPr>
          <w:rFonts w:asciiTheme="minorHAnsi" w:eastAsiaTheme="minorEastAsia" w:hAnsiTheme="minorHAnsi" w:cstheme="minorBidi"/>
          <w:b w:val="0"/>
          <w:i w:val="0"/>
          <w:noProof/>
          <w:kern w:val="0"/>
          <w:sz w:val="22"/>
          <w:szCs w:val="22"/>
        </w:rPr>
      </w:pPr>
      <w:hyperlink w:anchor="_Toc59786639" w:history="1">
        <w:r w:rsidR="00994EB5" w:rsidRPr="000654C4">
          <w:rPr>
            <w:rStyle w:val="Siuktni"/>
            <w:noProof/>
          </w:rPr>
          <w:t>3.3 Chuẩn bị thiết bị phần cứng và phần mềm hỗ trợ cài đặt</w:t>
        </w:r>
        <w:r w:rsidR="00994EB5">
          <w:rPr>
            <w:noProof/>
            <w:webHidden/>
          </w:rPr>
          <w:tab/>
        </w:r>
        <w:r w:rsidR="00994EB5">
          <w:rPr>
            <w:noProof/>
            <w:webHidden/>
          </w:rPr>
          <w:fldChar w:fldCharType="begin"/>
        </w:r>
        <w:r w:rsidR="00994EB5">
          <w:rPr>
            <w:noProof/>
            <w:webHidden/>
          </w:rPr>
          <w:instrText xml:space="preserve"> PAGEREF _Toc59786639 \h </w:instrText>
        </w:r>
        <w:r w:rsidR="00994EB5">
          <w:rPr>
            <w:noProof/>
            <w:webHidden/>
          </w:rPr>
        </w:r>
        <w:r w:rsidR="00994EB5">
          <w:rPr>
            <w:noProof/>
            <w:webHidden/>
          </w:rPr>
          <w:fldChar w:fldCharType="separate"/>
        </w:r>
        <w:r w:rsidR="00994EB5">
          <w:rPr>
            <w:noProof/>
            <w:webHidden/>
          </w:rPr>
          <w:t>11</w:t>
        </w:r>
        <w:r w:rsidR="00994EB5">
          <w:rPr>
            <w:noProof/>
            <w:webHidden/>
          </w:rPr>
          <w:fldChar w:fldCharType="end"/>
        </w:r>
      </w:hyperlink>
    </w:p>
    <w:p w14:paraId="66ED442E" w14:textId="4BAFDFBA" w:rsidR="00994EB5" w:rsidRDefault="00AD06CC">
      <w:pPr>
        <w:pStyle w:val="Mucluc3"/>
        <w:rPr>
          <w:rFonts w:asciiTheme="minorHAnsi" w:eastAsiaTheme="minorEastAsia" w:hAnsiTheme="minorHAnsi" w:cstheme="minorBidi"/>
          <w:noProof/>
          <w:kern w:val="0"/>
          <w:sz w:val="22"/>
          <w:szCs w:val="22"/>
        </w:rPr>
      </w:pPr>
      <w:hyperlink w:anchor="_Toc59786640" w:history="1">
        <w:r w:rsidR="00994EB5" w:rsidRPr="000654C4">
          <w:rPr>
            <w:rStyle w:val="Siuktni"/>
            <w:noProof/>
          </w:rPr>
          <w:t>3.3.1 Thiết bị phần cứng</w:t>
        </w:r>
        <w:r w:rsidR="00994EB5">
          <w:rPr>
            <w:noProof/>
            <w:webHidden/>
          </w:rPr>
          <w:tab/>
        </w:r>
        <w:r w:rsidR="00994EB5">
          <w:rPr>
            <w:noProof/>
            <w:webHidden/>
          </w:rPr>
          <w:fldChar w:fldCharType="begin"/>
        </w:r>
        <w:r w:rsidR="00994EB5">
          <w:rPr>
            <w:noProof/>
            <w:webHidden/>
          </w:rPr>
          <w:instrText xml:space="preserve"> PAGEREF _Toc59786640 \h </w:instrText>
        </w:r>
        <w:r w:rsidR="00994EB5">
          <w:rPr>
            <w:noProof/>
            <w:webHidden/>
          </w:rPr>
        </w:r>
        <w:r w:rsidR="00994EB5">
          <w:rPr>
            <w:noProof/>
            <w:webHidden/>
          </w:rPr>
          <w:fldChar w:fldCharType="separate"/>
        </w:r>
        <w:r w:rsidR="00994EB5">
          <w:rPr>
            <w:noProof/>
            <w:webHidden/>
          </w:rPr>
          <w:t>11</w:t>
        </w:r>
        <w:r w:rsidR="00994EB5">
          <w:rPr>
            <w:noProof/>
            <w:webHidden/>
          </w:rPr>
          <w:fldChar w:fldCharType="end"/>
        </w:r>
      </w:hyperlink>
    </w:p>
    <w:p w14:paraId="375D874E" w14:textId="3B0336CA" w:rsidR="00994EB5" w:rsidRDefault="00AD06CC">
      <w:pPr>
        <w:pStyle w:val="Mucluc3"/>
        <w:rPr>
          <w:rFonts w:asciiTheme="minorHAnsi" w:eastAsiaTheme="minorEastAsia" w:hAnsiTheme="minorHAnsi" w:cstheme="minorBidi"/>
          <w:noProof/>
          <w:kern w:val="0"/>
          <w:sz w:val="22"/>
          <w:szCs w:val="22"/>
        </w:rPr>
      </w:pPr>
      <w:hyperlink w:anchor="_Toc59786641" w:history="1">
        <w:r w:rsidR="00994EB5" w:rsidRPr="000654C4">
          <w:rPr>
            <w:rStyle w:val="Siuktni"/>
            <w:noProof/>
          </w:rPr>
          <w:t>3.3.2 Phần mềm cần thiết</w:t>
        </w:r>
        <w:r w:rsidR="00994EB5">
          <w:rPr>
            <w:noProof/>
            <w:webHidden/>
          </w:rPr>
          <w:tab/>
        </w:r>
        <w:r w:rsidR="00994EB5">
          <w:rPr>
            <w:noProof/>
            <w:webHidden/>
          </w:rPr>
          <w:fldChar w:fldCharType="begin"/>
        </w:r>
        <w:r w:rsidR="00994EB5">
          <w:rPr>
            <w:noProof/>
            <w:webHidden/>
          </w:rPr>
          <w:instrText xml:space="preserve"> PAGEREF _Toc59786641 \h </w:instrText>
        </w:r>
        <w:r w:rsidR="00994EB5">
          <w:rPr>
            <w:noProof/>
            <w:webHidden/>
          </w:rPr>
        </w:r>
        <w:r w:rsidR="00994EB5">
          <w:rPr>
            <w:noProof/>
            <w:webHidden/>
          </w:rPr>
          <w:fldChar w:fldCharType="separate"/>
        </w:r>
        <w:r w:rsidR="00994EB5">
          <w:rPr>
            <w:noProof/>
            <w:webHidden/>
          </w:rPr>
          <w:t>12</w:t>
        </w:r>
        <w:r w:rsidR="00994EB5">
          <w:rPr>
            <w:noProof/>
            <w:webHidden/>
          </w:rPr>
          <w:fldChar w:fldCharType="end"/>
        </w:r>
      </w:hyperlink>
    </w:p>
    <w:p w14:paraId="1A1C9913" w14:textId="0E05786D" w:rsidR="00994EB5" w:rsidRDefault="00AD06CC">
      <w:pPr>
        <w:pStyle w:val="Mucluc1"/>
        <w:rPr>
          <w:rFonts w:asciiTheme="minorHAnsi" w:eastAsiaTheme="minorEastAsia" w:hAnsiTheme="minorHAnsi" w:cstheme="minorBidi"/>
          <w:b w:val="0"/>
          <w:noProof/>
          <w:kern w:val="0"/>
          <w:sz w:val="22"/>
          <w:szCs w:val="22"/>
        </w:rPr>
      </w:pPr>
      <w:hyperlink w:anchor="_Toc59786642" w:history="1">
        <w:r w:rsidR="00994EB5" w:rsidRPr="000654C4">
          <w:rPr>
            <w:rStyle w:val="Siuktni"/>
            <w:noProof/>
          </w:rPr>
          <w:t>CHƯƠNG 4. XÂY DỰNG DEVICE DRIVERS CHO RASPBERRY PI</w:t>
        </w:r>
        <w:r w:rsidR="00994EB5">
          <w:rPr>
            <w:noProof/>
            <w:webHidden/>
          </w:rPr>
          <w:tab/>
        </w:r>
        <w:r w:rsidR="00994EB5">
          <w:rPr>
            <w:noProof/>
            <w:webHidden/>
          </w:rPr>
          <w:fldChar w:fldCharType="begin"/>
        </w:r>
        <w:r w:rsidR="00994EB5">
          <w:rPr>
            <w:noProof/>
            <w:webHidden/>
          </w:rPr>
          <w:instrText xml:space="preserve"> PAGEREF _Toc59786642 \h </w:instrText>
        </w:r>
        <w:r w:rsidR="00994EB5">
          <w:rPr>
            <w:noProof/>
            <w:webHidden/>
          </w:rPr>
        </w:r>
        <w:r w:rsidR="00994EB5">
          <w:rPr>
            <w:noProof/>
            <w:webHidden/>
          </w:rPr>
          <w:fldChar w:fldCharType="separate"/>
        </w:r>
        <w:r w:rsidR="00994EB5">
          <w:rPr>
            <w:noProof/>
            <w:webHidden/>
          </w:rPr>
          <w:t>13</w:t>
        </w:r>
        <w:r w:rsidR="00994EB5">
          <w:rPr>
            <w:noProof/>
            <w:webHidden/>
          </w:rPr>
          <w:fldChar w:fldCharType="end"/>
        </w:r>
      </w:hyperlink>
    </w:p>
    <w:p w14:paraId="56292A4B" w14:textId="1C9492AE" w:rsidR="00994EB5" w:rsidRDefault="00AD06CC">
      <w:pPr>
        <w:pStyle w:val="Mucluc2"/>
        <w:tabs>
          <w:tab w:val="right" w:leader="dot" w:pos="9059"/>
        </w:tabs>
        <w:rPr>
          <w:rFonts w:asciiTheme="minorHAnsi" w:eastAsiaTheme="minorEastAsia" w:hAnsiTheme="minorHAnsi" w:cstheme="minorBidi"/>
          <w:b w:val="0"/>
          <w:i w:val="0"/>
          <w:noProof/>
          <w:kern w:val="0"/>
          <w:sz w:val="22"/>
          <w:szCs w:val="22"/>
        </w:rPr>
      </w:pPr>
      <w:hyperlink w:anchor="_Toc59786643" w:history="1">
        <w:r w:rsidR="00994EB5" w:rsidRPr="000654C4">
          <w:rPr>
            <w:rStyle w:val="Siuktni"/>
            <w:noProof/>
          </w:rPr>
          <w:t>4.1 Xây dựng Device Driver cho màn hình LCD Nokia 5110</w:t>
        </w:r>
        <w:r w:rsidR="00994EB5">
          <w:rPr>
            <w:noProof/>
            <w:webHidden/>
          </w:rPr>
          <w:tab/>
        </w:r>
        <w:r w:rsidR="00994EB5">
          <w:rPr>
            <w:noProof/>
            <w:webHidden/>
          </w:rPr>
          <w:fldChar w:fldCharType="begin"/>
        </w:r>
        <w:r w:rsidR="00994EB5">
          <w:rPr>
            <w:noProof/>
            <w:webHidden/>
          </w:rPr>
          <w:instrText xml:space="preserve"> PAGEREF _Toc59786643 \h </w:instrText>
        </w:r>
        <w:r w:rsidR="00994EB5">
          <w:rPr>
            <w:noProof/>
            <w:webHidden/>
          </w:rPr>
        </w:r>
        <w:r w:rsidR="00994EB5">
          <w:rPr>
            <w:noProof/>
            <w:webHidden/>
          </w:rPr>
          <w:fldChar w:fldCharType="separate"/>
        </w:r>
        <w:r w:rsidR="00994EB5">
          <w:rPr>
            <w:noProof/>
            <w:webHidden/>
          </w:rPr>
          <w:t>13</w:t>
        </w:r>
        <w:r w:rsidR="00994EB5">
          <w:rPr>
            <w:noProof/>
            <w:webHidden/>
          </w:rPr>
          <w:fldChar w:fldCharType="end"/>
        </w:r>
      </w:hyperlink>
    </w:p>
    <w:p w14:paraId="04486886" w14:textId="12A7355A" w:rsidR="00994EB5" w:rsidRDefault="00AD06CC">
      <w:pPr>
        <w:pStyle w:val="Mucluc3"/>
        <w:rPr>
          <w:rFonts w:asciiTheme="minorHAnsi" w:eastAsiaTheme="minorEastAsia" w:hAnsiTheme="minorHAnsi" w:cstheme="minorBidi"/>
          <w:noProof/>
          <w:kern w:val="0"/>
          <w:sz w:val="22"/>
          <w:szCs w:val="22"/>
        </w:rPr>
      </w:pPr>
      <w:hyperlink w:anchor="_Toc59786644" w:history="1">
        <w:r w:rsidR="00994EB5" w:rsidRPr="000654C4">
          <w:rPr>
            <w:rStyle w:val="Siuktni"/>
            <w:noProof/>
          </w:rPr>
          <w:t>4.1.1 Giới thiệu chung về Nokia 5110</w:t>
        </w:r>
        <w:r w:rsidR="00994EB5">
          <w:rPr>
            <w:noProof/>
            <w:webHidden/>
          </w:rPr>
          <w:tab/>
        </w:r>
        <w:r w:rsidR="00994EB5">
          <w:rPr>
            <w:noProof/>
            <w:webHidden/>
          </w:rPr>
          <w:fldChar w:fldCharType="begin"/>
        </w:r>
        <w:r w:rsidR="00994EB5">
          <w:rPr>
            <w:noProof/>
            <w:webHidden/>
          </w:rPr>
          <w:instrText xml:space="preserve"> PAGEREF _Toc59786644 \h </w:instrText>
        </w:r>
        <w:r w:rsidR="00994EB5">
          <w:rPr>
            <w:noProof/>
            <w:webHidden/>
          </w:rPr>
        </w:r>
        <w:r w:rsidR="00994EB5">
          <w:rPr>
            <w:noProof/>
            <w:webHidden/>
          </w:rPr>
          <w:fldChar w:fldCharType="separate"/>
        </w:r>
        <w:r w:rsidR="00994EB5">
          <w:rPr>
            <w:noProof/>
            <w:webHidden/>
          </w:rPr>
          <w:t>13</w:t>
        </w:r>
        <w:r w:rsidR="00994EB5">
          <w:rPr>
            <w:noProof/>
            <w:webHidden/>
          </w:rPr>
          <w:fldChar w:fldCharType="end"/>
        </w:r>
      </w:hyperlink>
    </w:p>
    <w:p w14:paraId="68DE9805" w14:textId="6B4D2B51" w:rsidR="00994EB5" w:rsidRDefault="00AD06CC">
      <w:pPr>
        <w:pStyle w:val="Mucluc3"/>
        <w:rPr>
          <w:rFonts w:asciiTheme="minorHAnsi" w:eastAsiaTheme="minorEastAsia" w:hAnsiTheme="minorHAnsi" w:cstheme="minorBidi"/>
          <w:noProof/>
          <w:kern w:val="0"/>
          <w:sz w:val="22"/>
          <w:szCs w:val="22"/>
        </w:rPr>
      </w:pPr>
      <w:hyperlink w:anchor="_Toc59786645" w:history="1">
        <w:r w:rsidR="00994EB5" w:rsidRPr="000654C4">
          <w:rPr>
            <w:rStyle w:val="Siuktni"/>
            <w:noProof/>
          </w:rPr>
          <w:t>4.1.2 Cấu hình và giao tiếp với Nokia 5110</w:t>
        </w:r>
        <w:r w:rsidR="00994EB5">
          <w:rPr>
            <w:noProof/>
            <w:webHidden/>
          </w:rPr>
          <w:tab/>
        </w:r>
        <w:r w:rsidR="00994EB5">
          <w:rPr>
            <w:noProof/>
            <w:webHidden/>
          </w:rPr>
          <w:fldChar w:fldCharType="begin"/>
        </w:r>
        <w:r w:rsidR="00994EB5">
          <w:rPr>
            <w:noProof/>
            <w:webHidden/>
          </w:rPr>
          <w:instrText xml:space="preserve"> PAGEREF _Toc59786645 \h </w:instrText>
        </w:r>
        <w:r w:rsidR="00994EB5">
          <w:rPr>
            <w:noProof/>
            <w:webHidden/>
          </w:rPr>
        </w:r>
        <w:r w:rsidR="00994EB5">
          <w:rPr>
            <w:noProof/>
            <w:webHidden/>
          </w:rPr>
          <w:fldChar w:fldCharType="separate"/>
        </w:r>
        <w:r w:rsidR="00994EB5">
          <w:rPr>
            <w:noProof/>
            <w:webHidden/>
          </w:rPr>
          <w:t>14</w:t>
        </w:r>
        <w:r w:rsidR="00994EB5">
          <w:rPr>
            <w:noProof/>
            <w:webHidden/>
          </w:rPr>
          <w:fldChar w:fldCharType="end"/>
        </w:r>
      </w:hyperlink>
    </w:p>
    <w:p w14:paraId="3E7AF2A0" w14:textId="17C4B0CD" w:rsidR="00994EB5" w:rsidRDefault="00AD06CC">
      <w:pPr>
        <w:pStyle w:val="Mucluc3"/>
        <w:rPr>
          <w:rFonts w:asciiTheme="minorHAnsi" w:eastAsiaTheme="minorEastAsia" w:hAnsiTheme="minorHAnsi" w:cstheme="minorBidi"/>
          <w:noProof/>
          <w:kern w:val="0"/>
          <w:sz w:val="22"/>
          <w:szCs w:val="22"/>
        </w:rPr>
      </w:pPr>
      <w:hyperlink w:anchor="_Toc59786646" w:history="1">
        <w:r w:rsidR="00994EB5" w:rsidRPr="000654C4">
          <w:rPr>
            <w:rStyle w:val="Siuktni"/>
            <w:noProof/>
          </w:rPr>
          <w:t>4.1.3 Xây dựng device driver nhúng vào Linux</w:t>
        </w:r>
        <w:r w:rsidR="00994EB5">
          <w:rPr>
            <w:noProof/>
            <w:webHidden/>
          </w:rPr>
          <w:tab/>
        </w:r>
        <w:r w:rsidR="00994EB5">
          <w:rPr>
            <w:noProof/>
            <w:webHidden/>
          </w:rPr>
          <w:fldChar w:fldCharType="begin"/>
        </w:r>
        <w:r w:rsidR="00994EB5">
          <w:rPr>
            <w:noProof/>
            <w:webHidden/>
          </w:rPr>
          <w:instrText xml:space="preserve"> PAGEREF _Toc59786646 \h </w:instrText>
        </w:r>
        <w:r w:rsidR="00994EB5">
          <w:rPr>
            <w:noProof/>
            <w:webHidden/>
          </w:rPr>
        </w:r>
        <w:r w:rsidR="00994EB5">
          <w:rPr>
            <w:noProof/>
            <w:webHidden/>
          </w:rPr>
          <w:fldChar w:fldCharType="separate"/>
        </w:r>
        <w:r w:rsidR="00994EB5">
          <w:rPr>
            <w:noProof/>
            <w:webHidden/>
          </w:rPr>
          <w:t>20</w:t>
        </w:r>
        <w:r w:rsidR="00994EB5">
          <w:rPr>
            <w:noProof/>
            <w:webHidden/>
          </w:rPr>
          <w:fldChar w:fldCharType="end"/>
        </w:r>
      </w:hyperlink>
    </w:p>
    <w:p w14:paraId="0DBAB2CE" w14:textId="79A93570" w:rsidR="00994EB5" w:rsidRDefault="00AD06CC">
      <w:pPr>
        <w:pStyle w:val="Mucluc2"/>
        <w:tabs>
          <w:tab w:val="right" w:leader="dot" w:pos="9059"/>
        </w:tabs>
        <w:rPr>
          <w:rFonts w:asciiTheme="minorHAnsi" w:eastAsiaTheme="minorEastAsia" w:hAnsiTheme="minorHAnsi" w:cstheme="minorBidi"/>
          <w:b w:val="0"/>
          <w:i w:val="0"/>
          <w:noProof/>
          <w:kern w:val="0"/>
          <w:sz w:val="22"/>
          <w:szCs w:val="22"/>
        </w:rPr>
      </w:pPr>
      <w:hyperlink w:anchor="_Toc59786647" w:history="1">
        <w:r w:rsidR="00994EB5" w:rsidRPr="000654C4">
          <w:rPr>
            <w:rStyle w:val="Siuktni"/>
            <w:noProof/>
          </w:rPr>
          <w:t>4.2 Xây dựng Device Driver cho button</w:t>
        </w:r>
        <w:r w:rsidR="00994EB5">
          <w:rPr>
            <w:noProof/>
            <w:webHidden/>
          </w:rPr>
          <w:tab/>
        </w:r>
        <w:r w:rsidR="00994EB5">
          <w:rPr>
            <w:noProof/>
            <w:webHidden/>
          </w:rPr>
          <w:fldChar w:fldCharType="begin"/>
        </w:r>
        <w:r w:rsidR="00994EB5">
          <w:rPr>
            <w:noProof/>
            <w:webHidden/>
          </w:rPr>
          <w:instrText xml:space="preserve"> PAGEREF _Toc59786647 \h </w:instrText>
        </w:r>
        <w:r w:rsidR="00994EB5">
          <w:rPr>
            <w:noProof/>
            <w:webHidden/>
          </w:rPr>
        </w:r>
        <w:r w:rsidR="00994EB5">
          <w:rPr>
            <w:noProof/>
            <w:webHidden/>
          </w:rPr>
          <w:fldChar w:fldCharType="separate"/>
        </w:r>
        <w:r w:rsidR="00994EB5">
          <w:rPr>
            <w:noProof/>
            <w:webHidden/>
          </w:rPr>
          <w:t>22</w:t>
        </w:r>
        <w:r w:rsidR="00994EB5">
          <w:rPr>
            <w:noProof/>
            <w:webHidden/>
          </w:rPr>
          <w:fldChar w:fldCharType="end"/>
        </w:r>
      </w:hyperlink>
    </w:p>
    <w:p w14:paraId="4E6A31AC" w14:textId="7DBDBFFE" w:rsidR="00994EB5" w:rsidRDefault="00AD06CC">
      <w:pPr>
        <w:pStyle w:val="Mucluc3"/>
        <w:rPr>
          <w:rFonts w:asciiTheme="minorHAnsi" w:eastAsiaTheme="minorEastAsia" w:hAnsiTheme="minorHAnsi" w:cstheme="minorBidi"/>
          <w:noProof/>
          <w:kern w:val="0"/>
          <w:sz w:val="22"/>
          <w:szCs w:val="22"/>
        </w:rPr>
      </w:pPr>
      <w:hyperlink w:anchor="_Toc59786648" w:history="1">
        <w:r w:rsidR="00994EB5" w:rsidRPr="000654C4">
          <w:rPr>
            <w:rStyle w:val="Siuktni"/>
            <w:noProof/>
          </w:rPr>
          <w:t>4.2.1 Phân tích chung về cấu hình cho cụm nút bấm</w:t>
        </w:r>
        <w:r w:rsidR="00994EB5">
          <w:rPr>
            <w:noProof/>
            <w:webHidden/>
          </w:rPr>
          <w:tab/>
        </w:r>
        <w:r w:rsidR="00994EB5">
          <w:rPr>
            <w:noProof/>
            <w:webHidden/>
          </w:rPr>
          <w:fldChar w:fldCharType="begin"/>
        </w:r>
        <w:r w:rsidR="00994EB5">
          <w:rPr>
            <w:noProof/>
            <w:webHidden/>
          </w:rPr>
          <w:instrText xml:space="preserve"> PAGEREF _Toc59786648 \h </w:instrText>
        </w:r>
        <w:r w:rsidR="00994EB5">
          <w:rPr>
            <w:noProof/>
            <w:webHidden/>
          </w:rPr>
        </w:r>
        <w:r w:rsidR="00994EB5">
          <w:rPr>
            <w:noProof/>
            <w:webHidden/>
          </w:rPr>
          <w:fldChar w:fldCharType="separate"/>
        </w:r>
        <w:r w:rsidR="00994EB5">
          <w:rPr>
            <w:noProof/>
            <w:webHidden/>
          </w:rPr>
          <w:t>22</w:t>
        </w:r>
        <w:r w:rsidR="00994EB5">
          <w:rPr>
            <w:noProof/>
            <w:webHidden/>
          </w:rPr>
          <w:fldChar w:fldCharType="end"/>
        </w:r>
      </w:hyperlink>
    </w:p>
    <w:p w14:paraId="5B006D19" w14:textId="779F3437" w:rsidR="00994EB5" w:rsidRDefault="00AD06CC">
      <w:pPr>
        <w:pStyle w:val="Mucluc3"/>
        <w:rPr>
          <w:rFonts w:asciiTheme="minorHAnsi" w:eastAsiaTheme="minorEastAsia" w:hAnsiTheme="minorHAnsi" w:cstheme="minorBidi"/>
          <w:noProof/>
          <w:kern w:val="0"/>
          <w:sz w:val="22"/>
          <w:szCs w:val="22"/>
        </w:rPr>
      </w:pPr>
      <w:hyperlink w:anchor="_Toc59786649" w:history="1">
        <w:r w:rsidR="00994EB5" w:rsidRPr="000654C4">
          <w:rPr>
            <w:rStyle w:val="Siuktni"/>
            <w:noProof/>
          </w:rPr>
          <w:t>4.2.2 Xây dựng device driver nhúng vào Linux</w:t>
        </w:r>
        <w:r w:rsidR="00994EB5">
          <w:rPr>
            <w:noProof/>
            <w:webHidden/>
          </w:rPr>
          <w:tab/>
        </w:r>
        <w:r w:rsidR="00994EB5">
          <w:rPr>
            <w:noProof/>
            <w:webHidden/>
          </w:rPr>
          <w:fldChar w:fldCharType="begin"/>
        </w:r>
        <w:r w:rsidR="00994EB5">
          <w:rPr>
            <w:noProof/>
            <w:webHidden/>
          </w:rPr>
          <w:instrText xml:space="preserve"> PAGEREF _Toc59786649 \h </w:instrText>
        </w:r>
        <w:r w:rsidR="00994EB5">
          <w:rPr>
            <w:noProof/>
            <w:webHidden/>
          </w:rPr>
        </w:r>
        <w:r w:rsidR="00994EB5">
          <w:rPr>
            <w:noProof/>
            <w:webHidden/>
          </w:rPr>
          <w:fldChar w:fldCharType="separate"/>
        </w:r>
        <w:r w:rsidR="00994EB5">
          <w:rPr>
            <w:noProof/>
            <w:webHidden/>
          </w:rPr>
          <w:t>22</w:t>
        </w:r>
        <w:r w:rsidR="00994EB5">
          <w:rPr>
            <w:noProof/>
            <w:webHidden/>
          </w:rPr>
          <w:fldChar w:fldCharType="end"/>
        </w:r>
      </w:hyperlink>
    </w:p>
    <w:p w14:paraId="3A663B36" w14:textId="03CD2ABC" w:rsidR="00994EB5" w:rsidRDefault="00AD06CC">
      <w:pPr>
        <w:pStyle w:val="Mucluc1"/>
        <w:rPr>
          <w:rFonts w:asciiTheme="minorHAnsi" w:eastAsiaTheme="minorEastAsia" w:hAnsiTheme="minorHAnsi" w:cstheme="minorBidi"/>
          <w:b w:val="0"/>
          <w:noProof/>
          <w:kern w:val="0"/>
          <w:sz w:val="22"/>
          <w:szCs w:val="22"/>
        </w:rPr>
      </w:pPr>
      <w:hyperlink w:anchor="_Toc59786650" w:history="1">
        <w:r w:rsidR="00994EB5" w:rsidRPr="000654C4">
          <w:rPr>
            <w:rStyle w:val="Siuktni"/>
            <w:noProof/>
          </w:rPr>
          <w:t>CHƯƠNG 5. XÂY DỰNG ỨNG DỤNG ĐỂ TƯƠNG TÁC VỚI DEVICE DRIVERS</w:t>
        </w:r>
        <w:r w:rsidR="00994EB5">
          <w:rPr>
            <w:noProof/>
            <w:webHidden/>
          </w:rPr>
          <w:tab/>
        </w:r>
        <w:r w:rsidR="00994EB5">
          <w:rPr>
            <w:noProof/>
            <w:webHidden/>
          </w:rPr>
          <w:fldChar w:fldCharType="begin"/>
        </w:r>
        <w:r w:rsidR="00994EB5">
          <w:rPr>
            <w:noProof/>
            <w:webHidden/>
          </w:rPr>
          <w:instrText xml:space="preserve"> PAGEREF _Toc59786650 \h </w:instrText>
        </w:r>
        <w:r w:rsidR="00994EB5">
          <w:rPr>
            <w:noProof/>
            <w:webHidden/>
          </w:rPr>
        </w:r>
        <w:r w:rsidR="00994EB5">
          <w:rPr>
            <w:noProof/>
            <w:webHidden/>
          </w:rPr>
          <w:fldChar w:fldCharType="separate"/>
        </w:r>
        <w:r w:rsidR="00994EB5">
          <w:rPr>
            <w:noProof/>
            <w:webHidden/>
          </w:rPr>
          <w:t>25</w:t>
        </w:r>
        <w:r w:rsidR="00994EB5">
          <w:rPr>
            <w:noProof/>
            <w:webHidden/>
          </w:rPr>
          <w:fldChar w:fldCharType="end"/>
        </w:r>
      </w:hyperlink>
    </w:p>
    <w:p w14:paraId="7EFA6C5E" w14:textId="6A639352" w:rsidR="00994EB5" w:rsidRDefault="00AD06CC">
      <w:pPr>
        <w:pStyle w:val="Mucluc2"/>
        <w:tabs>
          <w:tab w:val="right" w:leader="dot" w:pos="9059"/>
        </w:tabs>
        <w:rPr>
          <w:rFonts w:asciiTheme="minorHAnsi" w:eastAsiaTheme="minorEastAsia" w:hAnsiTheme="minorHAnsi" w:cstheme="minorBidi"/>
          <w:b w:val="0"/>
          <w:i w:val="0"/>
          <w:noProof/>
          <w:kern w:val="0"/>
          <w:sz w:val="22"/>
          <w:szCs w:val="22"/>
        </w:rPr>
      </w:pPr>
      <w:hyperlink w:anchor="_Toc59786651" w:history="1">
        <w:r w:rsidR="00994EB5" w:rsidRPr="000654C4">
          <w:rPr>
            <w:rStyle w:val="Siuktni"/>
            <w:noProof/>
          </w:rPr>
          <w:t>5.1 Giới thiệu về ứng dụng xây dựng</w:t>
        </w:r>
        <w:r w:rsidR="00994EB5">
          <w:rPr>
            <w:noProof/>
            <w:webHidden/>
          </w:rPr>
          <w:tab/>
        </w:r>
        <w:r w:rsidR="00994EB5">
          <w:rPr>
            <w:noProof/>
            <w:webHidden/>
          </w:rPr>
          <w:fldChar w:fldCharType="begin"/>
        </w:r>
        <w:r w:rsidR="00994EB5">
          <w:rPr>
            <w:noProof/>
            <w:webHidden/>
          </w:rPr>
          <w:instrText xml:space="preserve"> PAGEREF _Toc59786651 \h </w:instrText>
        </w:r>
        <w:r w:rsidR="00994EB5">
          <w:rPr>
            <w:noProof/>
            <w:webHidden/>
          </w:rPr>
        </w:r>
        <w:r w:rsidR="00994EB5">
          <w:rPr>
            <w:noProof/>
            <w:webHidden/>
          </w:rPr>
          <w:fldChar w:fldCharType="separate"/>
        </w:r>
        <w:r w:rsidR="00994EB5">
          <w:rPr>
            <w:noProof/>
            <w:webHidden/>
          </w:rPr>
          <w:t>25</w:t>
        </w:r>
        <w:r w:rsidR="00994EB5">
          <w:rPr>
            <w:noProof/>
            <w:webHidden/>
          </w:rPr>
          <w:fldChar w:fldCharType="end"/>
        </w:r>
      </w:hyperlink>
    </w:p>
    <w:p w14:paraId="681C459C" w14:textId="2FFABF88" w:rsidR="00994EB5" w:rsidRDefault="00AD06CC">
      <w:pPr>
        <w:pStyle w:val="Mucluc2"/>
        <w:tabs>
          <w:tab w:val="right" w:leader="dot" w:pos="9059"/>
        </w:tabs>
        <w:rPr>
          <w:rFonts w:asciiTheme="minorHAnsi" w:eastAsiaTheme="minorEastAsia" w:hAnsiTheme="minorHAnsi" w:cstheme="minorBidi"/>
          <w:b w:val="0"/>
          <w:i w:val="0"/>
          <w:noProof/>
          <w:kern w:val="0"/>
          <w:sz w:val="22"/>
          <w:szCs w:val="22"/>
        </w:rPr>
      </w:pPr>
      <w:hyperlink w:anchor="_Toc59786652" w:history="1">
        <w:r w:rsidR="00994EB5" w:rsidRPr="000654C4">
          <w:rPr>
            <w:rStyle w:val="Siuktni"/>
            <w:noProof/>
          </w:rPr>
          <w:t>5.2 Lập trình đa luồng trong ứng dụng</w:t>
        </w:r>
        <w:r w:rsidR="00994EB5">
          <w:rPr>
            <w:noProof/>
            <w:webHidden/>
          </w:rPr>
          <w:tab/>
        </w:r>
        <w:r w:rsidR="00994EB5">
          <w:rPr>
            <w:noProof/>
            <w:webHidden/>
          </w:rPr>
          <w:fldChar w:fldCharType="begin"/>
        </w:r>
        <w:r w:rsidR="00994EB5">
          <w:rPr>
            <w:noProof/>
            <w:webHidden/>
          </w:rPr>
          <w:instrText xml:space="preserve"> PAGEREF _Toc59786652 \h </w:instrText>
        </w:r>
        <w:r w:rsidR="00994EB5">
          <w:rPr>
            <w:noProof/>
            <w:webHidden/>
          </w:rPr>
        </w:r>
        <w:r w:rsidR="00994EB5">
          <w:rPr>
            <w:noProof/>
            <w:webHidden/>
          </w:rPr>
          <w:fldChar w:fldCharType="separate"/>
        </w:r>
        <w:r w:rsidR="00994EB5">
          <w:rPr>
            <w:noProof/>
            <w:webHidden/>
          </w:rPr>
          <w:t>25</w:t>
        </w:r>
        <w:r w:rsidR="00994EB5">
          <w:rPr>
            <w:noProof/>
            <w:webHidden/>
          </w:rPr>
          <w:fldChar w:fldCharType="end"/>
        </w:r>
      </w:hyperlink>
    </w:p>
    <w:p w14:paraId="1FA76E6E" w14:textId="36981537" w:rsidR="00994EB5" w:rsidRDefault="00AD06CC">
      <w:pPr>
        <w:pStyle w:val="Mucluc3"/>
        <w:rPr>
          <w:rFonts w:asciiTheme="minorHAnsi" w:eastAsiaTheme="minorEastAsia" w:hAnsiTheme="minorHAnsi" w:cstheme="minorBidi"/>
          <w:noProof/>
          <w:kern w:val="0"/>
          <w:sz w:val="22"/>
          <w:szCs w:val="22"/>
        </w:rPr>
      </w:pPr>
      <w:hyperlink w:anchor="_Toc59786653" w:history="1">
        <w:r w:rsidR="00994EB5" w:rsidRPr="000654C4">
          <w:rPr>
            <w:rStyle w:val="Siuktni"/>
            <w:noProof/>
          </w:rPr>
          <w:t>5.2.1 Thư viện pthread</w:t>
        </w:r>
        <w:r w:rsidR="00994EB5">
          <w:rPr>
            <w:noProof/>
            <w:webHidden/>
          </w:rPr>
          <w:tab/>
        </w:r>
        <w:r w:rsidR="00994EB5">
          <w:rPr>
            <w:noProof/>
            <w:webHidden/>
          </w:rPr>
          <w:fldChar w:fldCharType="begin"/>
        </w:r>
        <w:r w:rsidR="00994EB5">
          <w:rPr>
            <w:noProof/>
            <w:webHidden/>
          </w:rPr>
          <w:instrText xml:space="preserve"> PAGEREF _Toc59786653 \h </w:instrText>
        </w:r>
        <w:r w:rsidR="00994EB5">
          <w:rPr>
            <w:noProof/>
            <w:webHidden/>
          </w:rPr>
        </w:r>
        <w:r w:rsidR="00994EB5">
          <w:rPr>
            <w:noProof/>
            <w:webHidden/>
          </w:rPr>
          <w:fldChar w:fldCharType="separate"/>
        </w:r>
        <w:r w:rsidR="00994EB5">
          <w:rPr>
            <w:noProof/>
            <w:webHidden/>
          </w:rPr>
          <w:t>25</w:t>
        </w:r>
        <w:r w:rsidR="00994EB5">
          <w:rPr>
            <w:noProof/>
            <w:webHidden/>
          </w:rPr>
          <w:fldChar w:fldCharType="end"/>
        </w:r>
      </w:hyperlink>
    </w:p>
    <w:p w14:paraId="754435FE" w14:textId="2B04AFE6" w:rsidR="00994EB5" w:rsidRDefault="00AD06CC">
      <w:pPr>
        <w:pStyle w:val="Mucluc3"/>
        <w:rPr>
          <w:rFonts w:asciiTheme="minorHAnsi" w:eastAsiaTheme="minorEastAsia" w:hAnsiTheme="minorHAnsi" w:cstheme="minorBidi"/>
          <w:noProof/>
          <w:kern w:val="0"/>
          <w:sz w:val="22"/>
          <w:szCs w:val="22"/>
        </w:rPr>
      </w:pPr>
      <w:hyperlink w:anchor="_Toc59786654" w:history="1">
        <w:r w:rsidR="00994EB5" w:rsidRPr="000654C4">
          <w:rPr>
            <w:rStyle w:val="Siuktni"/>
            <w:noProof/>
          </w:rPr>
          <w:t>5.2.2 Tạo thread trong code</w:t>
        </w:r>
        <w:r w:rsidR="00994EB5">
          <w:rPr>
            <w:noProof/>
            <w:webHidden/>
          </w:rPr>
          <w:tab/>
        </w:r>
        <w:r w:rsidR="00994EB5">
          <w:rPr>
            <w:noProof/>
            <w:webHidden/>
          </w:rPr>
          <w:fldChar w:fldCharType="begin"/>
        </w:r>
        <w:r w:rsidR="00994EB5">
          <w:rPr>
            <w:noProof/>
            <w:webHidden/>
          </w:rPr>
          <w:instrText xml:space="preserve"> PAGEREF _Toc59786654 \h </w:instrText>
        </w:r>
        <w:r w:rsidR="00994EB5">
          <w:rPr>
            <w:noProof/>
            <w:webHidden/>
          </w:rPr>
        </w:r>
        <w:r w:rsidR="00994EB5">
          <w:rPr>
            <w:noProof/>
            <w:webHidden/>
          </w:rPr>
          <w:fldChar w:fldCharType="separate"/>
        </w:r>
        <w:r w:rsidR="00994EB5">
          <w:rPr>
            <w:noProof/>
            <w:webHidden/>
          </w:rPr>
          <w:t>26</w:t>
        </w:r>
        <w:r w:rsidR="00994EB5">
          <w:rPr>
            <w:noProof/>
            <w:webHidden/>
          </w:rPr>
          <w:fldChar w:fldCharType="end"/>
        </w:r>
      </w:hyperlink>
    </w:p>
    <w:p w14:paraId="54D84EC7" w14:textId="54DAC50B" w:rsidR="00994EB5" w:rsidRDefault="00AD06CC">
      <w:pPr>
        <w:pStyle w:val="Mucluc3"/>
        <w:rPr>
          <w:rFonts w:asciiTheme="minorHAnsi" w:eastAsiaTheme="minorEastAsia" w:hAnsiTheme="minorHAnsi" w:cstheme="minorBidi"/>
          <w:noProof/>
          <w:kern w:val="0"/>
          <w:sz w:val="22"/>
          <w:szCs w:val="22"/>
        </w:rPr>
      </w:pPr>
      <w:hyperlink w:anchor="_Toc59786655" w:history="1">
        <w:r w:rsidR="00994EB5" w:rsidRPr="000654C4">
          <w:rPr>
            <w:rStyle w:val="Siuktni"/>
            <w:noProof/>
          </w:rPr>
          <w:t>5.2.3 Cơ chế mutex</w:t>
        </w:r>
        <w:r w:rsidR="00994EB5">
          <w:rPr>
            <w:noProof/>
            <w:webHidden/>
          </w:rPr>
          <w:tab/>
        </w:r>
        <w:r w:rsidR="00994EB5">
          <w:rPr>
            <w:noProof/>
            <w:webHidden/>
          </w:rPr>
          <w:fldChar w:fldCharType="begin"/>
        </w:r>
        <w:r w:rsidR="00994EB5">
          <w:rPr>
            <w:noProof/>
            <w:webHidden/>
          </w:rPr>
          <w:instrText xml:space="preserve"> PAGEREF _Toc59786655 \h </w:instrText>
        </w:r>
        <w:r w:rsidR="00994EB5">
          <w:rPr>
            <w:noProof/>
            <w:webHidden/>
          </w:rPr>
        </w:r>
        <w:r w:rsidR="00994EB5">
          <w:rPr>
            <w:noProof/>
            <w:webHidden/>
          </w:rPr>
          <w:fldChar w:fldCharType="separate"/>
        </w:r>
        <w:r w:rsidR="00994EB5">
          <w:rPr>
            <w:noProof/>
            <w:webHidden/>
          </w:rPr>
          <w:t>26</w:t>
        </w:r>
        <w:r w:rsidR="00994EB5">
          <w:rPr>
            <w:noProof/>
            <w:webHidden/>
          </w:rPr>
          <w:fldChar w:fldCharType="end"/>
        </w:r>
      </w:hyperlink>
    </w:p>
    <w:p w14:paraId="09530BBA" w14:textId="1FB21C6E" w:rsidR="00994EB5" w:rsidRDefault="00AD06CC">
      <w:pPr>
        <w:pStyle w:val="Mucluc2"/>
        <w:tabs>
          <w:tab w:val="right" w:leader="dot" w:pos="9059"/>
        </w:tabs>
        <w:rPr>
          <w:rFonts w:asciiTheme="minorHAnsi" w:eastAsiaTheme="minorEastAsia" w:hAnsiTheme="minorHAnsi" w:cstheme="minorBidi"/>
          <w:b w:val="0"/>
          <w:i w:val="0"/>
          <w:noProof/>
          <w:kern w:val="0"/>
          <w:sz w:val="22"/>
          <w:szCs w:val="22"/>
        </w:rPr>
      </w:pPr>
      <w:hyperlink w:anchor="_Toc59786656" w:history="1">
        <w:r w:rsidR="00994EB5" w:rsidRPr="000654C4">
          <w:rPr>
            <w:rStyle w:val="Siuktni"/>
            <w:noProof/>
          </w:rPr>
          <w:t>5.3 Đọc ghi data xuống buffer của device drivers</w:t>
        </w:r>
        <w:r w:rsidR="00994EB5">
          <w:rPr>
            <w:noProof/>
            <w:webHidden/>
          </w:rPr>
          <w:tab/>
        </w:r>
        <w:r w:rsidR="00994EB5">
          <w:rPr>
            <w:noProof/>
            <w:webHidden/>
          </w:rPr>
          <w:fldChar w:fldCharType="begin"/>
        </w:r>
        <w:r w:rsidR="00994EB5">
          <w:rPr>
            <w:noProof/>
            <w:webHidden/>
          </w:rPr>
          <w:instrText xml:space="preserve"> PAGEREF _Toc59786656 \h </w:instrText>
        </w:r>
        <w:r w:rsidR="00994EB5">
          <w:rPr>
            <w:noProof/>
            <w:webHidden/>
          </w:rPr>
        </w:r>
        <w:r w:rsidR="00994EB5">
          <w:rPr>
            <w:noProof/>
            <w:webHidden/>
          </w:rPr>
          <w:fldChar w:fldCharType="separate"/>
        </w:r>
        <w:r w:rsidR="00994EB5">
          <w:rPr>
            <w:noProof/>
            <w:webHidden/>
          </w:rPr>
          <w:t>26</w:t>
        </w:r>
        <w:r w:rsidR="00994EB5">
          <w:rPr>
            <w:noProof/>
            <w:webHidden/>
          </w:rPr>
          <w:fldChar w:fldCharType="end"/>
        </w:r>
      </w:hyperlink>
    </w:p>
    <w:p w14:paraId="51F59378" w14:textId="3BD36C12" w:rsidR="00994EB5" w:rsidRDefault="00AD06CC">
      <w:pPr>
        <w:pStyle w:val="Mucluc1"/>
        <w:rPr>
          <w:rFonts w:asciiTheme="minorHAnsi" w:eastAsiaTheme="minorEastAsia" w:hAnsiTheme="minorHAnsi" w:cstheme="minorBidi"/>
          <w:b w:val="0"/>
          <w:noProof/>
          <w:kern w:val="0"/>
          <w:sz w:val="22"/>
          <w:szCs w:val="22"/>
        </w:rPr>
      </w:pPr>
      <w:hyperlink w:anchor="_Toc59786657" w:history="1">
        <w:r w:rsidR="00994EB5" w:rsidRPr="000654C4">
          <w:rPr>
            <w:rStyle w:val="Siuktni"/>
            <w:noProof/>
          </w:rPr>
          <w:t>PHỤ LỤC</w:t>
        </w:r>
        <w:r w:rsidR="00994EB5">
          <w:rPr>
            <w:noProof/>
            <w:webHidden/>
          </w:rPr>
          <w:tab/>
        </w:r>
        <w:r w:rsidR="00994EB5">
          <w:rPr>
            <w:noProof/>
            <w:webHidden/>
          </w:rPr>
          <w:fldChar w:fldCharType="begin"/>
        </w:r>
        <w:r w:rsidR="00994EB5">
          <w:rPr>
            <w:noProof/>
            <w:webHidden/>
          </w:rPr>
          <w:instrText xml:space="preserve"> PAGEREF _Toc59786657 \h </w:instrText>
        </w:r>
        <w:r w:rsidR="00994EB5">
          <w:rPr>
            <w:noProof/>
            <w:webHidden/>
          </w:rPr>
        </w:r>
        <w:r w:rsidR="00994EB5">
          <w:rPr>
            <w:noProof/>
            <w:webHidden/>
          </w:rPr>
          <w:fldChar w:fldCharType="separate"/>
        </w:r>
        <w:r w:rsidR="00994EB5">
          <w:rPr>
            <w:noProof/>
            <w:webHidden/>
          </w:rPr>
          <w:t>28</w:t>
        </w:r>
        <w:r w:rsidR="00994EB5">
          <w:rPr>
            <w:noProof/>
            <w:webHidden/>
          </w:rPr>
          <w:fldChar w:fldCharType="end"/>
        </w:r>
      </w:hyperlink>
    </w:p>
    <w:p w14:paraId="55274593" w14:textId="33F61546" w:rsidR="00994EB5" w:rsidRDefault="00AD06CC">
      <w:pPr>
        <w:pStyle w:val="Mucluc1"/>
        <w:rPr>
          <w:rFonts w:asciiTheme="minorHAnsi" w:eastAsiaTheme="minorEastAsia" w:hAnsiTheme="minorHAnsi" w:cstheme="minorBidi"/>
          <w:b w:val="0"/>
          <w:noProof/>
          <w:kern w:val="0"/>
          <w:sz w:val="22"/>
          <w:szCs w:val="22"/>
        </w:rPr>
      </w:pPr>
      <w:hyperlink w:anchor="_Toc59786658" w:history="1">
        <w:r w:rsidR="00994EB5" w:rsidRPr="000654C4">
          <w:rPr>
            <w:rStyle w:val="Siuktni"/>
            <w:noProof/>
          </w:rPr>
          <w:t>KẾT LUẬN</w:t>
        </w:r>
        <w:r w:rsidR="00994EB5">
          <w:rPr>
            <w:noProof/>
            <w:webHidden/>
          </w:rPr>
          <w:tab/>
        </w:r>
        <w:r w:rsidR="00994EB5">
          <w:rPr>
            <w:noProof/>
            <w:webHidden/>
          </w:rPr>
          <w:fldChar w:fldCharType="begin"/>
        </w:r>
        <w:r w:rsidR="00994EB5">
          <w:rPr>
            <w:noProof/>
            <w:webHidden/>
          </w:rPr>
          <w:instrText xml:space="preserve"> PAGEREF _Toc59786658 \h </w:instrText>
        </w:r>
        <w:r w:rsidR="00994EB5">
          <w:rPr>
            <w:noProof/>
            <w:webHidden/>
          </w:rPr>
        </w:r>
        <w:r w:rsidR="00994EB5">
          <w:rPr>
            <w:noProof/>
            <w:webHidden/>
          </w:rPr>
          <w:fldChar w:fldCharType="separate"/>
        </w:r>
        <w:r w:rsidR="00994EB5">
          <w:rPr>
            <w:noProof/>
            <w:webHidden/>
          </w:rPr>
          <w:t>29</w:t>
        </w:r>
        <w:r w:rsidR="00994EB5">
          <w:rPr>
            <w:noProof/>
            <w:webHidden/>
          </w:rPr>
          <w:fldChar w:fldCharType="end"/>
        </w:r>
      </w:hyperlink>
    </w:p>
    <w:p w14:paraId="5EA4F037" w14:textId="6FB51DE8" w:rsidR="00994EB5" w:rsidRDefault="00AD06CC">
      <w:pPr>
        <w:pStyle w:val="Mucluc1"/>
        <w:rPr>
          <w:rFonts w:asciiTheme="minorHAnsi" w:eastAsiaTheme="minorEastAsia" w:hAnsiTheme="minorHAnsi" w:cstheme="minorBidi"/>
          <w:b w:val="0"/>
          <w:noProof/>
          <w:kern w:val="0"/>
          <w:sz w:val="22"/>
          <w:szCs w:val="22"/>
        </w:rPr>
      </w:pPr>
      <w:hyperlink w:anchor="_Toc59786659" w:history="1">
        <w:r w:rsidR="00994EB5" w:rsidRPr="000654C4">
          <w:rPr>
            <w:rStyle w:val="Siuktni"/>
            <w:noProof/>
          </w:rPr>
          <w:t>TÀI LIỆU THAM KHẢO</w:t>
        </w:r>
        <w:r w:rsidR="00994EB5">
          <w:rPr>
            <w:noProof/>
            <w:webHidden/>
          </w:rPr>
          <w:tab/>
        </w:r>
        <w:r w:rsidR="00994EB5">
          <w:rPr>
            <w:noProof/>
            <w:webHidden/>
          </w:rPr>
          <w:fldChar w:fldCharType="begin"/>
        </w:r>
        <w:r w:rsidR="00994EB5">
          <w:rPr>
            <w:noProof/>
            <w:webHidden/>
          </w:rPr>
          <w:instrText xml:space="preserve"> PAGEREF _Toc59786659 \h </w:instrText>
        </w:r>
        <w:r w:rsidR="00994EB5">
          <w:rPr>
            <w:noProof/>
            <w:webHidden/>
          </w:rPr>
        </w:r>
        <w:r w:rsidR="00994EB5">
          <w:rPr>
            <w:noProof/>
            <w:webHidden/>
          </w:rPr>
          <w:fldChar w:fldCharType="separate"/>
        </w:r>
        <w:r w:rsidR="00994EB5">
          <w:rPr>
            <w:noProof/>
            <w:webHidden/>
          </w:rPr>
          <w:t>1</w:t>
        </w:r>
        <w:r w:rsidR="00994EB5">
          <w:rPr>
            <w:noProof/>
            <w:webHidden/>
          </w:rPr>
          <w:fldChar w:fldCharType="end"/>
        </w:r>
      </w:hyperlink>
    </w:p>
    <w:p w14:paraId="00BED93C" w14:textId="78A069AF" w:rsidR="00B836A5" w:rsidRDefault="001E4C07" w:rsidP="00B836A5">
      <w:pPr>
        <w:sectPr w:rsidR="00B836A5" w:rsidSect="00AB4DC4">
          <w:type w:val="oddPage"/>
          <w:pgSz w:w="11906" w:h="16838" w:code="9"/>
          <w:pgMar w:top="1134" w:right="1138" w:bottom="1411" w:left="1699" w:header="850" w:footer="432" w:gutter="0"/>
          <w:pgNumType w:fmt="lowerRoman" w:start="1"/>
          <w:cols w:space="454"/>
          <w:docGrid w:type="lines" w:linePitch="360"/>
        </w:sectPr>
      </w:pPr>
      <w:r>
        <w:fldChar w:fldCharType="end"/>
      </w:r>
    </w:p>
    <w:p w14:paraId="459F5E6F" w14:textId="77777777" w:rsidR="00994EB5" w:rsidRDefault="00251D11" w:rsidP="00DE3E71">
      <w:pPr>
        <w:pStyle w:val="u1"/>
        <w:numPr>
          <w:ilvl w:val="0"/>
          <w:numId w:val="0"/>
        </w:numPr>
        <w:rPr>
          <w:noProof/>
        </w:rPr>
      </w:pPr>
      <w:bookmarkStart w:id="0" w:name="_Toc59786622"/>
      <w:r>
        <w:lastRenderedPageBreak/>
        <w:t>DANH MỤC HÌNH VẼ</w:t>
      </w:r>
      <w:bookmarkEnd w:id="0"/>
      <w:r w:rsidR="009D5CCA">
        <w:fldChar w:fldCharType="begin"/>
      </w:r>
      <w:r w:rsidR="009D5CCA">
        <w:instrText xml:space="preserve"> TOC \h \z \c "Hình" </w:instrText>
      </w:r>
      <w:r w:rsidR="009D5CCA">
        <w:fldChar w:fldCharType="separate"/>
      </w:r>
    </w:p>
    <w:p w14:paraId="0DF69E6C" w14:textId="3780748E" w:rsidR="00994EB5" w:rsidRDefault="00AD06CC">
      <w:pPr>
        <w:pStyle w:val="Banghinhminhhoa"/>
        <w:tabs>
          <w:tab w:val="right" w:leader="dot" w:pos="9059"/>
        </w:tabs>
        <w:rPr>
          <w:rFonts w:asciiTheme="minorHAnsi" w:eastAsiaTheme="minorEastAsia" w:hAnsiTheme="minorHAnsi" w:cstheme="minorBidi"/>
          <w:noProof/>
          <w:kern w:val="0"/>
          <w:sz w:val="22"/>
          <w:szCs w:val="22"/>
        </w:rPr>
      </w:pPr>
      <w:hyperlink w:anchor="_Toc59786660" w:history="1">
        <w:r w:rsidR="00994EB5" w:rsidRPr="00CD5A07">
          <w:rPr>
            <w:rStyle w:val="Siuktni"/>
            <w:noProof/>
          </w:rPr>
          <w:t>Hình 1.1 Kernel quản lý tài nguyên máy tính</w:t>
        </w:r>
        <w:r w:rsidR="00994EB5">
          <w:rPr>
            <w:noProof/>
            <w:webHidden/>
          </w:rPr>
          <w:tab/>
        </w:r>
        <w:r w:rsidR="00994EB5">
          <w:rPr>
            <w:noProof/>
            <w:webHidden/>
          </w:rPr>
          <w:fldChar w:fldCharType="begin"/>
        </w:r>
        <w:r w:rsidR="00994EB5">
          <w:rPr>
            <w:noProof/>
            <w:webHidden/>
          </w:rPr>
          <w:instrText xml:space="preserve"> PAGEREF _Toc59786660 \h </w:instrText>
        </w:r>
        <w:r w:rsidR="00994EB5">
          <w:rPr>
            <w:noProof/>
            <w:webHidden/>
          </w:rPr>
        </w:r>
        <w:r w:rsidR="00994EB5">
          <w:rPr>
            <w:noProof/>
            <w:webHidden/>
          </w:rPr>
          <w:fldChar w:fldCharType="separate"/>
        </w:r>
        <w:r w:rsidR="00994EB5">
          <w:rPr>
            <w:noProof/>
            <w:webHidden/>
          </w:rPr>
          <w:t>2</w:t>
        </w:r>
        <w:r w:rsidR="00994EB5">
          <w:rPr>
            <w:noProof/>
            <w:webHidden/>
          </w:rPr>
          <w:fldChar w:fldCharType="end"/>
        </w:r>
      </w:hyperlink>
    </w:p>
    <w:p w14:paraId="49283D65" w14:textId="5BDAAFAF" w:rsidR="00994EB5" w:rsidRDefault="00AD06CC">
      <w:pPr>
        <w:pStyle w:val="Banghinhminhhoa"/>
        <w:tabs>
          <w:tab w:val="right" w:leader="dot" w:pos="9059"/>
        </w:tabs>
        <w:rPr>
          <w:rFonts w:asciiTheme="minorHAnsi" w:eastAsiaTheme="minorEastAsia" w:hAnsiTheme="minorHAnsi" w:cstheme="minorBidi"/>
          <w:noProof/>
          <w:kern w:val="0"/>
          <w:sz w:val="22"/>
          <w:szCs w:val="22"/>
        </w:rPr>
      </w:pPr>
      <w:hyperlink w:anchor="_Toc59786661" w:history="1">
        <w:r w:rsidR="00994EB5" w:rsidRPr="00CD5A07">
          <w:rPr>
            <w:rStyle w:val="Siuktni"/>
            <w:noProof/>
          </w:rPr>
          <w:t>Hình 1.2 Các tiến trình trong hệ điều hành của RP ngay khi boot</w:t>
        </w:r>
        <w:r w:rsidR="00994EB5">
          <w:rPr>
            <w:noProof/>
            <w:webHidden/>
          </w:rPr>
          <w:tab/>
        </w:r>
        <w:r w:rsidR="00994EB5">
          <w:rPr>
            <w:noProof/>
            <w:webHidden/>
          </w:rPr>
          <w:fldChar w:fldCharType="begin"/>
        </w:r>
        <w:r w:rsidR="00994EB5">
          <w:rPr>
            <w:noProof/>
            <w:webHidden/>
          </w:rPr>
          <w:instrText xml:space="preserve"> PAGEREF _Toc59786661 \h </w:instrText>
        </w:r>
        <w:r w:rsidR="00994EB5">
          <w:rPr>
            <w:noProof/>
            <w:webHidden/>
          </w:rPr>
        </w:r>
        <w:r w:rsidR="00994EB5">
          <w:rPr>
            <w:noProof/>
            <w:webHidden/>
          </w:rPr>
          <w:fldChar w:fldCharType="separate"/>
        </w:r>
        <w:r w:rsidR="00994EB5">
          <w:rPr>
            <w:noProof/>
            <w:webHidden/>
          </w:rPr>
          <w:t>3</w:t>
        </w:r>
        <w:r w:rsidR="00994EB5">
          <w:rPr>
            <w:noProof/>
            <w:webHidden/>
          </w:rPr>
          <w:fldChar w:fldCharType="end"/>
        </w:r>
      </w:hyperlink>
    </w:p>
    <w:p w14:paraId="27C83352" w14:textId="11E863C3" w:rsidR="00994EB5" w:rsidRDefault="00AD06CC">
      <w:pPr>
        <w:pStyle w:val="Banghinhminhhoa"/>
        <w:tabs>
          <w:tab w:val="right" w:leader="dot" w:pos="9059"/>
        </w:tabs>
        <w:rPr>
          <w:rFonts w:asciiTheme="minorHAnsi" w:eastAsiaTheme="minorEastAsia" w:hAnsiTheme="minorHAnsi" w:cstheme="minorBidi"/>
          <w:noProof/>
          <w:kern w:val="0"/>
          <w:sz w:val="22"/>
          <w:szCs w:val="22"/>
        </w:rPr>
      </w:pPr>
      <w:hyperlink w:anchor="_Toc59786662" w:history="1">
        <w:r w:rsidR="00994EB5" w:rsidRPr="00CD5A07">
          <w:rPr>
            <w:rStyle w:val="Siuktni"/>
            <w:noProof/>
          </w:rPr>
          <w:t>Hình 2.1 Cấu hình phần cứng của Raspberry Pi</w:t>
        </w:r>
        <w:r w:rsidR="00994EB5">
          <w:rPr>
            <w:noProof/>
            <w:webHidden/>
          </w:rPr>
          <w:tab/>
        </w:r>
        <w:r w:rsidR="00994EB5">
          <w:rPr>
            <w:noProof/>
            <w:webHidden/>
          </w:rPr>
          <w:fldChar w:fldCharType="begin"/>
        </w:r>
        <w:r w:rsidR="00994EB5">
          <w:rPr>
            <w:noProof/>
            <w:webHidden/>
          </w:rPr>
          <w:instrText xml:space="preserve"> PAGEREF _Toc59786662 \h </w:instrText>
        </w:r>
        <w:r w:rsidR="00994EB5">
          <w:rPr>
            <w:noProof/>
            <w:webHidden/>
          </w:rPr>
        </w:r>
        <w:r w:rsidR="00994EB5">
          <w:rPr>
            <w:noProof/>
            <w:webHidden/>
          </w:rPr>
          <w:fldChar w:fldCharType="separate"/>
        </w:r>
        <w:r w:rsidR="00994EB5">
          <w:rPr>
            <w:noProof/>
            <w:webHidden/>
          </w:rPr>
          <w:t>7</w:t>
        </w:r>
        <w:r w:rsidR="00994EB5">
          <w:rPr>
            <w:noProof/>
            <w:webHidden/>
          </w:rPr>
          <w:fldChar w:fldCharType="end"/>
        </w:r>
      </w:hyperlink>
    </w:p>
    <w:p w14:paraId="46658C48" w14:textId="6C3B8A05" w:rsidR="00994EB5" w:rsidRDefault="00AD06CC">
      <w:pPr>
        <w:pStyle w:val="Banghinhminhhoa"/>
        <w:tabs>
          <w:tab w:val="right" w:leader="dot" w:pos="9059"/>
        </w:tabs>
        <w:rPr>
          <w:rFonts w:asciiTheme="minorHAnsi" w:eastAsiaTheme="minorEastAsia" w:hAnsiTheme="minorHAnsi" w:cstheme="minorBidi"/>
          <w:noProof/>
          <w:kern w:val="0"/>
          <w:sz w:val="22"/>
          <w:szCs w:val="22"/>
        </w:rPr>
      </w:pPr>
      <w:hyperlink w:anchor="_Toc59786663" w:history="1">
        <w:r w:rsidR="00994EB5" w:rsidRPr="00CD5A07">
          <w:rPr>
            <w:rStyle w:val="Siuktni"/>
            <w:noProof/>
          </w:rPr>
          <w:t>Hình 2.2 GPIO của Raspberry Pi</w:t>
        </w:r>
        <w:r w:rsidR="00994EB5">
          <w:rPr>
            <w:noProof/>
            <w:webHidden/>
          </w:rPr>
          <w:tab/>
        </w:r>
        <w:r w:rsidR="00994EB5">
          <w:rPr>
            <w:noProof/>
            <w:webHidden/>
          </w:rPr>
          <w:fldChar w:fldCharType="begin"/>
        </w:r>
        <w:r w:rsidR="00994EB5">
          <w:rPr>
            <w:noProof/>
            <w:webHidden/>
          </w:rPr>
          <w:instrText xml:space="preserve"> PAGEREF _Toc59786663 \h </w:instrText>
        </w:r>
        <w:r w:rsidR="00994EB5">
          <w:rPr>
            <w:noProof/>
            <w:webHidden/>
          </w:rPr>
        </w:r>
        <w:r w:rsidR="00994EB5">
          <w:rPr>
            <w:noProof/>
            <w:webHidden/>
          </w:rPr>
          <w:fldChar w:fldCharType="separate"/>
        </w:r>
        <w:r w:rsidR="00994EB5">
          <w:rPr>
            <w:noProof/>
            <w:webHidden/>
          </w:rPr>
          <w:t>7</w:t>
        </w:r>
        <w:r w:rsidR="00994EB5">
          <w:rPr>
            <w:noProof/>
            <w:webHidden/>
          </w:rPr>
          <w:fldChar w:fldCharType="end"/>
        </w:r>
      </w:hyperlink>
    </w:p>
    <w:p w14:paraId="40C3888A" w14:textId="4D39DFAB" w:rsidR="00994EB5" w:rsidRDefault="00AD06CC">
      <w:pPr>
        <w:pStyle w:val="Banghinhminhhoa"/>
        <w:tabs>
          <w:tab w:val="right" w:leader="dot" w:pos="9059"/>
        </w:tabs>
        <w:rPr>
          <w:rFonts w:asciiTheme="minorHAnsi" w:eastAsiaTheme="minorEastAsia" w:hAnsiTheme="minorHAnsi" w:cstheme="minorBidi"/>
          <w:noProof/>
          <w:kern w:val="0"/>
          <w:sz w:val="22"/>
          <w:szCs w:val="22"/>
        </w:rPr>
      </w:pPr>
      <w:hyperlink w:anchor="_Toc59786664" w:history="1">
        <w:r w:rsidR="00994EB5" w:rsidRPr="00CD5A07">
          <w:rPr>
            <w:rStyle w:val="Siuktni"/>
            <w:noProof/>
          </w:rPr>
          <w:t>Hình 2.3 Các phụ kiện đi kèm của Raspberry Pi</w:t>
        </w:r>
        <w:r w:rsidR="00994EB5">
          <w:rPr>
            <w:noProof/>
            <w:webHidden/>
          </w:rPr>
          <w:tab/>
        </w:r>
        <w:r w:rsidR="00994EB5">
          <w:rPr>
            <w:noProof/>
            <w:webHidden/>
          </w:rPr>
          <w:fldChar w:fldCharType="begin"/>
        </w:r>
        <w:r w:rsidR="00994EB5">
          <w:rPr>
            <w:noProof/>
            <w:webHidden/>
          </w:rPr>
          <w:instrText xml:space="preserve"> PAGEREF _Toc59786664 \h </w:instrText>
        </w:r>
        <w:r w:rsidR="00994EB5">
          <w:rPr>
            <w:noProof/>
            <w:webHidden/>
          </w:rPr>
        </w:r>
        <w:r w:rsidR="00994EB5">
          <w:rPr>
            <w:noProof/>
            <w:webHidden/>
          </w:rPr>
          <w:fldChar w:fldCharType="separate"/>
        </w:r>
        <w:r w:rsidR="00994EB5">
          <w:rPr>
            <w:noProof/>
            <w:webHidden/>
          </w:rPr>
          <w:t>9</w:t>
        </w:r>
        <w:r w:rsidR="00994EB5">
          <w:rPr>
            <w:noProof/>
            <w:webHidden/>
          </w:rPr>
          <w:fldChar w:fldCharType="end"/>
        </w:r>
      </w:hyperlink>
    </w:p>
    <w:p w14:paraId="2859DC91" w14:textId="49E332A0" w:rsidR="00994EB5" w:rsidRDefault="00AD06CC">
      <w:pPr>
        <w:pStyle w:val="Banghinhminhhoa"/>
        <w:tabs>
          <w:tab w:val="right" w:leader="dot" w:pos="9059"/>
        </w:tabs>
        <w:rPr>
          <w:rFonts w:asciiTheme="minorHAnsi" w:eastAsiaTheme="minorEastAsia" w:hAnsiTheme="minorHAnsi" w:cstheme="minorBidi"/>
          <w:noProof/>
          <w:kern w:val="0"/>
          <w:sz w:val="22"/>
          <w:szCs w:val="22"/>
        </w:rPr>
      </w:pPr>
      <w:hyperlink w:anchor="_Toc59786665" w:history="1">
        <w:r w:rsidR="00994EB5" w:rsidRPr="00CD5A07">
          <w:rPr>
            <w:rStyle w:val="Siuktni"/>
            <w:noProof/>
          </w:rPr>
          <w:t>Hình 3.1 Raspberry Pi booting</w:t>
        </w:r>
        <w:r w:rsidR="00994EB5">
          <w:rPr>
            <w:noProof/>
            <w:webHidden/>
          </w:rPr>
          <w:tab/>
        </w:r>
        <w:r w:rsidR="00994EB5">
          <w:rPr>
            <w:noProof/>
            <w:webHidden/>
          </w:rPr>
          <w:fldChar w:fldCharType="begin"/>
        </w:r>
        <w:r w:rsidR="00994EB5">
          <w:rPr>
            <w:noProof/>
            <w:webHidden/>
          </w:rPr>
          <w:instrText xml:space="preserve"> PAGEREF _Toc59786665 \h </w:instrText>
        </w:r>
        <w:r w:rsidR="00994EB5">
          <w:rPr>
            <w:noProof/>
            <w:webHidden/>
          </w:rPr>
        </w:r>
        <w:r w:rsidR="00994EB5">
          <w:rPr>
            <w:noProof/>
            <w:webHidden/>
          </w:rPr>
          <w:fldChar w:fldCharType="separate"/>
        </w:r>
        <w:r w:rsidR="00994EB5">
          <w:rPr>
            <w:noProof/>
            <w:webHidden/>
          </w:rPr>
          <w:t>11</w:t>
        </w:r>
        <w:r w:rsidR="00994EB5">
          <w:rPr>
            <w:noProof/>
            <w:webHidden/>
          </w:rPr>
          <w:fldChar w:fldCharType="end"/>
        </w:r>
      </w:hyperlink>
    </w:p>
    <w:p w14:paraId="1A6F76A0" w14:textId="32459C79" w:rsidR="00994EB5" w:rsidRDefault="00AD06CC">
      <w:pPr>
        <w:pStyle w:val="Banghinhminhhoa"/>
        <w:tabs>
          <w:tab w:val="right" w:leader="dot" w:pos="9059"/>
        </w:tabs>
        <w:rPr>
          <w:rFonts w:asciiTheme="minorHAnsi" w:eastAsiaTheme="minorEastAsia" w:hAnsiTheme="minorHAnsi" w:cstheme="minorBidi"/>
          <w:noProof/>
          <w:kern w:val="0"/>
          <w:sz w:val="22"/>
          <w:szCs w:val="22"/>
        </w:rPr>
      </w:pPr>
      <w:hyperlink w:anchor="_Toc59786666" w:history="1">
        <w:r w:rsidR="00994EB5" w:rsidRPr="00CD5A07">
          <w:rPr>
            <w:rStyle w:val="Siuktni"/>
            <w:noProof/>
          </w:rPr>
          <w:t>Hình 4.1 Hình ảnh thực tế của màn hình Nokia 5110</w:t>
        </w:r>
        <w:r w:rsidR="00994EB5">
          <w:rPr>
            <w:noProof/>
            <w:webHidden/>
          </w:rPr>
          <w:tab/>
        </w:r>
        <w:r w:rsidR="00994EB5">
          <w:rPr>
            <w:noProof/>
            <w:webHidden/>
          </w:rPr>
          <w:fldChar w:fldCharType="begin"/>
        </w:r>
        <w:r w:rsidR="00994EB5">
          <w:rPr>
            <w:noProof/>
            <w:webHidden/>
          </w:rPr>
          <w:instrText xml:space="preserve"> PAGEREF _Toc59786666 \h </w:instrText>
        </w:r>
        <w:r w:rsidR="00994EB5">
          <w:rPr>
            <w:noProof/>
            <w:webHidden/>
          </w:rPr>
        </w:r>
        <w:r w:rsidR="00994EB5">
          <w:rPr>
            <w:noProof/>
            <w:webHidden/>
          </w:rPr>
          <w:fldChar w:fldCharType="separate"/>
        </w:r>
        <w:r w:rsidR="00994EB5">
          <w:rPr>
            <w:noProof/>
            <w:webHidden/>
          </w:rPr>
          <w:t>13</w:t>
        </w:r>
        <w:r w:rsidR="00994EB5">
          <w:rPr>
            <w:noProof/>
            <w:webHidden/>
          </w:rPr>
          <w:fldChar w:fldCharType="end"/>
        </w:r>
      </w:hyperlink>
    </w:p>
    <w:p w14:paraId="4126AAB2" w14:textId="009FBCBD" w:rsidR="00994EB5" w:rsidRDefault="00AD06CC">
      <w:pPr>
        <w:pStyle w:val="Banghinhminhhoa"/>
        <w:tabs>
          <w:tab w:val="right" w:leader="dot" w:pos="9059"/>
        </w:tabs>
        <w:rPr>
          <w:rFonts w:asciiTheme="minorHAnsi" w:eastAsiaTheme="minorEastAsia" w:hAnsiTheme="minorHAnsi" w:cstheme="minorBidi"/>
          <w:noProof/>
          <w:kern w:val="0"/>
          <w:sz w:val="22"/>
          <w:szCs w:val="22"/>
        </w:rPr>
      </w:pPr>
      <w:hyperlink w:anchor="_Toc59786667" w:history="1">
        <w:r w:rsidR="00994EB5" w:rsidRPr="00CD5A07">
          <w:rPr>
            <w:rStyle w:val="Siuktni"/>
            <w:noProof/>
          </w:rPr>
          <w:t>Hình 4.2 Cấu trúc bên trong vi điều khiển PCD8544</w:t>
        </w:r>
        <w:r w:rsidR="00994EB5">
          <w:rPr>
            <w:noProof/>
            <w:webHidden/>
          </w:rPr>
          <w:tab/>
        </w:r>
        <w:r w:rsidR="00994EB5">
          <w:rPr>
            <w:noProof/>
            <w:webHidden/>
          </w:rPr>
          <w:fldChar w:fldCharType="begin"/>
        </w:r>
        <w:r w:rsidR="00994EB5">
          <w:rPr>
            <w:noProof/>
            <w:webHidden/>
          </w:rPr>
          <w:instrText xml:space="preserve"> PAGEREF _Toc59786667 \h </w:instrText>
        </w:r>
        <w:r w:rsidR="00994EB5">
          <w:rPr>
            <w:noProof/>
            <w:webHidden/>
          </w:rPr>
        </w:r>
        <w:r w:rsidR="00994EB5">
          <w:rPr>
            <w:noProof/>
            <w:webHidden/>
          </w:rPr>
          <w:fldChar w:fldCharType="separate"/>
        </w:r>
        <w:r w:rsidR="00994EB5">
          <w:rPr>
            <w:noProof/>
            <w:webHidden/>
          </w:rPr>
          <w:t>16</w:t>
        </w:r>
        <w:r w:rsidR="00994EB5">
          <w:rPr>
            <w:noProof/>
            <w:webHidden/>
          </w:rPr>
          <w:fldChar w:fldCharType="end"/>
        </w:r>
      </w:hyperlink>
    </w:p>
    <w:p w14:paraId="036F4EF3" w14:textId="1C6E5BAB" w:rsidR="00994EB5" w:rsidRDefault="00AD06CC">
      <w:pPr>
        <w:pStyle w:val="Banghinhminhhoa"/>
        <w:tabs>
          <w:tab w:val="right" w:leader="dot" w:pos="9059"/>
        </w:tabs>
        <w:rPr>
          <w:rFonts w:asciiTheme="minorHAnsi" w:eastAsiaTheme="minorEastAsia" w:hAnsiTheme="minorHAnsi" w:cstheme="minorBidi"/>
          <w:noProof/>
          <w:kern w:val="0"/>
          <w:sz w:val="22"/>
          <w:szCs w:val="22"/>
        </w:rPr>
      </w:pPr>
      <w:hyperlink w:anchor="_Toc59786668" w:history="1">
        <w:r w:rsidR="00994EB5" w:rsidRPr="00CD5A07">
          <w:rPr>
            <w:rStyle w:val="Siuktni"/>
            <w:noProof/>
          </w:rPr>
          <w:t>Hình 4.3 Cấu trúc DDRAM của Nokia5110</w:t>
        </w:r>
        <w:r w:rsidR="00994EB5">
          <w:rPr>
            <w:noProof/>
            <w:webHidden/>
          </w:rPr>
          <w:tab/>
        </w:r>
        <w:r w:rsidR="00994EB5">
          <w:rPr>
            <w:noProof/>
            <w:webHidden/>
          </w:rPr>
          <w:fldChar w:fldCharType="begin"/>
        </w:r>
        <w:r w:rsidR="00994EB5">
          <w:rPr>
            <w:noProof/>
            <w:webHidden/>
          </w:rPr>
          <w:instrText xml:space="preserve"> PAGEREF _Toc59786668 \h </w:instrText>
        </w:r>
        <w:r w:rsidR="00994EB5">
          <w:rPr>
            <w:noProof/>
            <w:webHidden/>
          </w:rPr>
        </w:r>
        <w:r w:rsidR="00994EB5">
          <w:rPr>
            <w:noProof/>
            <w:webHidden/>
          </w:rPr>
          <w:fldChar w:fldCharType="separate"/>
        </w:r>
        <w:r w:rsidR="00994EB5">
          <w:rPr>
            <w:noProof/>
            <w:webHidden/>
          </w:rPr>
          <w:t>17</w:t>
        </w:r>
        <w:r w:rsidR="00994EB5">
          <w:rPr>
            <w:noProof/>
            <w:webHidden/>
          </w:rPr>
          <w:fldChar w:fldCharType="end"/>
        </w:r>
      </w:hyperlink>
    </w:p>
    <w:p w14:paraId="60348369" w14:textId="225454E1" w:rsidR="00994EB5" w:rsidRDefault="00AD06CC">
      <w:pPr>
        <w:pStyle w:val="Banghinhminhhoa"/>
        <w:tabs>
          <w:tab w:val="right" w:leader="dot" w:pos="9059"/>
        </w:tabs>
        <w:rPr>
          <w:rFonts w:asciiTheme="minorHAnsi" w:eastAsiaTheme="minorEastAsia" w:hAnsiTheme="minorHAnsi" w:cstheme="minorBidi"/>
          <w:noProof/>
          <w:kern w:val="0"/>
          <w:sz w:val="22"/>
          <w:szCs w:val="22"/>
        </w:rPr>
      </w:pPr>
      <w:hyperlink w:anchor="_Toc59786669" w:history="1">
        <w:r w:rsidR="00994EB5" w:rsidRPr="00CD5A07">
          <w:rPr>
            <w:rStyle w:val="Siuktni"/>
            <w:noProof/>
          </w:rPr>
          <w:t>Hình 4.4 LCD driver waveforms</w:t>
        </w:r>
        <w:r w:rsidR="00994EB5">
          <w:rPr>
            <w:noProof/>
            <w:webHidden/>
          </w:rPr>
          <w:tab/>
        </w:r>
        <w:r w:rsidR="00994EB5">
          <w:rPr>
            <w:noProof/>
            <w:webHidden/>
          </w:rPr>
          <w:fldChar w:fldCharType="begin"/>
        </w:r>
        <w:r w:rsidR="00994EB5">
          <w:rPr>
            <w:noProof/>
            <w:webHidden/>
          </w:rPr>
          <w:instrText xml:space="preserve"> PAGEREF _Toc59786669 \h </w:instrText>
        </w:r>
        <w:r w:rsidR="00994EB5">
          <w:rPr>
            <w:noProof/>
            <w:webHidden/>
          </w:rPr>
        </w:r>
        <w:r w:rsidR="00994EB5">
          <w:rPr>
            <w:noProof/>
            <w:webHidden/>
          </w:rPr>
          <w:fldChar w:fldCharType="separate"/>
        </w:r>
        <w:r w:rsidR="00994EB5">
          <w:rPr>
            <w:noProof/>
            <w:webHidden/>
          </w:rPr>
          <w:t>18</w:t>
        </w:r>
        <w:r w:rsidR="00994EB5">
          <w:rPr>
            <w:noProof/>
            <w:webHidden/>
          </w:rPr>
          <w:fldChar w:fldCharType="end"/>
        </w:r>
      </w:hyperlink>
    </w:p>
    <w:p w14:paraId="59A249C1" w14:textId="2426FD67" w:rsidR="00994EB5" w:rsidRDefault="00AD06CC">
      <w:pPr>
        <w:pStyle w:val="Banghinhminhhoa"/>
        <w:tabs>
          <w:tab w:val="right" w:leader="dot" w:pos="9059"/>
        </w:tabs>
        <w:rPr>
          <w:rFonts w:asciiTheme="minorHAnsi" w:eastAsiaTheme="minorEastAsia" w:hAnsiTheme="minorHAnsi" w:cstheme="minorBidi"/>
          <w:noProof/>
          <w:kern w:val="0"/>
          <w:sz w:val="22"/>
          <w:szCs w:val="22"/>
        </w:rPr>
      </w:pPr>
      <w:hyperlink w:anchor="_Toc59786670" w:history="1">
        <w:r w:rsidR="00994EB5" w:rsidRPr="00CD5A07">
          <w:rPr>
            <w:rStyle w:val="Siuktni"/>
            <w:noProof/>
          </w:rPr>
          <w:t>Hình 4.5 Định dạng của DDRAM</w:t>
        </w:r>
        <w:r w:rsidR="00994EB5">
          <w:rPr>
            <w:noProof/>
            <w:webHidden/>
          </w:rPr>
          <w:tab/>
        </w:r>
        <w:r w:rsidR="00994EB5">
          <w:rPr>
            <w:noProof/>
            <w:webHidden/>
          </w:rPr>
          <w:fldChar w:fldCharType="begin"/>
        </w:r>
        <w:r w:rsidR="00994EB5">
          <w:rPr>
            <w:noProof/>
            <w:webHidden/>
          </w:rPr>
          <w:instrText xml:space="preserve"> PAGEREF _Toc59786670 \h </w:instrText>
        </w:r>
        <w:r w:rsidR="00994EB5">
          <w:rPr>
            <w:noProof/>
            <w:webHidden/>
          </w:rPr>
        </w:r>
        <w:r w:rsidR="00994EB5">
          <w:rPr>
            <w:noProof/>
            <w:webHidden/>
          </w:rPr>
          <w:fldChar w:fldCharType="separate"/>
        </w:r>
        <w:r w:rsidR="00994EB5">
          <w:rPr>
            <w:noProof/>
            <w:webHidden/>
          </w:rPr>
          <w:t>19</w:t>
        </w:r>
        <w:r w:rsidR="00994EB5">
          <w:rPr>
            <w:noProof/>
            <w:webHidden/>
          </w:rPr>
          <w:fldChar w:fldCharType="end"/>
        </w:r>
      </w:hyperlink>
    </w:p>
    <w:p w14:paraId="41F45F8F" w14:textId="4B18899D" w:rsidR="00994EB5" w:rsidRDefault="00AD06CC">
      <w:pPr>
        <w:pStyle w:val="Banghinhminhhoa"/>
        <w:tabs>
          <w:tab w:val="right" w:leader="dot" w:pos="9059"/>
        </w:tabs>
        <w:rPr>
          <w:rFonts w:asciiTheme="minorHAnsi" w:eastAsiaTheme="minorEastAsia" w:hAnsiTheme="minorHAnsi" w:cstheme="minorBidi"/>
          <w:noProof/>
          <w:kern w:val="0"/>
          <w:sz w:val="22"/>
          <w:szCs w:val="22"/>
        </w:rPr>
      </w:pPr>
      <w:hyperlink w:anchor="_Toc59786671" w:history="1">
        <w:r w:rsidR="00994EB5" w:rsidRPr="00CD5A07">
          <w:rPr>
            <w:rStyle w:val="Siuktni"/>
            <w:noProof/>
          </w:rPr>
          <w:t>Hình 4.6 Ghi data tuần tự theo chiều dọc (V = 1)</w:t>
        </w:r>
        <w:r w:rsidR="00994EB5">
          <w:rPr>
            <w:noProof/>
            <w:webHidden/>
          </w:rPr>
          <w:tab/>
        </w:r>
        <w:r w:rsidR="00994EB5">
          <w:rPr>
            <w:noProof/>
            <w:webHidden/>
          </w:rPr>
          <w:fldChar w:fldCharType="begin"/>
        </w:r>
        <w:r w:rsidR="00994EB5">
          <w:rPr>
            <w:noProof/>
            <w:webHidden/>
          </w:rPr>
          <w:instrText xml:space="preserve"> PAGEREF _Toc59786671 \h </w:instrText>
        </w:r>
        <w:r w:rsidR="00994EB5">
          <w:rPr>
            <w:noProof/>
            <w:webHidden/>
          </w:rPr>
        </w:r>
        <w:r w:rsidR="00994EB5">
          <w:rPr>
            <w:noProof/>
            <w:webHidden/>
          </w:rPr>
          <w:fldChar w:fldCharType="separate"/>
        </w:r>
        <w:r w:rsidR="00994EB5">
          <w:rPr>
            <w:noProof/>
            <w:webHidden/>
          </w:rPr>
          <w:t>19</w:t>
        </w:r>
        <w:r w:rsidR="00994EB5">
          <w:rPr>
            <w:noProof/>
            <w:webHidden/>
          </w:rPr>
          <w:fldChar w:fldCharType="end"/>
        </w:r>
      </w:hyperlink>
    </w:p>
    <w:p w14:paraId="5702C0BF" w14:textId="629CC443" w:rsidR="00994EB5" w:rsidRDefault="00AD06CC">
      <w:pPr>
        <w:pStyle w:val="Banghinhminhhoa"/>
        <w:tabs>
          <w:tab w:val="right" w:leader="dot" w:pos="9059"/>
        </w:tabs>
        <w:rPr>
          <w:rFonts w:asciiTheme="minorHAnsi" w:eastAsiaTheme="minorEastAsia" w:hAnsiTheme="minorHAnsi" w:cstheme="minorBidi"/>
          <w:noProof/>
          <w:kern w:val="0"/>
          <w:sz w:val="22"/>
          <w:szCs w:val="22"/>
        </w:rPr>
      </w:pPr>
      <w:hyperlink w:anchor="_Toc59786672" w:history="1">
        <w:r w:rsidR="00994EB5" w:rsidRPr="00CD5A07">
          <w:rPr>
            <w:rStyle w:val="Siuktni"/>
            <w:noProof/>
          </w:rPr>
          <w:t>Hình 4.7 Ghi data tuần tự theo chiều ngang (V = 0)</w:t>
        </w:r>
        <w:r w:rsidR="00994EB5">
          <w:rPr>
            <w:noProof/>
            <w:webHidden/>
          </w:rPr>
          <w:tab/>
        </w:r>
        <w:r w:rsidR="00994EB5">
          <w:rPr>
            <w:noProof/>
            <w:webHidden/>
          </w:rPr>
          <w:fldChar w:fldCharType="begin"/>
        </w:r>
        <w:r w:rsidR="00994EB5">
          <w:rPr>
            <w:noProof/>
            <w:webHidden/>
          </w:rPr>
          <w:instrText xml:space="preserve"> PAGEREF _Toc59786672 \h </w:instrText>
        </w:r>
        <w:r w:rsidR="00994EB5">
          <w:rPr>
            <w:noProof/>
            <w:webHidden/>
          </w:rPr>
        </w:r>
        <w:r w:rsidR="00994EB5">
          <w:rPr>
            <w:noProof/>
            <w:webHidden/>
          </w:rPr>
          <w:fldChar w:fldCharType="separate"/>
        </w:r>
        <w:r w:rsidR="00994EB5">
          <w:rPr>
            <w:noProof/>
            <w:webHidden/>
          </w:rPr>
          <w:t>19</w:t>
        </w:r>
        <w:r w:rsidR="00994EB5">
          <w:rPr>
            <w:noProof/>
            <w:webHidden/>
          </w:rPr>
          <w:fldChar w:fldCharType="end"/>
        </w:r>
      </w:hyperlink>
    </w:p>
    <w:p w14:paraId="1FA94A63" w14:textId="0FB7CFCF" w:rsidR="00994EB5" w:rsidRDefault="00AD06CC">
      <w:pPr>
        <w:pStyle w:val="Banghinhminhhoa"/>
        <w:tabs>
          <w:tab w:val="right" w:leader="dot" w:pos="9059"/>
        </w:tabs>
        <w:rPr>
          <w:rFonts w:asciiTheme="minorHAnsi" w:eastAsiaTheme="minorEastAsia" w:hAnsiTheme="minorHAnsi" w:cstheme="minorBidi"/>
          <w:noProof/>
          <w:kern w:val="0"/>
          <w:sz w:val="22"/>
          <w:szCs w:val="22"/>
        </w:rPr>
      </w:pPr>
      <w:hyperlink w:anchor="_Toc59786673" w:history="1">
        <w:r w:rsidR="00994EB5" w:rsidRPr="00CD5A07">
          <w:rPr>
            <w:rStyle w:val="Siuktni"/>
            <w:noProof/>
          </w:rPr>
          <w:t>Hình 4.8 Các hệ số điện áp tương ứng với nhiệt độ của LCD</w:t>
        </w:r>
        <w:r w:rsidR="00994EB5">
          <w:rPr>
            <w:noProof/>
            <w:webHidden/>
          </w:rPr>
          <w:tab/>
        </w:r>
        <w:r w:rsidR="00994EB5">
          <w:rPr>
            <w:noProof/>
            <w:webHidden/>
          </w:rPr>
          <w:fldChar w:fldCharType="begin"/>
        </w:r>
        <w:r w:rsidR="00994EB5">
          <w:rPr>
            <w:noProof/>
            <w:webHidden/>
          </w:rPr>
          <w:instrText xml:space="preserve"> PAGEREF _Toc59786673 \h </w:instrText>
        </w:r>
        <w:r w:rsidR="00994EB5">
          <w:rPr>
            <w:noProof/>
            <w:webHidden/>
          </w:rPr>
        </w:r>
        <w:r w:rsidR="00994EB5">
          <w:rPr>
            <w:noProof/>
            <w:webHidden/>
          </w:rPr>
          <w:fldChar w:fldCharType="separate"/>
        </w:r>
        <w:r w:rsidR="00994EB5">
          <w:rPr>
            <w:noProof/>
            <w:webHidden/>
          </w:rPr>
          <w:t>20</w:t>
        </w:r>
        <w:r w:rsidR="00994EB5">
          <w:rPr>
            <w:noProof/>
            <w:webHidden/>
          </w:rPr>
          <w:fldChar w:fldCharType="end"/>
        </w:r>
      </w:hyperlink>
    </w:p>
    <w:p w14:paraId="3C977A21" w14:textId="7F3CC023" w:rsidR="00994EB5" w:rsidRDefault="00AD06CC">
      <w:pPr>
        <w:pStyle w:val="Banghinhminhhoa"/>
        <w:tabs>
          <w:tab w:val="right" w:leader="dot" w:pos="9059"/>
        </w:tabs>
        <w:rPr>
          <w:rFonts w:asciiTheme="minorHAnsi" w:eastAsiaTheme="minorEastAsia" w:hAnsiTheme="minorHAnsi" w:cstheme="minorBidi"/>
          <w:noProof/>
          <w:kern w:val="0"/>
          <w:sz w:val="22"/>
          <w:szCs w:val="22"/>
        </w:rPr>
      </w:pPr>
      <w:hyperlink w:anchor="_Toc59786674" w:history="1">
        <w:r w:rsidR="00994EB5" w:rsidRPr="00CD5A07">
          <w:rPr>
            <w:rStyle w:val="Siuktni"/>
            <w:noProof/>
          </w:rPr>
          <w:t>Hình 4.9 Những cờ ngắt có sẵn trong kernel</w:t>
        </w:r>
        <w:r w:rsidR="00994EB5">
          <w:rPr>
            <w:noProof/>
            <w:webHidden/>
          </w:rPr>
          <w:tab/>
        </w:r>
        <w:r w:rsidR="00994EB5">
          <w:rPr>
            <w:noProof/>
            <w:webHidden/>
          </w:rPr>
          <w:fldChar w:fldCharType="begin"/>
        </w:r>
        <w:r w:rsidR="00994EB5">
          <w:rPr>
            <w:noProof/>
            <w:webHidden/>
          </w:rPr>
          <w:instrText xml:space="preserve"> PAGEREF _Toc59786674 \h </w:instrText>
        </w:r>
        <w:r w:rsidR="00994EB5">
          <w:rPr>
            <w:noProof/>
            <w:webHidden/>
          </w:rPr>
        </w:r>
        <w:r w:rsidR="00994EB5">
          <w:rPr>
            <w:noProof/>
            <w:webHidden/>
          </w:rPr>
          <w:fldChar w:fldCharType="separate"/>
        </w:r>
        <w:r w:rsidR="00994EB5">
          <w:rPr>
            <w:noProof/>
            <w:webHidden/>
          </w:rPr>
          <w:t>24</w:t>
        </w:r>
        <w:r w:rsidR="00994EB5">
          <w:rPr>
            <w:noProof/>
            <w:webHidden/>
          </w:rPr>
          <w:fldChar w:fldCharType="end"/>
        </w:r>
      </w:hyperlink>
    </w:p>
    <w:p w14:paraId="1A350661" w14:textId="1C998DD2" w:rsidR="00994EB5" w:rsidRDefault="00AD06CC">
      <w:pPr>
        <w:pStyle w:val="Banghinhminhhoa"/>
        <w:tabs>
          <w:tab w:val="right" w:leader="dot" w:pos="9059"/>
        </w:tabs>
        <w:rPr>
          <w:rFonts w:asciiTheme="minorHAnsi" w:eastAsiaTheme="minorEastAsia" w:hAnsiTheme="minorHAnsi" w:cstheme="minorBidi"/>
          <w:noProof/>
          <w:kern w:val="0"/>
          <w:sz w:val="22"/>
          <w:szCs w:val="22"/>
        </w:rPr>
      </w:pPr>
      <w:hyperlink w:anchor="_Toc59786675" w:history="1">
        <w:r w:rsidR="00994EB5" w:rsidRPr="00CD5A07">
          <w:rPr>
            <w:rStyle w:val="Siuktni"/>
            <w:noProof/>
          </w:rPr>
          <w:t>Hình 5.1 Ví dụ đơn giản về cơ chết Mutex</w:t>
        </w:r>
        <w:r w:rsidR="00994EB5">
          <w:rPr>
            <w:noProof/>
            <w:webHidden/>
          </w:rPr>
          <w:tab/>
        </w:r>
        <w:r w:rsidR="00994EB5">
          <w:rPr>
            <w:noProof/>
            <w:webHidden/>
          </w:rPr>
          <w:fldChar w:fldCharType="begin"/>
        </w:r>
        <w:r w:rsidR="00994EB5">
          <w:rPr>
            <w:noProof/>
            <w:webHidden/>
          </w:rPr>
          <w:instrText xml:space="preserve"> PAGEREF _Toc59786675 \h </w:instrText>
        </w:r>
        <w:r w:rsidR="00994EB5">
          <w:rPr>
            <w:noProof/>
            <w:webHidden/>
          </w:rPr>
        </w:r>
        <w:r w:rsidR="00994EB5">
          <w:rPr>
            <w:noProof/>
            <w:webHidden/>
          </w:rPr>
          <w:fldChar w:fldCharType="separate"/>
        </w:r>
        <w:r w:rsidR="00994EB5">
          <w:rPr>
            <w:noProof/>
            <w:webHidden/>
          </w:rPr>
          <w:t>26</w:t>
        </w:r>
        <w:r w:rsidR="00994EB5">
          <w:rPr>
            <w:noProof/>
            <w:webHidden/>
          </w:rPr>
          <w:fldChar w:fldCharType="end"/>
        </w:r>
      </w:hyperlink>
    </w:p>
    <w:p w14:paraId="44657E2E" w14:textId="39E8B025" w:rsidR="00251D11" w:rsidRPr="007F7646" w:rsidRDefault="009D5CCA" w:rsidP="00CE2381">
      <w:pPr>
        <w:ind w:firstLine="360"/>
      </w:pPr>
      <w:r>
        <w:fldChar w:fldCharType="end"/>
      </w:r>
    </w:p>
    <w:p w14:paraId="04A68C0C" w14:textId="77777777" w:rsidR="007F7646" w:rsidRDefault="007F7646">
      <w:pPr>
        <w:spacing w:line="276" w:lineRule="auto"/>
        <w:jc w:val="left"/>
        <w:rPr>
          <w:rFonts w:eastAsiaTheme="majorEastAsia" w:cstheme="majorBidi"/>
          <w:b/>
          <w:bCs/>
          <w:sz w:val="32"/>
          <w:szCs w:val="28"/>
        </w:rPr>
      </w:pPr>
      <w:r>
        <w:br w:type="page"/>
      </w:r>
    </w:p>
    <w:p w14:paraId="045759F7" w14:textId="77777777" w:rsidR="00251D11" w:rsidRDefault="00251D11" w:rsidP="00251D11">
      <w:pPr>
        <w:pStyle w:val="u1"/>
        <w:numPr>
          <w:ilvl w:val="0"/>
          <w:numId w:val="0"/>
        </w:numPr>
      </w:pPr>
      <w:bookmarkStart w:id="1" w:name="_Toc59786623"/>
      <w:r>
        <w:lastRenderedPageBreak/>
        <w:t>DANH MỤC BẢNG BIỂU</w:t>
      </w:r>
      <w:bookmarkEnd w:id="1"/>
    </w:p>
    <w:p w14:paraId="14937D9C" w14:textId="6E7D2509" w:rsidR="00994EB5" w:rsidRDefault="00E60A2A">
      <w:pPr>
        <w:pStyle w:val="Banghinhminhhoa"/>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"Bảng " </w:instrText>
      </w:r>
      <w:r>
        <w:fldChar w:fldCharType="separate"/>
      </w:r>
      <w:hyperlink w:anchor="_Toc59786676" w:history="1">
        <w:r w:rsidR="00994EB5" w:rsidRPr="00060F1D">
          <w:rPr>
            <w:rStyle w:val="Siuktni"/>
            <w:noProof/>
          </w:rPr>
          <w:t>Bảng  4.1 Cấu hình các chân ngoại vi của LCD Nokia 5110</w:t>
        </w:r>
        <w:r w:rsidR="00994EB5">
          <w:rPr>
            <w:noProof/>
            <w:webHidden/>
          </w:rPr>
          <w:tab/>
        </w:r>
        <w:r w:rsidR="00994EB5">
          <w:rPr>
            <w:noProof/>
            <w:webHidden/>
          </w:rPr>
          <w:fldChar w:fldCharType="begin"/>
        </w:r>
        <w:r w:rsidR="00994EB5">
          <w:rPr>
            <w:noProof/>
            <w:webHidden/>
          </w:rPr>
          <w:instrText xml:space="preserve"> PAGEREF _Toc59786676 \h </w:instrText>
        </w:r>
        <w:r w:rsidR="00994EB5">
          <w:rPr>
            <w:noProof/>
            <w:webHidden/>
          </w:rPr>
        </w:r>
        <w:r w:rsidR="00994EB5">
          <w:rPr>
            <w:noProof/>
            <w:webHidden/>
          </w:rPr>
          <w:fldChar w:fldCharType="separate"/>
        </w:r>
        <w:r w:rsidR="00994EB5">
          <w:rPr>
            <w:noProof/>
            <w:webHidden/>
          </w:rPr>
          <w:t>14</w:t>
        </w:r>
        <w:r w:rsidR="00994EB5">
          <w:rPr>
            <w:noProof/>
            <w:webHidden/>
          </w:rPr>
          <w:fldChar w:fldCharType="end"/>
        </w:r>
      </w:hyperlink>
    </w:p>
    <w:p w14:paraId="794694D2" w14:textId="7F3EF0FE" w:rsidR="00994EB5" w:rsidRDefault="00AD06CC">
      <w:pPr>
        <w:pStyle w:val="Banghinhminhhoa"/>
        <w:tabs>
          <w:tab w:val="right" w:leader="dot" w:pos="9059"/>
        </w:tabs>
        <w:rPr>
          <w:rFonts w:asciiTheme="minorHAnsi" w:eastAsiaTheme="minorEastAsia" w:hAnsiTheme="minorHAnsi" w:cstheme="minorBidi"/>
          <w:noProof/>
          <w:kern w:val="0"/>
          <w:sz w:val="22"/>
          <w:szCs w:val="22"/>
        </w:rPr>
      </w:pPr>
      <w:hyperlink w:anchor="_Toc59786677" w:history="1">
        <w:r w:rsidR="00994EB5" w:rsidRPr="00060F1D">
          <w:rPr>
            <w:rStyle w:val="Siuktni"/>
            <w:noProof/>
          </w:rPr>
          <w:t>Bảng  4.2 Các chân giao tiếp của PCD8544</w:t>
        </w:r>
        <w:r w:rsidR="00994EB5">
          <w:rPr>
            <w:noProof/>
            <w:webHidden/>
          </w:rPr>
          <w:tab/>
        </w:r>
        <w:r w:rsidR="00994EB5">
          <w:rPr>
            <w:noProof/>
            <w:webHidden/>
          </w:rPr>
          <w:fldChar w:fldCharType="begin"/>
        </w:r>
        <w:r w:rsidR="00994EB5">
          <w:rPr>
            <w:noProof/>
            <w:webHidden/>
          </w:rPr>
          <w:instrText xml:space="preserve"> PAGEREF _Toc59786677 \h </w:instrText>
        </w:r>
        <w:r w:rsidR="00994EB5">
          <w:rPr>
            <w:noProof/>
            <w:webHidden/>
          </w:rPr>
        </w:r>
        <w:r w:rsidR="00994EB5">
          <w:rPr>
            <w:noProof/>
            <w:webHidden/>
          </w:rPr>
          <w:fldChar w:fldCharType="separate"/>
        </w:r>
        <w:r w:rsidR="00994EB5">
          <w:rPr>
            <w:noProof/>
            <w:webHidden/>
          </w:rPr>
          <w:t>16</w:t>
        </w:r>
        <w:r w:rsidR="00994EB5">
          <w:rPr>
            <w:noProof/>
            <w:webHidden/>
          </w:rPr>
          <w:fldChar w:fldCharType="end"/>
        </w:r>
      </w:hyperlink>
    </w:p>
    <w:p w14:paraId="23C8439D" w14:textId="2B33067E" w:rsidR="00994EB5" w:rsidRDefault="00AD06CC">
      <w:pPr>
        <w:pStyle w:val="Banghinhminhhoa"/>
        <w:tabs>
          <w:tab w:val="right" w:leader="dot" w:pos="9059"/>
        </w:tabs>
        <w:rPr>
          <w:rFonts w:asciiTheme="minorHAnsi" w:eastAsiaTheme="minorEastAsia" w:hAnsiTheme="minorHAnsi" w:cstheme="minorBidi"/>
          <w:noProof/>
          <w:kern w:val="0"/>
          <w:sz w:val="22"/>
          <w:szCs w:val="22"/>
        </w:rPr>
      </w:pPr>
      <w:hyperlink w:anchor="_Toc59786678" w:history="1">
        <w:r w:rsidR="00994EB5" w:rsidRPr="00060F1D">
          <w:rPr>
            <w:rStyle w:val="Siuktni"/>
            <w:noProof/>
          </w:rPr>
          <w:t>Bảng  4.3 Một số hàm khai báo gpio cơ bản</w:t>
        </w:r>
        <w:r w:rsidR="00994EB5">
          <w:rPr>
            <w:noProof/>
            <w:webHidden/>
          </w:rPr>
          <w:tab/>
        </w:r>
        <w:r w:rsidR="00994EB5">
          <w:rPr>
            <w:noProof/>
            <w:webHidden/>
          </w:rPr>
          <w:fldChar w:fldCharType="begin"/>
        </w:r>
        <w:r w:rsidR="00994EB5">
          <w:rPr>
            <w:noProof/>
            <w:webHidden/>
          </w:rPr>
          <w:instrText xml:space="preserve"> PAGEREF _Toc59786678 \h </w:instrText>
        </w:r>
        <w:r w:rsidR="00994EB5">
          <w:rPr>
            <w:noProof/>
            <w:webHidden/>
          </w:rPr>
        </w:r>
        <w:r w:rsidR="00994EB5">
          <w:rPr>
            <w:noProof/>
            <w:webHidden/>
          </w:rPr>
          <w:fldChar w:fldCharType="separate"/>
        </w:r>
        <w:r w:rsidR="00994EB5">
          <w:rPr>
            <w:noProof/>
            <w:webHidden/>
          </w:rPr>
          <w:t>23</w:t>
        </w:r>
        <w:r w:rsidR="00994EB5">
          <w:rPr>
            <w:noProof/>
            <w:webHidden/>
          </w:rPr>
          <w:fldChar w:fldCharType="end"/>
        </w:r>
      </w:hyperlink>
    </w:p>
    <w:p w14:paraId="2FBFEE46" w14:textId="54D6934F" w:rsidR="00E60A2A" w:rsidRDefault="00E60A2A" w:rsidP="00D320A8">
      <w:r>
        <w:fldChar w:fldCharType="end"/>
      </w:r>
    </w:p>
    <w:p w14:paraId="2B024EA2" w14:textId="0AAD270E" w:rsidR="004B32F2" w:rsidRPr="00AF79CD" w:rsidRDefault="00D13221" w:rsidP="00E60A2A">
      <w:pPr>
        <w:pStyle w:val="u1"/>
        <w:numPr>
          <w:ilvl w:val="0"/>
          <w:numId w:val="0"/>
        </w:numPr>
        <w:jc w:val="both"/>
      </w:pPr>
      <w:r>
        <w:br w:type="page"/>
      </w:r>
    </w:p>
    <w:p w14:paraId="23884449" w14:textId="77777777" w:rsidR="00CB5023" w:rsidRDefault="00CB5023">
      <w:pPr>
        <w:spacing w:before="0" w:after="200" w:line="276" w:lineRule="auto"/>
        <w:jc w:val="left"/>
        <w:sectPr w:rsidR="00CB5023" w:rsidSect="00AB4DC4">
          <w:footerReference w:type="even" r:id="rId11"/>
          <w:footerReference w:type="default" r:id="rId12"/>
          <w:pgSz w:w="11906" w:h="16838" w:code="9"/>
          <w:pgMar w:top="1134" w:right="1138" w:bottom="1411" w:left="1699" w:header="850" w:footer="432" w:gutter="0"/>
          <w:pgNumType w:fmt="lowerRoman" w:start="1"/>
          <w:cols w:space="454"/>
          <w:docGrid w:type="lines" w:linePitch="360"/>
        </w:sectPr>
      </w:pPr>
    </w:p>
    <w:p w14:paraId="3DB06675" w14:textId="3242A28B" w:rsidR="00EC7EE1" w:rsidRPr="007C2D3C" w:rsidRDefault="00EC7EE1" w:rsidP="00EC7EE1">
      <w:pPr>
        <w:pStyle w:val="u1"/>
        <w:rPr>
          <w:caps/>
        </w:rPr>
      </w:pPr>
      <w:bookmarkStart w:id="2" w:name="_Toc56624170"/>
      <w:bookmarkStart w:id="3" w:name="_Toc56624938"/>
      <w:bookmarkStart w:id="4" w:name="_Toc59786624"/>
      <w:r w:rsidRPr="007C2D3C">
        <w:rPr>
          <w:caps/>
        </w:rPr>
        <w:lastRenderedPageBreak/>
        <w:t>Kiến thức cơ bản về hệ điều hành</w:t>
      </w:r>
      <w:bookmarkEnd w:id="2"/>
      <w:bookmarkEnd w:id="3"/>
      <w:bookmarkEnd w:id="4"/>
    </w:p>
    <w:p w14:paraId="33576A5A" w14:textId="77777777" w:rsidR="00EC7EE1" w:rsidRPr="00BF01C4" w:rsidRDefault="00EC7EE1" w:rsidP="00BF01C4">
      <w:pPr>
        <w:pStyle w:val="u2"/>
      </w:pPr>
      <w:bookmarkStart w:id="5" w:name="_Toc56590390"/>
      <w:bookmarkStart w:id="6" w:name="_Toc56624171"/>
      <w:bookmarkStart w:id="7" w:name="_Toc56624939"/>
      <w:bookmarkStart w:id="8" w:name="_Toc59786625"/>
      <w:r w:rsidRPr="00BF01C4">
        <w:t>Interrupts (Ngắt)</w:t>
      </w:r>
      <w:bookmarkEnd w:id="5"/>
      <w:bookmarkEnd w:id="6"/>
      <w:bookmarkEnd w:id="7"/>
      <w:bookmarkEnd w:id="8"/>
    </w:p>
    <w:p w14:paraId="3B97BBFD" w14:textId="77777777" w:rsidR="00EC7EE1" w:rsidRDefault="00EC7EE1" w:rsidP="00EC7EE1">
      <w:pPr>
        <w:rPr>
          <w:sz w:val="24"/>
          <w:szCs w:val="24"/>
        </w:rPr>
      </w:pPr>
      <w:r>
        <w:t>Một máy tính chỉ có thể thực hiện một lệnh trong 1 thời điểm, hết lệnh này chuyển sang lệnh khác. Nó sẽ tiếp tục chạy tập lệnh (của chương trình) tới khi kết thúc hoặc nhận được tín hiệu ngắt. Ngắt ra hiệu cho CPU của máy tính và các thiết bị phần cứng các dừng những thao tác đang thực hiện và chạy một (hoặc 2, 3) tập lệnh khác, sau đó quay trở lại thao tác chưa hoàn thành ban đầu. Điều này cho phép phân chia công việc và là khái niệm cơ bản để tạo nên đa nhiệm (multitasking).</w:t>
      </w:r>
    </w:p>
    <w:p w14:paraId="4713A2B7" w14:textId="10468505" w:rsidR="00EC7EE1" w:rsidRDefault="00EC7EE1" w:rsidP="00EC7EE1">
      <w:pPr>
        <w:rPr>
          <w:sz w:val="24"/>
          <w:szCs w:val="24"/>
        </w:rPr>
      </w:pPr>
      <w:r>
        <w:t>Các ngắt sẽ được hoàn thành dựa trên tốc độ máy tính, vì thế mà người dừng thường sẽ không phát hiện ra bất cứ sự chậm trễ nào trong các ứng dụng khi máy tính đang chạy các chương trình khác, background processes. Những background processes bao gồm những thao tác như cập nhật ngày giờ, kiểm tra cập nhật phần mềm, nhận thông tin input tử bàn phím, vv…. Nó cũng cho phép ứng dụng cho thể yêu cầu và nhận về dữ liệu. Hệ điều hành bao gồm một chương trình lập lịch, một chương trình quản lý lý ngắt, chúng chạy để theo dõi và ưu tiên các tiến trình xử lý theo một chu trình hợp lý. Chương trình lập lịch cho phép OS quyết định chương trình nào sẽ được phân chia trong thời gian chạy kế tiếp. OS còn có thể làm quá trình lập lịch hiệu quả hơn bằng cách tìm kiếm các khoảng thời gian không hoạt động để nhét thêm các interrupts vào để tăng tốc độ đa nhiệm. Trong OS có 3 loại ngắt: ngắt phần cứng</w:t>
      </w:r>
      <w:r>
        <w:rPr>
          <w:sz w:val="24"/>
          <w:szCs w:val="24"/>
        </w:rPr>
        <w:t xml:space="preserve">, </w:t>
      </w:r>
      <w:r>
        <w:t>ngắt phần mềm</w:t>
      </w:r>
      <w:r>
        <w:rPr>
          <w:sz w:val="24"/>
          <w:szCs w:val="24"/>
        </w:rPr>
        <w:t xml:space="preserve">, </w:t>
      </w:r>
      <w:r>
        <w:t>traps</w:t>
      </w:r>
      <w:r w:rsidR="000D0D8A">
        <w:t>.</w:t>
      </w:r>
    </w:p>
    <w:p w14:paraId="57561D19" w14:textId="77777777" w:rsidR="00EC7EE1" w:rsidRPr="00BF01C4" w:rsidRDefault="00EC7EE1" w:rsidP="00BF01C4">
      <w:pPr>
        <w:pStyle w:val="u2"/>
      </w:pPr>
      <w:bookmarkStart w:id="9" w:name="_Toc56590391"/>
      <w:bookmarkStart w:id="10" w:name="_Toc56624172"/>
      <w:bookmarkStart w:id="11" w:name="_Toc56624940"/>
      <w:bookmarkStart w:id="12" w:name="_Toc59786626"/>
      <w:r w:rsidRPr="00BF01C4">
        <w:t>Cách thành phần tạo nên hệ điều hành</w:t>
      </w:r>
      <w:bookmarkEnd w:id="9"/>
      <w:bookmarkEnd w:id="10"/>
      <w:bookmarkEnd w:id="11"/>
      <w:bookmarkEnd w:id="12"/>
    </w:p>
    <w:p w14:paraId="1DA72106" w14:textId="77777777" w:rsidR="00EC7EE1" w:rsidRDefault="00EC7EE1" w:rsidP="00EC7EE1">
      <w:pPr>
        <w:rPr>
          <w:sz w:val="24"/>
          <w:szCs w:val="24"/>
        </w:rPr>
      </w:pPr>
      <w:r>
        <w:t>Ta có thể chia chúng ra thành 4 phần chính:</w:t>
      </w:r>
    </w:p>
    <w:p w14:paraId="2FAAADF6" w14:textId="354D30AA" w:rsidR="00EC7EE1" w:rsidRDefault="00EC7EE1" w:rsidP="00EC7EE1">
      <w:pPr>
        <w:rPr>
          <w:sz w:val="24"/>
          <w:szCs w:val="24"/>
        </w:rPr>
      </w:pPr>
      <w:r>
        <w:t>1. Kernel: Đây là trái tim của mọi hệ điều hành. Nó tạo ra cầu nối giữa ứng dụng và các tiến trình, cho phép và điều khiển CPU cũng như các phần cứng khác khi thực hiện xử lý dữ liệu và quản lý cũng như phân phối tài nguyên bộ nhớ</w:t>
      </w:r>
      <w:r w:rsidR="000D0D8A">
        <w:t>.</w:t>
      </w:r>
    </w:p>
    <w:p w14:paraId="41E0747C" w14:textId="6BEE700A" w:rsidR="00EC7EE1" w:rsidRDefault="00EC7EE1" w:rsidP="00EC7EE1">
      <w:pPr>
        <w:rPr>
          <w:sz w:val="24"/>
          <w:szCs w:val="24"/>
        </w:rPr>
      </w:pPr>
      <w:r>
        <w:t>2. Networking: Dưới sự kiểm soát của kernel thường là các hệ thống con và user space component cung cấp các giao thức mạng khác nhau như Ethernet</w:t>
      </w:r>
      <w:r w:rsidR="000D0D8A">
        <w:t>.</w:t>
      </w:r>
    </w:p>
    <w:p w14:paraId="5AE182C6" w14:textId="6D50AC11" w:rsidR="00EC7EE1" w:rsidRDefault="00EC7EE1" w:rsidP="00EC7EE1">
      <w:pPr>
        <w:rPr>
          <w:sz w:val="24"/>
          <w:szCs w:val="24"/>
        </w:rPr>
      </w:pPr>
      <w:r>
        <w:t>3. Security (Bảo mật): Giữ cho máy tính an toàn </w:t>
      </w:r>
      <w:r w:rsidR="000D0D8A">
        <w:t>.</w:t>
      </w:r>
    </w:p>
    <w:p w14:paraId="1862DBF2" w14:textId="4AE5FEDD" w:rsidR="00EC7EE1" w:rsidRDefault="00EC7EE1" w:rsidP="00EC7EE1">
      <w:pPr>
        <w:rPr>
          <w:sz w:val="24"/>
          <w:szCs w:val="24"/>
        </w:rPr>
      </w:pPr>
      <w:r>
        <w:t>4. User interface: Giúp OS giao tiếp với người sử dụng</w:t>
      </w:r>
      <w:r w:rsidR="000D0D8A">
        <w:t>.</w:t>
      </w:r>
    </w:p>
    <w:p w14:paraId="239C899D" w14:textId="77777777" w:rsidR="00EC7EE1" w:rsidRDefault="00EC7EE1" w:rsidP="00EC7EE1">
      <w:pPr>
        <w:rPr>
          <w:b/>
          <w:sz w:val="24"/>
          <w:szCs w:val="24"/>
        </w:rPr>
      </w:pPr>
      <w:r>
        <w:rPr>
          <w:b/>
        </w:rPr>
        <w:t>KERNEL</w:t>
      </w:r>
    </w:p>
    <w:p w14:paraId="34A1D3C7" w14:textId="77777777" w:rsidR="009D5CCA" w:rsidRDefault="00EC7EE1" w:rsidP="009D5CCA">
      <w:pPr>
        <w:keepNext/>
        <w:jc w:val="center"/>
      </w:pPr>
      <w:r>
        <w:rPr>
          <w:noProof/>
          <w:color w:val="000000"/>
        </w:rPr>
        <w:lastRenderedPageBreak/>
        <w:drawing>
          <wp:inline distT="0" distB="0" distL="0" distR="0" wp14:anchorId="708B0878" wp14:editId="20D0D76F">
            <wp:extent cx="1752600" cy="1733550"/>
            <wp:effectExtent l="19050" t="1905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1752600" cy="1733550"/>
                    </a:xfrm>
                    <a:prstGeom prst="rect">
                      <a:avLst/>
                    </a:prstGeom>
                    <a:ln>
                      <a:solidFill>
                        <a:schemeClr val="tx1"/>
                      </a:solidFill>
                    </a:ln>
                  </pic:spPr>
                </pic:pic>
              </a:graphicData>
            </a:graphic>
          </wp:inline>
        </w:drawing>
      </w:r>
    </w:p>
    <w:p w14:paraId="47581670" w14:textId="08ED0FBB" w:rsidR="00EC7EE1" w:rsidRDefault="009D5CCA" w:rsidP="009D5CCA">
      <w:pPr>
        <w:pStyle w:val="Chuthich"/>
      </w:pPr>
      <w:bookmarkStart w:id="13" w:name="_Toc59786660"/>
      <w:r>
        <w:t xml:space="preserve">Hình </w:t>
      </w:r>
      <w:r w:rsidR="00787C24">
        <w:fldChar w:fldCharType="begin"/>
      </w:r>
      <w:r w:rsidR="00787C24">
        <w:instrText xml:space="preserve"> STYLEREF 1 \s </w:instrText>
      </w:r>
      <w:r w:rsidR="00787C24">
        <w:fldChar w:fldCharType="separate"/>
      </w:r>
      <w:r w:rsidR="007553B1">
        <w:rPr>
          <w:noProof/>
        </w:rPr>
        <w:t>1</w:t>
      </w:r>
      <w:r w:rsidR="00787C24">
        <w:rPr>
          <w:noProof/>
        </w:rPr>
        <w:fldChar w:fldCharType="end"/>
      </w:r>
      <w:r w:rsidR="007553B1">
        <w:t>.</w:t>
      </w:r>
      <w:r w:rsidR="00787C24">
        <w:fldChar w:fldCharType="begin"/>
      </w:r>
      <w:r w:rsidR="00787C24">
        <w:instrText xml:space="preserve"> SEQ Hình \* ARABIC \s 1 </w:instrText>
      </w:r>
      <w:r w:rsidR="00787C24">
        <w:fldChar w:fldCharType="separate"/>
      </w:r>
      <w:r w:rsidR="007553B1">
        <w:rPr>
          <w:noProof/>
        </w:rPr>
        <w:t>1</w:t>
      </w:r>
      <w:r w:rsidR="00787C24">
        <w:rPr>
          <w:noProof/>
        </w:rPr>
        <w:fldChar w:fldCharType="end"/>
      </w:r>
      <w:r>
        <w:t xml:space="preserve"> Kernel quản lý tài nguyên máy tính</w:t>
      </w:r>
      <w:bookmarkEnd w:id="13"/>
    </w:p>
    <w:p w14:paraId="53777445" w14:textId="77777777" w:rsidR="00EC7EE1" w:rsidRDefault="00EC7EE1" w:rsidP="00EC7EE1">
      <w:pPr>
        <w:rPr>
          <w:sz w:val="24"/>
          <w:szCs w:val="24"/>
        </w:rPr>
      </w:pPr>
      <w:r>
        <w:t>Kernel còn thực hiện chức năng đa nhiệm. Đa nhiệm xảy ra khi mà OS sử dụng các ngắt để có thể chia thời gian của CPU thành các phần nhỏ cho mỗi tiến trình đang chạy, điều này cho phép hàng trăm tiến trình, chương trình và yêu cầu từ nhiều người dùng có thể chạy trong cùng một lúc. Được hỗ trợ bởi kernel drivers, đây là một chương trình nhỏ nằm ở giữa chương trình và kernel. Kernel driver hoạt động như một chất để gắn các thành phần và giúp chúng giao tiếp với nhau và đảm bảo rằng tiến trình có thể phản hồi tới OS và OS có thể điều khiển nó.</w:t>
      </w:r>
    </w:p>
    <w:p w14:paraId="28B46F35" w14:textId="77777777" w:rsidR="00EC7EE1" w:rsidRDefault="00EC7EE1" w:rsidP="00EC7EE1">
      <w:pPr>
        <w:rPr>
          <w:sz w:val="24"/>
          <w:szCs w:val="24"/>
        </w:rPr>
      </w:pPr>
      <w:r>
        <w:t>Các CPU nhiều lõi hiện nay thay vì thực hiện chia thời gian của CPU, tiến trình có thể được chia thành các tiến trình nhỏ hơn và thực hiện song song trên các lõi khác nhau. Thực hiện điều này đòi hỏi dữ liệu phải thỏa mãn việc xử lý đồng thời.</w:t>
      </w:r>
    </w:p>
    <w:p w14:paraId="2D1B0C90" w14:textId="77777777" w:rsidR="00EC7EE1" w:rsidRDefault="00EC7EE1" w:rsidP="00EC7EE1">
      <w:pPr>
        <w:rPr>
          <w:sz w:val="24"/>
          <w:szCs w:val="24"/>
        </w:rPr>
      </w:pPr>
      <w:r>
        <w:t>Xử lý đồng thời và xử lý song song sử dụng một vài phương pháp như mạng Petri, tiến trình calculi, mô hình Truy cập máy song song ngẫu nhiên…Kết quả của các phương pháp này là các phần nhỏ của một tiến trình được chia ra sau đó được thực hiện liên tiếp trên các lõi và cuối cùng kết quả được hợp nhất.</w:t>
      </w:r>
    </w:p>
    <w:p w14:paraId="01BDAEA8" w14:textId="122FC217" w:rsidR="00EC7EE1" w:rsidRDefault="00EC7EE1" w:rsidP="00EC7EE1">
      <w:pPr>
        <w:rPr>
          <w:sz w:val="24"/>
          <w:szCs w:val="24"/>
        </w:rPr>
      </w:pPr>
      <w:r>
        <w:t xml:space="preserve">OS thực hiện việc xử lý song song trong khi quản lý file hệ thống và quản lý bộ nhớ và các tác vụ khác. Kernel của </w:t>
      </w:r>
      <w:r w:rsidR="000B18EC">
        <w:t>Raspberry Pi</w:t>
      </w:r>
      <w:r>
        <w:t xml:space="preserve"> cung cấp xử lý song song cũng như các hệ thống máy tính lớn khác</w:t>
      </w:r>
      <w:r w:rsidR="000B18EC">
        <w:t>.</w:t>
      </w:r>
    </w:p>
    <w:p w14:paraId="64E21B4D" w14:textId="2B7EAD73" w:rsidR="00EC7EE1" w:rsidRPr="00921413" w:rsidRDefault="00EC7EE1" w:rsidP="00921413">
      <w:pPr>
        <w:pStyle w:val="u2"/>
      </w:pPr>
      <w:bookmarkStart w:id="14" w:name="_Toc56590392"/>
      <w:bookmarkStart w:id="15" w:name="_Toc56624173"/>
      <w:bookmarkStart w:id="16" w:name="_Toc56624941"/>
      <w:bookmarkStart w:id="17" w:name="_Toc59786627"/>
      <w:r w:rsidRPr="00921413">
        <w:t>OPERATING SYSTEM CONTROL</w:t>
      </w:r>
      <w:bookmarkEnd w:id="14"/>
      <w:bookmarkEnd w:id="15"/>
      <w:bookmarkEnd w:id="16"/>
      <w:bookmarkEnd w:id="17"/>
    </w:p>
    <w:p w14:paraId="513E42A0" w14:textId="77777777" w:rsidR="00EC7EE1" w:rsidRDefault="00EC7EE1" w:rsidP="00EC7EE1">
      <w:pPr>
        <w:rPr>
          <w:sz w:val="24"/>
          <w:szCs w:val="24"/>
        </w:rPr>
      </w:pPr>
      <w:r>
        <w:t>Hệ điều hành bao gồm rất nhiều chương trình con mà mỗi chương trình chiếm một phần của chu trình CPU cho bản thân nó. Các chương trình con này, khi chạy, bao gồm các tiến trình cần thiết để hệ điều hành có thể thực hiện được chức năng của nó là quản lý tài nguyên máy tính.</w:t>
      </w:r>
    </w:p>
    <w:p w14:paraId="5C8EC2F3" w14:textId="7EDFE4FC" w:rsidR="00EC7EE1" w:rsidRDefault="00EC7EE1" w:rsidP="00EC7EE1">
      <w:pPr>
        <w:rPr>
          <w:sz w:val="24"/>
          <w:szCs w:val="24"/>
        </w:rPr>
      </w:pPr>
      <w:r>
        <w:t>Phía dưới</w:t>
      </w:r>
      <w:r w:rsidR="008B2677">
        <w:t xml:space="preserve"> là</w:t>
      </w:r>
      <w:r>
        <w:t xml:space="preserve"> các tiến trình trong hệ điều hành của </w:t>
      </w:r>
      <w:r w:rsidR="00921413">
        <w:t>Raspberry Pi</w:t>
      </w:r>
      <w:r>
        <w:t xml:space="preserve"> ngay sau khi boot lên, có tổng cộng 117 tiến trình đang được thực hiện.</w:t>
      </w:r>
    </w:p>
    <w:p w14:paraId="43726541" w14:textId="77777777" w:rsidR="009D5CCA" w:rsidRDefault="00EC7EE1" w:rsidP="009D5CCA">
      <w:pPr>
        <w:keepNext/>
        <w:jc w:val="center"/>
      </w:pPr>
      <w:r>
        <w:rPr>
          <w:noProof/>
          <w:color w:val="000000"/>
        </w:rPr>
        <w:lastRenderedPageBreak/>
        <w:drawing>
          <wp:inline distT="0" distB="0" distL="0" distR="0" wp14:anchorId="06E59046" wp14:editId="2FDC83D4">
            <wp:extent cx="5248275" cy="329565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248275" cy="3295650"/>
                    </a:xfrm>
                    <a:prstGeom prst="rect">
                      <a:avLst/>
                    </a:prstGeom>
                    <a:ln/>
                  </pic:spPr>
                </pic:pic>
              </a:graphicData>
            </a:graphic>
          </wp:inline>
        </w:drawing>
      </w:r>
    </w:p>
    <w:p w14:paraId="6BD9C169" w14:textId="10AED99D" w:rsidR="00EC7EE1" w:rsidRDefault="009D5CCA" w:rsidP="009D5CCA">
      <w:pPr>
        <w:pStyle w:val="Chuthich"/>
      </w:pPr>
      <w:bookmarkStart w:id="18" w:name="_Toc59786661"/>
      <w:r>
        <w:t xml:space="preserve">Hình </w:t>
      </w:r>
      <w:r w:rsidR="00787C24">
        <w:fldChar w:fldCharType="begin"/>
      </w:r>
      <w:r w:rsidR="00787C24">
        <w:instrText xml:space="preserve"> STYLEREF 1 \s </w:instrText>
      </w:r>
      <w:r w:rsidR="00787C24">
        <w:fldChar w:fldCharType="separate"/>
      </w:r>
      <w:r w:rsidR="007553B1">
        <w:rPr>
          <w:noProof/>
        </w:rPr>
        <w:t>1</w:t>
      </w:r>
      <w:r w:rsidR="00787C24">
        <w:rPr>
          <w:noProof/>
        </w:rPr>
        <w:fldChar w:fldCharType="end"/>
      </w:r>
      <w:r w:rsidR="007553B1">
        <w:t>.</w:t>
      </w:r>
      <w:r w:rsidR="00787C24">
        <w:fldChar w:fldCharType="begin"/>
      </w:r>
      <w:r w:rsidR="00787C24">
        <w:instrText xml:space="preserve"> SEQ Hình \* ARABIC \s 1 </w:instrText>
      </w:r>
      <w:r w:rsidR="00787C24">
        <w:fldChar w:fldCharType="separate"/>
      </w:r>
      <w:r w:rsidR="007553B1">
        <w:rPr>
          <w:noProof/>
        </w:rPr>
        <w:t>2</w:t>
      </w:r>
      <w:r w:rsidR="00787C24">
        <w:rPr>
          <w:noProof/>
        </w:rPr>
        <w:fldChar w:fldCharType="end"/>
      </w:r>
      <w:r>
        <w:t xml:space="preserve"> Các tiến trình trong hệ điều hành của RP ngay khi boot</w:t>
      </w:r>
      <w:bookmarkEnd w:id="18"/>
    </w:p>
    <w:p w14:paraId="27A32BC5" w14:textId="4EBE8961" w:rsidR="00EC7EE1" w:rsidRDefault="00EC7EE1" w:rsidP="00EC7EE1">
      <w:pPr>
        <w:rPr>
          <w:sz w:val="24"/>
          <w:szCs w:val="24"/>
        </w:rPr>
      </w:pPr>
      <w:r>
        <w:t xml:space="preserve">Có rất nhiều những hoạt động phía sau điều khiển phần rất sâu của OS. Một số chúng chạy vĩnh viễn ngay sau khi được boot lên. Một tiến trình được sử dụng trong phần lớn các hệ điều hành có nhân Linux và tồn tại cả trên </w:t>
      </w:r>
      <w:r w:rsidR="00F94EED">
        <w:t>Raspberry Pi</w:t>
      </w:r>
      <w:r>
        <w:t xml:space="preserve"> là cron. Cái tên “Cron” bắt nguồn từ một từ tiếng anh là “Chronological” nghĩa là theo thời gian. Khi mà ta backup file thì cron là tiến trình giúp ta có thể thực hiện được tác vụ này.</w:t>
      </w:r>
    </w:p>
    <w:p w14:paraId="39D2EADA" w14:textId="3DFA6E63" w:rsidR="00EC7EE1" w:rsidRPr="00F94EED" w:rsidRDefault="00EC7EE1" w:rsidP="00F94EED">
      <w:pPr>
        <w:pStyle w:val="u2"/>
      </w:pPr>
      <w:bookmarkStart w:id="19" w:name="_Toc56590393"/>
      <w:bookmarkStart w:id="20" w:name="_Toc56624174"/>
      <w:bookmarkStart w:id="21" w:name="_Toc56624942"/>
      <w:bookmarkStart w:id="22" w:name="_Toc59786628"/>
      <w:r w:rsidRPr="00F94EED">
        <w:t>MODES (CÁC CHẾ ĐỘ)</w:t>
      </w:r>
      <w:bookmarkEnd w:id="19"/>
      <w:bookmarkEnd w:id="20"/>
      <w:bookmarkEnd w:id="21"/>
      <w:bookmarkEnd w:id="22"/>
    </w:p>
    <w:p w14:paraId="6B886F34" w14:textId="77777777" w:rsidR="00EC7EE1" w:rsidRPr="00363953" w:rsidRDefault="00EC7EE1" w:rsidP="00EC7EE1">
      <w:pPr>
        <w:rPr>
          <w:sz w:val="24"/>
          <w:szCs w:val="24"/>
          <w:lang w:val="fr-FR"/>
        </w:rPr>
      </w:pPr>
      <w:r>
        <w:t>Hệ điều hành kiểm soát người dùng nào có quyền truy cập vào file nào và có thể chạy được chương trình nào.</w:t>
      </w:r>
      <w:r>
        <w:rPr>
          <w:sz w:val="24"/>
          <w:szCs w:val="24"/>
        </w:rPr>
        <w:t xml:space="preserve"> </w:t>
      </w:r>
      <w:r>
        <w:t xml:space="preserve">Các chế độ thực hiện bảo mật ở tầng sâu bên dưới. CPU hiện nay cho chúng ta vài lựa chọn hoạt động. </w:t>
      </w:r>
      <w:r w:rsidRPr="001C44B5">
        <w:rPr>
          <w:lang w:val="fr-FR"/>
        </w:rPr>
        <w:t>Hai trong số đó là supervisor mode và protected mode.</w:t>
      </w:r>
    </w:p>
    <w:p w14:paraId="6C1F1F11" w14:textId="00BFF35D" w:rsidR="00EC7EE1" w:rsidRPr="001C44B5" w:rsidRDefault="00EC7EE1" w:rsidP="00EC7EE1">
      <w:pPr>
        <w:rPr>
          <w:sz w:val="24"/>
          <w:szCs w:val="24"/>
          <w:lang w:val="fr-FR"/>
        </w:rPr>
      </w:pPr>
      <w:r w:rsidRPr="001C44B5">
        <w:rPr>
          <w:lang w:val="fr-FR"/>
        </w:rPr>
        <w:t>Hệ điều hành sử dụng chế độ tối đa công suất supervisor mode rất tiết kiệm. Mặc dù vậy, tại thời điểm mà chế độ supervisor được chạy mà không có bất cứ sự quản lý nào đến từ OS là trong lúc boot. Bởi vì OS chưa hoàn toàn được khởi động nên nó không có quyền kiểm soát. Thực ra, những chương trình bắt đầu lúc mà máy tính khởi động ví dụ như bootloader, bắt buộc phải có quy</w:t>
      </w:r>
      <w:r w:rsidR="006D7C93">
        <w:rPr>
          <w:lang w:val="fr-FR"/>
        </w:rPr>
        <w:t>ền</w:t>
      </w:r>
      <w:r w:rsidRPr="001C44B5">
        <w:rPr>
          <w:lang w:val="fr-FR"/>
        </w:rPr>
        <w:t xml:space="preserve"> không bị giới hạn truy cập tới phần cứng. Khả năng CPU chạy trong chế độ protected chỉ có thể được thiết lập khi đang ở trong chế độ supervisor.</w:t>
      </w:r>
    </w:p>
    <w:p w14:paraId="00F7AEB7" w14:textId="77777777" w:rsidR="00EC7EE1" w:rsidRPr="001C44B5" w:rsidRDefault="00EC7EE1" w:rsidP="00EC7EE1">
      <w:pPr>
        <w:rPr>
          <w:sz w:val="24"/>
          <w:szCs w:val="24"/>
          <w:lang w:val="fr-FR"/>
        </w:rPr>
      </w:pPr>
      <w:r w:rsidRPr="001C44B5">
        <w:rPr>
          <w:lang w:val="fr-FR"/>
        </w:rPr>
        <w:t>Sau khi mà OS được khởi động nó đưa CPU vào chế độ protected. Chế độ protected sẽ hạn chế tập lệnh mà CPU có thể thực hiện, ngăn mọi chương trình có thể có tác động xấu tới phần cứng. Trong hầu hết thời gian thì OS bắt các chương trình và kể cả các tiến trình của chính nó cũng phải trong chế độ protected.</w:t>
      </w:r>
    </w:p>
    <w:p w14:paraId="38F6465F" w14:textId="4F40BBCE" w:rsidR="00EC7EE1" w:rsidRPr="0080057A" w:rsidRDefault="00EC7EE1" w:rsidP="0080057A">
      <w:pPr>
        <w:pStyle w:val="u2"/>
      </w:pPr>
      <w:bookmarkStart w:id="23" w:name="_Toc56590399"/>
      <w:bookmarkStart w:id="24" w:name="_Toc56624180"/>
      <w:bookmarkStart w:id="25" w:name="_Toc56624948"/>
      <w:bookmarkStart w:id="26" w:name="_Toc59786629"/>
      <w:r w:rsidRPr="0080057A">
        <w:lastRenderedPageBreak/>
        <w:t>CÁC CHƯƠNG TRÌNH CHO PHÉP VÀ HỖ TRỢ HỆ ĐIỀU HÀNH</w:t>
      </w:r>
      <w:bookmarkEnd w:id="23"/>
      <w:bookmarkEnd w:id="24"/>
      <w:bookmarkEnd w:id="25"/>
      <w:bookmarkEnd w:id="26"/>
    </w:p>
    <w:p w14:paraId="3E48ED72" w14:textId="77552EBC" w:rsidR="00EC7EE1" w:rsidRPr="004811F5" w:rsidRDefault="00EC7EE1" w:rsidP="004811F5">
      <w:pPr>
        <w:pStyle w:val="u3"/>
      </w:pPr>
      <w:bookmarkStart w:id="27" w:name="_Toc56590400"/>
      <w:bookmarkStart w:id="28" w:name="_Toc56624181"/>
      <w:bookmarkStart w:id="29" w:name="_Toc56624949"/>
      <w:bookmarkStart w:id="30" w:name="_Toc59786630"/>
      <w:r w:rsidRPr="004811F5">
        <w:t>Booting nói chung</w:t>
      </w:r>
      <w:bookmarkEnd w:id="27"/>
      <w:bookmarkEnd w:id="28"/>
      <w:bookmarkEnd w:id="29"/>
      <w:bookmarkEnd w:id="30"/>
    </w:p>
    <w:p w14:paraId="0EC9F36D" w14:textId="77777777" w:rsidR="00EC7EE1" w:rsidRDefault="00EC7EE1" w:rsidP="00EC7EE1">
      <w:pPr>
        <w:rPr>
          <w:sz w:val="24"/>
          <w:szCs w:val="24"/>
        </w:rPr>
      </w:pPr>
      <w:r>
        <w:t>Ở các máy tính hiện đại, thứ giúp khởi động OS bao gồm có bootloader, đây là một chương trình nhỏ có sẵn trên ROM. Loader sẽ chạy tự động khi máy tính được bật nguồn, thực hiện các thiết lập truy cập và cung cấp các thông tin cần thiết để các chương trình của hệ điều hành có thể được đưa vào trong bộ nhớ đang hoạt động và được thực thi.</w:t>
      </w:r>
    </w:p>
    <w:p w14:paraId="748C5B3C" w14:textId="5E5550F7" w:rsidR="00EC7EE1" w:rsidRDefault="00EC7EE1" w:rsidP="00EC7EE1">
      <w:pPr>
        <w:rPr>
          <w:sz w:val="24"/>
          <w:szCs w:val="24"/>
        </w:rPr>
      </w:pPr>
      <w:r>
        <w:t>ROM ngoài chứa Bootloader thì còn chứa vài thông tin về máy tính như Hệ thống vào ra cơ bản Basic Input/Output System (BIOS). BIOS thực hiện khởi động phần cứng bất cứ khi nào mà máy tính boot. Các máy tính thế hệ mới thì BIOS có thể được thay bằng giao tiếp UEFI (Unified Extensible Firmware interface). Cả BIOS lần UEFI đều là firmware</w:t>
      </w:r>
      <w:r w:rsidR="009A7820">
        <w:t xml:space="preserve"> </w:t>
      </w:r>
      <w:r>
        <w:t>-</w:t>
      </w:r>
      <w:r w:rsidR="009A7820">
        <w:t xml:space="preserve"> </w:t>
      </w:r>
      <w:r>
        <w:t>hay còn có thể hiểu là chương trình có kích thước nhỏ được cụ thể cho phần cứng và nằm vĩnh viễn trên bộ nhớ ROM, hoặc các thiết bị nhớ khác.</w:t>
      </w:r>
    </w:p>
    <w:p w14:paraId="4795074E" w14:textId="7BAA2805" w:rsidR="00EC7EE1" w:rsidRPr="00F60136" w:rsidRDefault="00EC7EE1" w:rsidP="00F60136">
      <w:pPr>
        <w:pStyle w:val="u3"/>
      </w:pPr>
      <w:bookmarkStart w:id="31" w:name="_Toc56624182"/>
      <w:bookmarkStart w:id="32" w:name="_Toc56624950"/>
      <w:bookmarkStart w:id="33" w:name="_Toc59786631"/>
      <w:r w:rsidRPr="00F60136">
        <w:t>Quy trình boot</w:t>
      </w:r>
      <w:bookmarkEnd w:id="31"/>
      <w:bookmarkEnd w:id="32"/>
      <w:bookmarkEnd w:id="33"/>
      <w:r w:rsidRPr="00F60136">
        <w:t xml:space="preserve"> </w:t>
      </w:r>
    </w:p>
    <w:p w14:paraId="3B461493" w14:textId="3487CF15" w:rsidR="00EC7EE1" w:rsidRPr="001D5BA0" w:rsidRDefault="00EC7EE1" w:rsidP="00F60136">
      <w:r w:rsidRPr="001D5BA0">
        <w:t xml:space="preserve">Khi chip của BIOS hay UEFI nhận được nguồn, nó bắt đầu chạy </w:t>
      </w:r>
      <w:r>
        <w:t>chẩn</w:t>
      </w:r>
      <w:r w:rsidRPr="001D5BA0">
        <w:t xml:space="preserve"> đoán (để đảm bảo phần cứng vẫn ổn), các phần tử của máy tính bắt đầu khởi động, và chương trình bootstrap bắt đầu chạy. Loader sẽ load hệ điều hành lên bộ nhớ hoạt động từ bộ nhớ lưu trữ và bắt đầu chạy nó. OS tạo ra các cấu trúc dữ liệu trên bộ nhớ hoạt động, đặt ra các thanh ghi trong CPU và bắt đầu khởi động các chương trình ở tầng người dùng. Từ đó trở đi, hệ điều hành bắt đầu tiếp nhận các ngắt và thực thi các lệnh.</w:t>
      </w:r>
    </w:p>
    <w:p w14:paraId="0A90320F" w14:textId="3FB65FE0" w:rsidR="00EC7EE1" w:rsidRDefault="00EC7EE1" w:rsidP="00F60136">
      <w:pPr>
        <w:rPr>
          <w:sz w:val="24"/>
          <w:szCs w:val="24"/>
        </w:rPr>
      </w:pPr>
      <w:bookmarkStart w:id="34" w:name="_Toc56590401"/>
      <w:r>
        <w:t>Bước thứ 2 Bootloader</w:t>
      </w:r>
      <w:bookmarkEnd w:id="34"/>
      <w:r>
        <w:t>: Chương trình bootstrap có những hạn chế, một trong số đó đến từ dung lượng nhớ nhỏ của ROM. Điều này sẽ gây khó khi ta yêu cầu một chu trình boot phức tạp hơn, vì thế mà loader sử dụng 2 bước là giải pháp. Đây là một khái niệm như sau:</w:t>
      </w:r>
    </w:p>
    <w:p w14:paraId="58DD1714" w14:textId="77777777" w:rsidR="00EA6E18" w:rsidRPr="00365C3C" w:rsidRDefault="00EC7EE1" w:rsidP="00617CBA">
      <w:pPr>
        <w:pStyle w:val="oancuaDanhsach"/>
        <w:numPr>
          <w:ilvl w:val="0"/>
          <w:numId w:val="7"/>
        </w:numPr>
        <w:rPr>
          <w:sz w:val="24"/>
          <w:szCs w:val="24"/>
        </w:rPr>
      </w:pPr>
      <w:r>
        <w:t>Chương trình bootstrap sẽ load một loader cao cấp hơn từ đĩa lên bộ nhớ. Loader mới này sẽ có những chức năng thêm vào dẫn tới ta sẽ có nhiều sự lựa chọn hơn. Một trong những chức năng đó là ta có thể chọn hệ điều hành trong nhiều hệ điều hành sẵn có trong đĩa để load.</w:t>
      </w:r>
    </w:p>
    <w:p w14:paraId="34CB4BDC" w14:textId="77777777" w:rsidR="00365C3C" w:rsidRPr="00365C3C" w:rsidRDefault="00EC7EE1" w:rsidP="00617CBA">
      <w:pPr>
        <w:pStyle w:val="oancuaDanhsach"/>
        <w:numPr>
          <w:ilvl w:val="0"/>
          <w:numId w:val="7"/>
        </w:numPr>
        <w:rPr>
          <w:sz w:val="24"/>
          <w:szCs w:val="24"/>
        </w:rPr>
      </w:pPr>
      <w:r>
        <w:t>Một loader được sử dụng phổ biến đó là Grand Unified Bootloader (GNU GRUB), từ GNU Project và Free Software Foundation. GRUB hỗ trợ tiến trình boot trong nhiều hệ điều hành Linux. GRUB bao gồm shell capacity, cho phép các thao tác ở tầng thấp thực hiện trước khi hệ điều hành được load; đôi khi nó khá hữu dụng khi ta muốn khôi phục một hệ thống không có khả năng load hệ điều hành.</w:t>
      </w:r>
    </w:p>
    <w:p w14:paraId="7629F87B" w14:textId="77777777" w:rsidR="00365C3C" w:rsidRPr="00365C3C" w:rsidRDefault="00EC7EE1" w:rsidP="00617CBA">
      <w:pPr>
        <w:pStyle w:val="oancuaDanhsach"/>
        <w:numPr>
          <w:ilvl w:val="0"/>
          <w:numId w:val="7"/>
        </w:numPr>
        <w:rPr>
          <w:sz w:val="24"/>
          <w:szCs w:val="24"/>
        </w:rPr>
      </w:pPr>
      <w:r>
        <w:t>Bootloader thứ 2 còn giúp boot networking </w:t>
      </w:r>
      <w:bookmarkStart w:id="35" w:name="_Toc56590402"/>
    </w:p>
    <w:p w14:paraId="278B6813" w14:textId="77777777" w:rsidR="000819CB" w:rsidRDefault="000819CB" w:rsidP="000B263C">
      <w:pPr>
        <w:ind w:firstLine="360"/>
      </w:pPr>
    </w:p>
    <w:p w14:paraId="6A9AA88D" w14:textId="154D53D3" w:rsidR="00EC7EE1" w:rsidRDefault="00EC7EE1" w:rsidP="000819CB">
      <w:pPr>
        <w:ind w:firstLine="360"/>
        <w:rPr>
          <w:sz w:val="24"/>
          <w:szCs w:val="24"/>
        </w:rPr>
      </w:pPr>
      <w:r>
        <w:lastRenderedPageBreak/>
        <w:t>Network Booting</w:t>
      </w:r>
      <w:bookmarkEnd w:id="35"/>
      <w:r w:rsidR="000819CB">
        <w:t>:</w:t>
      </w:r>
      <w:r w:rsidR="000819CB">
        <w:rPr>
          <w:sz w:val="24"/>
          <w:szCs w:val="24"/>
        </w:rPr>
        <w:t xml:space="preserve"> </w:t>
      </w:r>
      <w:r>
        <w:t>Do chương trình Bootloader thứ 2 lớn hơn và cũng phức tạp hơn, sẽ có khả năng boot từ network. Điều này sẽ dẫn đến máy tính không cần tới ổ cứng và trở nên hữu dụng với những máy tính nhúng hay với các ứng dụng khác.</w:t>
      </w:r>
    </w:p>
    <w:p w14:paraId="4A412574" w14:textId="77777777" w:rsidR="00EC7EE1" w:rsidRDefault="00EC7EE1" w:rsidP="00EC7EE1"/>
    <w:p w14:paraId="4046B320" w14:textId="77777777" w:rsidR="00EC7EE1" w:rsidRDefault="00EC7EE1" w:rsidP="00EC7EE1">
      <w:r>
        <w:br w:type="page"/>
      </w:r>
    </w:p>
    <w:p w14:paraId="7352A03F" w14:textId="57D4E5FA" w:rsidR="00EC7EE1" w:rsidRPr="007C2D3C" w:rsidRDefault="00EC7EE1" w:rsidP="00EC7EE1">
      <w:pPr>
        <w:pStyle w:val="u1"/>
        <w:rPr>
          <w:caps/>
        </w:rPr>
      </w:pPr>
      <w:bookmarkStart w:id="36" w:name="_Toc56590403"/>
      <w:bookmarkStart w:id="37" w:name="_Toc56624183"/>
      <w:bookmarkStart w:id="38" w:name="_Toc56624951"/>
      <w:bookmarkStart w:id="39" w:name="_Toc59786632"/>
      <w:r w:rsidRPr="007C2D3C">
        <w:rPr>
          <w:caps/>
        </w:rPr>
        <w:lastRenderedPageBreak/>
        <w:t>Giới thiệu chung về Raspberry Pi</w:t>
      </w:r>
      <w:bookmarkEnd w:id="36"/>
      <w:bookmarkEnd w:id="37"/>
      <w:bookmarkEnd w:id="38"/>
      <w:bookmarkEnd w:id="39"/>
    </w:p>
    <w:p w14:paraId="43DA97FC" w14:textId="6F9320B4" w:rsidR="00EC7EE1" w:rsidRDefault="00EC7EE1" w:rsidP="00EC7EE1">
      <w:pPr>
        <w:pStyle w:val="u2"/>
      </w:pPr>
      <w:bookmarkStart w:id="40" w:name="_Toc56590404"/>
      <w:bookmarkStart w:id="41" w:name="_Toc56624184"/>
      <w:bookmarkStart w:id="42" w:name="_Toc56624952"/>
      <w:bookmarkStart w:id="43" w:name="_Toc59786633"/>
      <w:r>
        <w:t>Giới thiệu chung về SoC/Raspberry Pi</w:t>
      </w:r>
      <w:bookmarkEnd w:id="40"/>
      <w:bookmarkEnd w:id="41"/>
      <w:bookmarkEnd w:id="42"/>
      <w:bookmarkEnd w:id="43"/>
    </w:p>
    <w:p w14:paraId="34056535" w14:textId="410250CC" w:rsidR="00EC7EE1" w:rsidRDefault="00EC7EE1" w:rsidP="00EC7EE1">
      <w:r>
        <w:t>Một SoC hay hệ thống trên chip là một mạch tích hợp (IC) có chứa tất cả những phần tử quan trọng của một máy tính hay bất kì một hệ thống điện tử nào đó trên duy nhất một con chip. Các thành phần bao gồm bộ xử lý trung tâm (CPU), khối xử lý đồ họa (GPU) và hàng loạt các mạch tương tự và số lẫn nhau trên cùng một con chip. SoC giúp máy tính thu vào một diện tích rất nhỏ trở nên khả thi, điển hình đó chính là Raspberry Pi.</w:t>
      </w:r>
    </w:p>
    <w:p w14:paraId="4E0860BE" w14:textId="77777777" w:rsidR="00EC7EE1" w:rsidRDefault="00EC7EE1" w:rsidP="00EC7EE1">
      <w:pPr>
        <w:rPr>
          <w:sz w:val="18"/>
          <w:szCs w:val="18"/>
        </w:rPr>
      </w:pPr>
      <w:r>
        <w:t>Do vậy, Raspberry Pi là chiếc máy tính kích thước nhỏ được tích hợp nhiều phần cứng mạnh mẽ đủ khả năng chạy hệ điều hành và cài đặt được nhiều ứng dụng trên nó. Với giá chỉ vài chục USD, Raspberry hiện đang là mini computer nổi bật nhất hiện nay. Ban đầu, tổ chức Raspberry Pi Foundation phát triển dự án Raspberry với mục tiêu chính là giảng dạy máy tính cho trẻ em và tạo ra một công cụ giá rẻ (chỉ vài chục USD) để sinh viên nghiên cứu học tập. Tuy nhiên, sau khi xuất hiện,  Raspberry Pi được cộng đồng đánh giá cao về tính ứng dụng với phần cứng được hỗ trợ tốt,  Pi đã nhanh chóng phát triển một cách rộng rãi. Pi phù hợp cho những ứng dụng cần khả năng xử lý mạnh mẽ, đa nhiệm hoặc giải trí và đặc biệt cần chi phí thấp. Hiện nay đã có hàng ngàn ứng dụng đa dạng được cài đặt trên Raspberry Pi.</w:t>
      </w:r>
    </w:p>
    <w:p w14:paraId="32744598" w14:textId="4BB63ECC" w:rsidR="00EC7EE1" w:rsidRDefault="00EC7EE1" w:rsidP="00EC7EE1">
      <w:r>
        <w:t>Tổ chức Raspberry Pi Foundation được thành lập năm 2009, và cùng với sự giúp đỡ của 3 hãng cung cấp linh kiện điện tử lớn là </w:t>
      </w:r>
      <w:r>
        <w:rPr>
          <w:color w:val="333333"/>
        </w:rPr>
        <w:t>EGOMAN, QSIDA, SONY phát triển lên Raspberry Pi</w:t>
      </w:r>
      <w:r>
        <w:t xml:space="preserve">. Trên thế giới, </w:t>
      </w:r>
      <w:r w:rsidR="00F54600">
        <w:t>chúng ta</w:t>
      </w:r>
      <w:r>
        <w:t xml:space="preserve"> có thể tìm mua tại những nhà phân phối của hãng như EGOMAN, ELEMENT14 hoặc RS Component.</w:t>
      </w:r>
    </w:p>
    <w:p w14:paraId="319EB9A0" w14:textId="2CD2461E" w:rsidR="00EC7EE1" w:rsidRDefault="00EC7EE1" w:rsidP="00EC7EE1">
      <w:pPr>
        <w:pStyle w:val="u2"/>
        <w:rPr>
          <w:sz w:val="27"/>
          <w:szCs w:val="27"/>
        </w:rPr>
      </w:pPr>
      <w:bookmarkStart w:id="44" w:name="_Toc56590405"/>
      <w:bookmarkStart w:id="45" w:name="_Toc56624185"/>
      <w:bookmarkStart w:id="46" w:name="_Toc56624953"/>
      <w:bookmarkStart w:id="47" w:name="_Toc59786634"/>
      <w:r>
        <w:t>Cấu hình phần cứng</w:t>
      </w:r>
      <w:bookmarkEnd w:id="44"/>
      <w:bookmarkEnd w:id="45"/>
      <w:bookmarkEnd w:id="46"/>
      <w:bookmarkEnd w:id="47"/>
    </w:p>
    <w:p w14:paraId="31440E0F" w14:textId="77777777" w:rsidR="00EC7EE1" w:rsidRDefault="00EC7EE1" w:rsidP="00EC7EE1">
      <w:r>
        <w:t>Phiên bản Raspberry Pi đầu tiên được phát hành tháng 2 năm 2012, và tới nay đã có nhiều phiên bản khác nhau, với sự nâng cấp của phần cứng, cũng như hướng tới những mục tiêu khác nhau. Phiên bản theo thứ tự ra mắt là : Pi A → Pi A+ → Pi 1 B → Pi 1B+ → Pi 2B → Pi Zero → Pi 3B → Pi 4B</w:t>
      </w:r>
    </w:p>
    <w:p w14:paraId="0838125E" w14:textId="77777777" w:rsidR="00536B65" w:rsidRDefault="00EC7EE1" w:rsidP="00536B65">
      <w:pPr>
        <w:keepNext/>
        <w:jc w:val="center"/>
      </w:pPr>
      <w:r>
        <w:rPr>
          <w:noProof/>
          <w:sz w:val="18"/>
          <w:szCs w:val="18"/>
        </w:rPr>
        <w:lastRenderedPageBreak/>
        <w:drawing>
          <wp:inline distT="0" distB="0" distL="0" distR="0" wp14:anchorId="39BA30E9" wp14:editId="718A1FA0">
            <wp:extent cx="5175250" cy="2374900"/>
            <wp:effectExtent l="19050" t="19050" r="25400" b="2540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175250" cy="2374900"/>
                    </a:xfrm>
                    <a:prstGeom prst="rect">
                      <a:avLst/>
                    </a:prstGeom>
                    <a:ln>
                      <a:solidFill>
                        <a:schemeClr val="tx1"/>
                      </a:solidFill>
                    </a:ln>
                  </pic:spPr>
                </pic:pic>
              </a:graphicData>
            </a:graphic>
          </wp:inline>
        </w:drawing>
      </w:r>
    </w:p>
    <w:p w14:paraId="0CDB1260" w14:textId="50FD7887" w:rsidR="00EC7EE1" w:rsidRDefault="00536B65" w:rsidP="00536B65">
      <w:pPr>
        <w:pStyle w:val="Chuthich"/>
        <w:rPr>
          <w:sz w:val="18"/>
        </w:rPr>
      </w:pPr>
      <w:bookmarkStart w:id="48" w:name="_Toc59786662"/>
      <w:r>
        <w:t xml:space="preserve">Hình </w:t>
      </w:r>
      <w:r w:rsidR="00787C24">
        <w:fldChar w:fldCharType="begin"/>
      </w:r>
      <w:r w:rsidR="00787C24">
        <w:instrText xml:space="preserve"> STYLEREF 1 \s </w:instrText>
      </w:r>
      <w:r w:rsidR="00787C24">
        <w:fldChar w:fldCharType="separate"/>
      </w:r>
      <w:r w:rsidR="007553B1">
        <w:rPr>
          <w:noProof/>
        </w:rPr>
        <w:t>2</w:t>
      </w:r>
      <w:r w:rsidR="00787C24">
        <w:rPr>
          <w:noProof/>
        </w:rPr>
        <w:fldChar w:fldCharType="end"/>
      </w:r>
      <w:r w:rsidR="007553B1">
        <w:t>.</w:t>
      </w:r>
      <w:r w:rsidR="00787C24">
        <w:fldChar w:fldCharType="begin"/>
      </w:r>
      <w:r w:rsidR="00787C24">
        <w:instrText xml:space="preserve"> SEQ Hình \* ARABIC \s 1 </w:instrText>
      </w:r>
      <w:r w:rsidR="00787C24">
        <w:fldChar w:fldCharType="separate"/>
      </w:r>
      <w:r w:rsidR="007553B1">
        <w:rPr>
          <w:noProof/>
        </w:rPr>
        <w:t>1</w:t>
      </w:r>
      <w:r w:rsidR="00787C24">
        <w:rPr>
          <w:noProof/>
        </w:rPr>
        <w:fldChar w:fldCharType="end"/>
      </w:r>
      <w:r>
        <w:t xml:space="preserve"> Cấu hình phần cứng của Raspberry Pi</w:t>
      </w:r>
      <w:bookmarkEnd w:id="48"/>
    </w:p>
    <w:p w14:paraId="4B5CAE36" w14:textId="30D1D5AE" w:rsidR="00EC7EE1" w:rsidRDefault="00EC7EE1" w:rsidP="00EC7EE1">
      <w:r>
        <w:t>Các chip của RP được phát triển và sản suất bởi Broadcom Limited. Đặc biệt các model cũ được đi kèm với Broadcom BC</w:t>
      </w:r>
      <w:r w:rsidR="00313A71">
        <w:t>M</w:t>
      </w:r>
      <w:r>
        <w:t>2835 và RP 2 có Broadcom BCM2836, và Model 3 mới sử dụng BCM2837. Điểm khác biệt lớn nhất giữa BCN2835 và BCM2836 đó chính là sự thay thế của CPU đơn lõi với vi xử lý 4 lõi, còn về phần kiến trúc chúng tương đương nhau.</w:t>
      </w:r>
    </w:p>
    <w:p w14:paraId="3D943671" w14:textId="31B42266" w:rsidR="00EC7EE1" w:rsidRPr="00935359" w:rsidRDefault="00EC7EE1" w:rsidP="00EC7EE1">
      <w:pPr>
        <w:rPr>
          <w:i/>
        </w:rPr>
      </w:pPr>
      <w:r w:rsidRPr="00935359">
        <w:rPr>
          <w:i/>
        </w:rPr>
        <w:t>Những phần tử được cung cấp bởi Broadcom SoCs</w:t>
      </w:r>
      <w:r w:rsidR="00935359">
        <w:rPr>
          <w:i/>
        </w:rPr>
        <w:t>:</w:t>
      </w:r>
    </w:p>
    <w:p w14:paraId="4CE2BC39" w14:textId="77777777" w:rsidR="00536B65" w:rsidRDefault="00EC7EE1" w:rsidP="00536B65">
      <w:pPr>
        <w:keepNext/>
        <w:jc w:val="center"/>
      </w:pPr>
      <w:r>
        <w:rPr>
          <w:noProof/>
        </w:rPr>
        <w:drawing>
          <wp:inline distT="0" distB="0" distL="0" distR="0" wp14:anchorId="2A09380A" wp14:editId="07CF8C5D">
            <wp:extent cx="5372100" cy="3403600"/>
            <wp:effectExtent l="0" t="0" r="0" b="635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372100" cy="3403600"/>
                    </a:xfrm>
                    <a:prstGeom prst="rect">
                      <a:avLst/>
                    </a:prstGeom>
                    <a:ln/>
                  </pic:spPr>
                </pic:pic>
              </a:graphicData>
            </a:graphic>
          </wp:inline>
        </w:drawing>
      </w:r>
    </w:p>
    <w:p w14:paraId="79F96B4F" w14:textId="479E3DB8" w:rsidR="00EC7EE1" w:rsidRDefault="00536B65" w:rsidP="00536B65">
      <w:pPr>
        <w:pStyle w:val="Chuthich"/>
      </w:pPr>
      <w:bookmarkStart w:id="49" w:name="_Toc59786663"/>
      <w:r>
        <w:t xml:space="preserve">Hình </w:t>
      </w:r>
      <w:r w:rsidR="00787C24">
        <w:fldChar w:fldCharType="begin"/>
      </w:r>
      <w:r w:rsidR="00787C24">
        <w:instrText xml:space="preserve"> STYLEREF 1 \s </w:instrText>
      </w:r>
      <w:r w:rsidR="00787C24">
        <w:fldChar w:fldCharType="separate"/>
      </w:r>
      <w:r w:rsidR="007553B1">
        <w:rPr>
          <w:noProof/>
        </w:rPr>
        <w:t>2</w:t>
      </w:r>
      <w:r w:rsidR="00787C24">
        <w:rPr>
          <w:noProof/>
        </w:rPr>
        <w:fldChar w:fldCharType="end"/>
      </w:r>
      <w:r w:rsidR="007553B1">
        <w:t>.</w:t>
      </w:r>
      <w:r w:rsidR="00787C24">
        <w:fldChar w:fldCharType="begin"/>
      </w:r>
      <w:r w:rsidR="00787C24">
        <w:instrText xml:space="preserve"> SEQ Hình \* ARABIC \s 1 </w:instrText>
      </w:r>
      <w:r w:rsidR="00787C24">
        <w:fldChar w:fldCharType="separate"/>
      </w:r>
      <w:r w:rsidR="007553B1">
        <w:rPr>
          <w:noProof/>
        </w:rPr>
        <w:t>2</w:t>
      </w:r>
      <w:r w:rsidR="00787C24">
        <w:rPr>
          <w:noProof/>
        </w:rPr>
        <w:fldChar w:fldCharType="end"/>
      </w:r>
      <w:r>
        <w:t xml:space="preserve"> GPIO của Raspberry Pi</w:t>
      </w:r>
      <w:bookmarkEnd w:id="49"/>
    </w:p>
    <w:p w14:paraId="5DF31183" w14:textId="77777777" w:rsidR="00EC7EE1" w:rsidRDefault="00EC7EE1" w:rsidP="00617CBA">
      <w:pPr>
        <w:pStyle w:val="oancuaDanhsach"/>
        <w:numPr>
          <w:ilvl w:val="0"/>
          <w:numId w:val="5"/>
        </w:numPr>
      </w:pPr>
      <w:r w:rsidRPr="00704AA4">
        <w:rPr>
          <w:rFonts w:eastAsia="Times New Roman" w:cs="Times New Roman"/>
          <w:color w:val="000000"/>
          <w:szCs w:val="26"/>
        </w:rPr>
        <w:t>CPU: Thực hiện xử lý dữ liệu dưới sự điều khiển của hệ điều hành</w:t>
      </w:r>
    </w:p>
    <w:p w14:paraId="50F3B9F6" w14:textId="77777777" w:rsidR="00EC7EE1" w:rsidRDefault="00EC7EE1" w:rsidP="00617CBA">
      <w:pPr>
        <w:pStyle w:val="oancuaDanhsach"/>
        <w:numPr>
          <w:ilvl w:val="0"/>
          <w:numId w:val="5"/>
        </w:numPr>
      </w:pPr>
      <w:r w:rsidRPr="00704AA4">
        <w:rPr>
          <w:rFonts w:eastAsia="Times New Roman" w:cs="Times New Roman"/>
          <w:color w:val="000000"/>
          <w:szCs w:val="26"/>
        </w:rPr>
        <w:t>GPU: Cung cấp giao diện hệ điều hành</w:t>
      </w:r>
    </w:p>
    <w:p w14:paraId="3131F75F" w14:textId="77777777" w:rsidR="00EC7EE1" w:rsidRDefault="00EC7EE1" w:rsidP="00617CBA">
      <w:pPr>
        <w:pStyle w:val="oancuaDanhsach"/>
        <w:numPr>
          <w:ilvl w:val="0"/>
          <w:numId w:val="5"/>
        </w:numPr>
      </w:pPr>
      <w:r w:rsidRPr="00704AA4">
        <w:rPr>
          <w:rFonts w:eastAsia="Times New Roman" w:cs="Times New Roman"/>
          <w:color w:val="000000"/>
          <w:szCs w:val="26"/>
        </w:rPr>
        <w:lastRenderedPageBreak/>
        <w:t xml:space="preserve">Bộ nhớ: Bộ nhớ cố định được </w:t>
      </w:r>
      <w:r>
        <w:t>sử</w:t>
      </w:r>
      <w:r w:rsidRPr="00704AA4">
        <w:rPr>
          <w:rFonts w:eastAsia="Times New Roman" w:cs="Times New Roman"/>
          <w:color w:val="000000"/>
          <w:szCs w:val="26"/>
        </w:rPr>
        <w:t xml:space="preserve"> dụng cho các thao tác CPU và GPU, storage cho các phần mềm bootstrap và những phần mềm nhỏ để load hệ điều hành và kích hoạt nó</w:t>
      </w:r>
    </w:p>
    <w:p w14:paraId="64EBCBA7" w14:textId="77777777" w:rsidR="00EC7EE1" w:rsidRDefault="00EC7EE1" w:rsidP="00617CBA">
      <w:pPr>
        <w:pStyle w:val="oancuaDanhsach"/>
        <w:numPr>
          <w:ilvl w:val="0"/>
          <w:numId w:val="5"/>
        </w:numPr>
      </w:pPr>
      <w:r w:rsidRPr="00704AA4">
        <w:rPr>
          <w:rFonts w:eastAsia="Times New Roman" w:cs="Times New Roman"/>
          <w:color w:val="000000"/>
          <w:szCs w:val="26"/>
        </w:rPr>
        <w:t>Timers: Cho phép phần mềm phụ thuộc thời gian phục vụ lập lịch, đồng bộ hóa</w:t>
      </w:r>
    </w:p>
    <w:p w14:paraId="44F0C532" w14:textId="77777777" w:rsidR="00EC7EE1" w:rsidRDefault="00EC7EE1" w:rsidP="00617CBA">
      <w:pPr>
        <w:pStyle w:val="oancuaDanhsach"/>
        <w:numPr>
          <w:ilvl w:val="0"/>
          <w:numId w:val="5"/>
        </w:numPr>
      </w:pPr>
      <w:r w:rsidRPr="00704AA4">
        <w:rPr>
          <w:rFonts w:eastAsia="Times New Roman" w:cs="Times New Roman"/>
          <w:color w:val="000000"/>
          <w:szCs w:val="26"/>
        </w:rPr>
        <w:t>Interrupt controller: Giúp hệ điều hành điều khiển tài nguyên hệ thống, biết được khi nào CPU sẵn sàng cho lệnh mới, vv</w:t>
      </w:r>
    </w:p>
    <w:p w14:paraId="63C9EED8" w14:textId="77777777" w:rsidR="00EC7EE1" w:rsidRDefault="00EC7EE1" w:rsidP="00617CBA">
      <w:pPr>
        <w:pStyle w:val="oancuaDanhsach"/>
        <w:numPr>
          <w:ilvl w:val="0"/>
          <w:numId w:val="5"/>
        </w:numPr>
      </w:pPr>
      <w:r w:rsidRPr="00704AA4">
        <w:rPr>
          <w:rFonts w:eastAsia="Times New Roman" w:cs="Times New Roman"/>
          <w:color w:val="000000"/>
          <w:szCs w:val="26"/>
        </w:rPr>
        <w:t>General purpose input output (GPIO): Cung cấp layout giúp cho việc điều khiển các kết nối, đầu vào, đầu ra và các chế độ khác của chân GPIO cho phép RP có thể điều khiển các mạch điện tử, thiết bị điện tử, vv. Nói ngắn gọn nó giúp RP trở thành một hệ thống điều khiển nhúng</w:t>
      </w:r>
    </w:p>
    <w:p w14:paraId="54DCD2F2" w14:textId="31892978" w:rsidR="00EC7EE1" w:rsidRDefault="00EC7EE1" w:rsidP="00617CBA">
      <w:pPr>
        <w:pStyle w:val="oancuaDanhsach"/>
        <w:numPr>
          <w:ilvl w:val="0"/>
          <w:numId w:val="16"/>
        </w:numPr>
      </w:pPr>
      <w:r w:rsidRPr="004077B0">
        <w:rPr>
          <w:rFonts w:eastAsia="Times New Roman" w:cs="Times New Roman"/>
          <w:color w:val="000000"/>
          <w:szCs w:val="26"/>
        </w:rPr>
        <w:t>Trong 40 chân GPIO bao gồm:</w:t>
      </w:r>
      <w:r w:rsidR="0078061C">
        <w:rPr>
          <w:rFonts w:eastAsia="Times New Roman" w:cs="Times New Roman"/>
          <w:color w:val="000000"/>
          <w:szCs w:val="26"/>
        </w:rPr>
        <w:t xml:space="preserve"> </w:t>
      </w:r>
      <w:r w:rsidRPr="004077B0">
        <w:rPr>
          <w:rFonts w:eastAsia="Times New Roman" w:cs="Times New Roman"/>
          <w:color w:val="000000"/>
          <w:szCs w:val="26"/>
        </w:rPr>
        <w:t xml:space="preserve">26 chân GPIO. Khi thiết lập là input, GPIO có thể được sử dụng như chân </w:t>
      </w:r>
      <w:r>
        <w:t>interrupt</w:t>
      </w:r>
      <w:r w:rsidRPr="004077B0">
        <w:rPr>
          <w:rFonts w:eastAsia="Times New Roman" w:cs="Times New Roman"/>
          <w:color w:val="000000"/>
          <w:szCs w:val="26"/>
        </w:rPr>
        <w:t>, GPIO 14 &amp; 15 được thiết lập sẵn là chân input.</w:t>
      </w:r>
    </w:p>
    <w:p w14:paraId="36957F22" w14:textId="77777777" w:rsidR="00EC7EE1" w:rsidRDefault="00EC7EE1" w:rsidP="00617CBA">
      <w:pPr>
        <w:pStyle w:val="oancuaDanhsach"/>
        <w:numPr>
          <w:ilvl w:val="0"/>
          <w:numId w:val="5"/>
        </w:numPr>
      </w:pPr>
      <w:r w:rsidRPr="00704AA4">
        <w:rPr>
          <w:rFonts w:eastAsia="Times New Roman" w:cs="Times New Roman"/>
          <w:color w:val="000000"/>
          <w:szCs w:val="26"/>
        </w:rPr>
        <w:t>USB: Cung cấp giao thức Universal Serial Bus cho đầu vào và đầu ra, cho phép kết nối tới RP thông qua USB</w:t>
      </w:r>
    </w:p>
    <w:p w14:paraId="203B0070" w14:textId="77777777" w:rsidR="00EC7EE1" w:rsidRDefault="00EC7EE1" w:rsidP="00617CBA">
      <w:pPr>
        <w:pStyle w:val="oancuaDanhsach"/>
        <w:numPr>
          <w:ilvl w:val="0"/>
          <w:numId w:val="5"/>
        </w:numPr>
      </w:pPr>
      <w:r w:rsidRPr="00704AA4">
        <w:rPr>
          <w:rFonts w:eastAsia="Times New Roman" w:cs="Times New Roman"/>
          <w:color w:val="000000"/>
          <w:szCs w:val="26"/>
        </w:rPr>
        <w:t>PCM/IS</w:t>
      </w:r>
    </w:p>
    <w:p w14:paraId="128C8E4D" w14:textId="77777777" w:rsidR="00EC7EE1" w:rsidRDefault="00EC7EE1" w:rsidP="00617CBA">
      <w:pPr>
        <w:pStyle w:val="oancuaDanhsach"/>
        <w:numPr>
          <w:ilvl w:val="0"/>
          <w:numId w:val="5"/>
        </w:numPr>
      </w:pPr>
      <w:r w:rsidRPr="00704AA4">
        <w:rPr>
          <w:rFonts w:eastAsia="Times New Roman" w:cs="Times New Roman"/>
          <w:color w:val="000000"/>
          <w:szCs w:val="26"/>
        </w:rPr>
        <w:t>Direct memory access (DMA) controller</w:t>
      </w:r>
    </w:p>
    <w:p w14:paraId="353BC9A2" w14:textId="77777777" w:rsidR="00EC7EE1" w:rsidRDefault="00EC7EE1" w:rsidP="00617CBA">
      <w:pPr>
        <w:pStyle w:val="oancuaDanhsach"/>
        <w:numPr>
          <w:ilvl w:val="0"/>
          <w:numId w:val="5"/>
        </w:numPr>
      </w:pPr>
      <w:r w:rsidRPr="00704AA4">
        <w:rPr>
          <w:rFonts w:eastAsia="Times New Roman" w:cs="Times New Roman"/>
          <w:color w:val="000000"/>
          <w:szCs w:val="26"/>
        </w:rPr>
        <w:t>I^2C master</w:t>
      </w:r>
    </w:p>
    <w:p w14:paraId="51B32564" w14:textId="77777777" w:rsidR="00EC7EE1" w:rsidRDefault="00EC7EE1" w:rsidP="00617CBA">
      <w:pPr>
        <w:pStyle w:val="oancuaDanhsach"/>
        <w:numPr>
          <w:ilvl w:val="0"/>
          <w:numId w:val="5"/>
        </w:numPr>
      </w:pPr>
      <w:r w:rsidRPr="00704AA4">
        <w:rPr>
          <w:rFonts w:eastAsia="Times New Roman" w:cs="Times New Roman"/>
          <w:color w:val="000000"/>
          <w:szCs w:val="26"/>
        </w:rPr>
        <w:t>I^2C/SPI (Serial Peripheral Interface) slave</w:t>
      </w:r>
    </w:p>
    <w:p w14:paraId="60AE497D" w14:textId="77777777" w:rsidR="00EC7EE1" w:rsidRDefault="00EC7EE1" w:rsidP="00617CBA">
      <w:pPr>
        <w:pStyle w:val="oancuaDanhsach"/>
        <w:numPr>
          <w:ilvl w:val="0"/>
          <w:numId w:val="5"/>
        </w:numPr>
      </w:pPr>
      <w:r w:rsidRPr="00704AA4">
        <w:rPr>
          <w:rFonts w:eastAsia="Times New Roman" w:cs="Times New Roman"/>
          <w:color w:val="000000"/>
          <w:szCs w:val="26"/>
        </w:rPr>
        <w:t>SPI Interface</w:t>
      </w:r>
    </w:p>
    <w:p w14:paraId="19462A49" w14:textId="77777777" w:rsidR="00EC7EE1" w:rsidRDefault="00EC7EE1" w:rsidP="00617CBA">
      <w:pPr>
        <w:pStyle w:val="oancuaDanhsach"/>
        <w:numPr>
          <w:ilvl w:val="0"/>
          <w:numId w:val="5"/>
        </w:numPr>
      </w:pPr>
      <w:r w:rsidRPr="00704AA4">
        <w:rPr>
          <w:rFonts w:eastAsia="Times New Roman" w:cs="Times New Roman"/>
          <w:color w:val="000000"/>
          <w:szCs w:val="26"/>
        </w:rPr>
        <w:t>Pulse width modulation (PWM)</w:t>
      </w:r>
    </w:p>
    <w:p w14:paraId="33D0FF3F" w14:textId="77777777" w:rsidR="00EC7EE1" w:rsidRDefault="00EC7EE1" w:rsidP="00617CBA">
      <w:pPr>
        <w:pStyle w:val="oancuaDanhsach"/>
        <w:numPr>
          <w:ilvl w:val="0"/>
          <w:numId w:val="5"/>
        </w:numPr>
      </w:pPr>
      <w:r w:rsidRPr="00704AA4">
        <w:rPr>
          <w:rFonts w:eastAsia="Times New Roman" w:cs="Times New Roman"/>
          <w:color w:val="000000"/>
          <w:szCs w:val="26"/>
        </w:rPr>
        <w:t>Universal asynchronous receiver/transmitter (UART0, UART1)</w:t>
      </w:r>
    </w:p>
    <w:p w14:paraId="73DCEDB9" w14:textId="5F010E6C" w:rsidR="00EC7EE1" w:rsidRDefault="00EC7EE1" w:rsidP="00EC7EE1">
      <w:pPr>
        <w:pStyle w:val="u2"/>
      </w:pPr>
      <w:bookmarkStart w:id="50" w:name="_Toc56590406"/>
      <w:bookmarkStart w:id="51" w:name="_Toc56624186"/>
      <w:bookmarkStart w:id="52" w:name="_Toc56624954"/>
      <w:bookmarkStart w:id="53" w:name="_Toc59786635"/>
      <w:r>
        <w:t>Thiết bị đi kèm với Raspberry Pi</w:t>
      </w:r>
      <w:bookmarkEnd w:id="50"/>
      <w:bookmarkEnd w:id="51"/>
      <w:bookmarkEnd w:id="52"/>
      <w:bookmarkEnd w:id="53"/>
    </w:p>
    <w:p w14:paraId="7D98CA3D" w14:textId="2B16D939" w:rsidR="00EC7EE1" w:rsidRPr="00704AA4" w:rsidRDefault="00EC7EE1" w:rsidP="00EC7EE1">
      <w:pPr>
        <w:rPr>
          <w:sz w:val="18"/>
          <w:szCs w:val="18"/>
        </w:rPr>
      </w:pPr>
      <w:r>
        <w:t>Có 2 phụ kiện bắt buộc phải có để có thẻ chạy Raspberry là : nguồn cung cấp và thẻ nhớ để cài hệ điều hành.</w:t>
      </w:r>
      <w:r>
        <w:rPr>
          <w:sz w:val="18"/>
          <w:szCs w:val="18"/>
        </w:rPr>
        <w:t xml:space="preserve"> </w:t>
      </w:r>
      <w:r>
        <w:t>Ngoài ra, để sử dụng tốt hơn những ứng dụng của Raspberry các bạn có thẻ lựa chọn thêm những sản phẩm hỗ trợ cho Raspberry. Như dây HDMI để kết nối với màn hình máy tính, cáp nối mạng hay camera.</w:t>
      </w:r>
    </w:p>
    <w:p w14:paraId="6993860F" w14:textId="77777777" w:rsidR="00EC7EE1" w:rsidRDefault="00EC7EE1" w:rsidP="00617CBA">
      <w:pPr>
        <w:pStyle w:val="oancuaDanhsach"/>
        <w:numPr>
          <w:ilvl w:val="0"/>
          <w:numId w:val="9"/>
        </w:numPr>
      </w:pPr>
      <w:r w:rsidRPr="00CD7E4D">
        <w:t xml:space="preserve">Nguồn cho </w:t>
      </w:r>
      <w:r>
        <w:t>Raspberry</w:t>
      </w:r>
      <w:r w:rsidRPr="00CD7E4D">
        <w:t xml:space="preserve"> 5V-2A</w:t>
      </w:r>
    </w:p>
    <w:p w14:paraId="5B8AF00C" w14:textId="77777777" w:rsidR="00EC7EE1" w:rsidRDefault="00EC7EE1" w:rsidP="00617CBA">
      <w:pPr>
        <w:pStyle w:val="oancuaDanhsach"/>
        <w:numPr>
          <w:ilvl w:val="0"/>
          <w:numId w:val="9"/>
        </w:numPr>
      </w:pPr>
      <w:r w:rsidRPr="00CD7E4D">
        <w:t>Dây HDMI cabos 1.5m</w:t>
      </w:r>
    </w:p>
    <w:p w14:paraId="7C27ED33" w14:textId="77777777" w:rsidR="00EC7EE1" w:rsidRPr="00CD7E4D" w:rsidRDefault="00EC7EE1" w:rsidP="00617CBA">
      <w:pPr>
        <w:pStyle w:val="oancuaDanhsach"/>
        <w:numPr>
          <w:ilvl w:val="0"/>
          <w:numId w:val="9"/>
        </w:numPr>
      </w:pPr>
      <w:r w:rsidRPr="00CD7E4D">
        <w:t>Vỏ hộp Pi2/B+</w:t>
      </w:r>
    </w:p>
    <w:p w14:paraId="22C3AC80" w14:textId="77777777" w:rsidR="00EC7EE1" w:rsidRPr="00CD7E4D" w:rsidRDefault="00EC7EE1" w:rsidP="00617CBA">
      <w:pPr>
        <w:pStyle w:val="oancuaDanhsach"/>
        <w:numPr>
          <w:ilvl w:val="0"/>
          <w:numId w:val="9"/>
        </w:numPr>
      </w:pPr>
      <w:r w:rsidRPr="00CD7E4D">
        <w:t>Raspberry Pi Camera Board</w:t>
      </w:r>
    </w:p>
    <w:p w14:paraId="47BD5E6D" w14:textId="77777777" w:rsidR="00EC7EE1" w:rsidRPr="00CD7E4D" w:rsidRDefault="00EC7EE1" w:rsidP="00617CBA">
      <w:pPr>
        <w:pStyle w:val="oancuaDanhsach"/>
        <w:numPr>
          <w:ilvl w:val="0"/>
          <w:numId w:val="9"/>
        </w:numPr>
      </w:pPr>
      <w:r w:rsidRPr="00CD7E4D">
        <w:t>Kết nối wifi cho Pi : Wireless USB  EP-N8508GS</w:t>
      </w:r>
    </w:p>
    <w:p w14:paraId="46DC50B7" w14:textId="77777777" w:rsidR="00EC7EE1" w:rsidRPr="00CD7E4D" w:rsidRDefault="00EC7EE1" w:rsidP="00617CBA">
      <w:pPr>
        <w:pStyle w:val="oancuaDanhsach"/>
        <w:numPr>
          <w:ilvl w:val="0"/>
          <w:numId w:val="9"/>
        </w:numPr>
      </w:pPr>
      <w:r w:rsidRPr="00CD7E4D">
        <w:t>Màn hình cảm ứng 7 inch</w:t>
      </w:r>
    </w:p>
    <w:p w14:paraId="0D116383" w14:textId="77777777" w:rsidR="00EC7EE1" w:rsidRPr="00CD7E4D" w:rsidRDefault="00EC7EE1" w:rsidP="00617CBA">
      <w:pPr>
        <w:pStyle w:val="oancuaDanhsach"/>
        <w:numPr>
          <w:ilvl w:val="0"/>
          <w:numId w:val="9"/>
        </w:numPr>
      </w:pPr>
      <w:r w:rsidRPr="00CD7E4D">
        <w:t>Thẻ nhớ</w:t>
      </w:r>
    </w:p>
    <w:p w14:paraId="6F2342B2" w14:textId="77777777" w:rsidR="00EC7EE1" w:rsidRDefault="00EC7EE1" w:rsidP="00EC7EE1">
      <w:pPr>
        <w:rPr>
          <w:sz w:val="18"/>
          <w:szCs w:val="18"/>
        </w:rPr>
      </w:pPr>
    </w:p>
    <w:p w14:paraId="460F47F4" w14:textId="77777777" w:rsidR="00536B65" w:rsidRDefault="00EC7EE1" w:rsidP="00536B65">
      <w:pPr>
        <w:keepNext/>
        <w:jc w:val="center"/>
      </w:pPr>
      <w:r>
        <w:rPr>
          <w:rFonts w:ascii="Arial" w:eastAsia="Arial" w:hAnsi="Arial" w:cs="Arial"/>
          <w:noProof/>
          <w:color w:val="000000"/>
          <w:sz w:val="18"/>
          <w:szCs w:val="18"/>
        </w:rPr>
        <w:lastRenderedPageBreak/>
        <w:drawing>
          <wp:inline distT="0" distB="0" distL="0" distR="0" wp14:anchorId="286DDD24" wp14:editId="69092066">
            <wp:extent cx="5245100" cy="5518150"/>
            <wp:effectExtent l="19050" t="19050" r="12700" b="2540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245100" cy="5518150"/>
                    </a:xfrm>
                    <a:prstGeom prst="rect">
                      <a:avLst/>
                    </a:prstGeom>
                    <a:ln>
                      <a:solidFill>
                        <a:schemeClr val="tx1"/>
                      </a:solidFill>
                    </a:ln>
                  </pic:spPr>
                </pic:pic>
              </a:graphicData>
            </a:graphic>
          </wp:inline>
        </w:drawing>
      </w:r>
    </w:p>
    <w:p w14:paraId="770DB674" w14:textId="34721F6B" w:rsidR="00EC7EE1" w:rsidRPr="00536B65" w:rsidRDefault="00536B65" w:rsidP="00536B65">
      <w:pPr>
        <w:pStyle w:val="Chuthich"/>
      </w:pPr>
      <w:bookmarkStart w:id="54" w:name="_Toc59786664"/>
      <w:r>
        <w:t xml:space="preserve">Hình </w:t>
      </w:r>
      <w:r w:rsidR="00787C24">
        <w:fldChar w:fldCharType="begin"/>
      </w:r>
      <w:r w:rsidR="00787C24">
        <w:instrText xml:space="preserve"> STYLEREF 1 \s </w:instrText>
      </w:r>
      <w:r w:rsidR="00787C24">
        <w:fldChar w:fldCharType="separate"/>
      </w:r>
      <w:r w:rsidR="007553B1">
        <w:rPr>
          <w:noProof/>
        </w:rPr>
        <w:t>2</w:t>
      </w:r>
      <w:r w:rsidR="00787C24">
        <w:rPr>
          <w:noProof/>
        </w:rPr>
        <w:fldChar w:fldCharType="end"/>
      </w:r>
      <w:r w:rsidR="007553B1">
        <w:t>.</w:t>
      </w:r>
      <w:r w:rsidR="00787C24">
        <w:fldChar w:fldCharType="begin"/>
      </w:r>
      <w:r w:rsidR="00787C24">
        <w:instrText xml:space="preserve"> SEQ Hình \* ARABIC \s 1 </w:instrText>
      </w:r>
      <w:r w:rsidR="00787C24">
        <w:fldChar w:fldCharType="separate"/>
      </w:r>
      <w:r w:rsidR="007553B1">
        <w:rPr>
          <w:noProof/>
        </w:rPr>
        <w:t>3</w:t>
      </w:r>
      <w:r w:rsidR="00787C24">
        <w:rPr>
          <w:noProof/>
        </w:rPr>
        <w:fldChar w:fldCharType="end"/>
      </w:r>
      <w:r>
        <w:t xml:space="preserve"> Các phụ kiện đi kèm của Raspberry Pi</w:t>
      </w:r>
      <w:bookmarkEnd w:id="54"/>
      <w:r w:rsidR="00EC7EE1">
        <w:rPr>
          <w:rFonts w:ascii="Arial" w:eastAsia="Arial" w:hAnsi="Arial" w:cs="Arial"/>
          <w:color w:val="000000"/>
          <w:sz w:val="18"/>
        </w:rPr>
        <w:t> </w:t>
      </w:r>
    </w:p>
    <w:p w14:paraId="641D8057" w14:textId="77777777" w:rsidR="00EC7EE1" w:rsidRDefault="00EC7EE1" w:rsidP="00EC7EE1">
      <w:pPr>
        <w:rPr>
          <w:rFonts w:ascii="Arial" w:eastAsia="Arial" w:hAnsi="Arial" w:cs="Arial"/>
          <w:color w:val="000000"/>
          <w:sz w:val="18"/>
          <w:szCs w:val="18"/>
        </w:rPr>
      </w:pPr>
    </w:p>
    <w:p w14:paraId="5AD181B7" w14:textId="77777777" w:rsidR="00EC7EE1" w:rsidRDefault="00EC7EE1" w:rsidP="00EC7EE1">
      <w:pPr>
        <w:rPr>
          <w:b/>
          <w:smallCaps/>
          <w:color w:val="000000"/>
          <w:sz w:val="32"/>
          <w:szCs w:val="32"/>
        </w:rPr>
      </w:pPr>
      <w:r>
        <w:br w:type="page"/>
      </w:r>
    </w:p>
    <w:p w14:paraId="326A29D7" w14:textId="77777777" w:rsidR="00EC7EE1" w:rsidRDefault="00EC7EE1" w:rsidP="00EC7EE1"/>
    <w:p w14:paraId="2DD3E736" w14:textId="773CC850" w:rsidR="00EC7EE1" w:rsidRPr="007C2D3C" w:rsidRDefault="00EC7EE1" w:rsidP="00EC7EE1">
      <w:pPr>
        <w:pStyle w:val="u1"/>
        <w:rPr>
          <w:caps/>
        </w:rPr>
      </w:pPr>
      <w:bookmarkStart w:id="55" w:name="_Toc56590407"/>
      <w:bookmarkStart w:id="56" w:name="_Toc56624187"/>
      <w:bookmarkStart w:id="57" w:name="_Toc56624955"/>
      <w:bookmarkStart w:id="58" w:name="_Toc59786636"/>
      <w:r w:rsidRPr="007C2D3C">
        <w:rPr>
          <w:caps/>
        </w:rPr>
        <w:t>Nạp hệ điều hành cho raspberry Pi</w:t>
      </w:r>
      <w:bookmarkEnd w:id="55"/>
      <w:bookmarkEnd w:id="56"/>
      <w:bookmarkEnd w:id="57"/>
      <w:bookmarkEnd w:id="58"/>
    </w:p>
    <w:p w14:paraId="3559CEBF" w14:textId="393871D8" w:rsidR="00EC7EE1" w:rsidRDefault="00EC7EE1" w:rsidP="00EC7EE1">
      <w:pPr>
        <w:pStyle w:val="u2"/>
      </w:pPr>
      <w:bookmarkStart w:id="59" w:name="_Toc56590408"/>
      <w:bookmarkStart w:id="60" w:name="_Toc56624188"/>
      <w:bookmarkStart w:id="61" w:name="_Toc56624956"/>
      <w:bookmarkStart w:id="62" w:name="_Toc59786637"/>
      <w:r>
        <w:t>Giới thi</w:t>
      </w:r>
      <w:r w:rsidRPr="000E65A7">
        <w:t>ệu các hệ điều hành mà</w:t>
      </w:r>
      <w:r>
        <w:t xml:space="preserve"> Raspberry Pi hỗ trợ</w:t>
      </w:r>
      <w:bookmarkEnd w:id="59"/>
      <w:bookmarkEnd w:id="60"/>
      <w:bookmarkEnd w:id="61"/>
      <w:bookmarkEnd w:id="62"/>
    </w:p>
    <w:p w14:paraId="515D3DD7" w14:textId="77777777" w:rsidR="00EC7EE1" w:rsidRPr="00EA4AA4" w:rsidRDefault="00EA4AA4" w:rsidP="00EA4AA4">
      <w:pPr>
        <w:ind w:firstLine="360"/>
        <w:rPr>
          <w:sz w:val="18"/>
          <w:szCs w:val="18"/>
        </w:rPr>
      </w:pPr>
      <w:r>
        <w:t xml:space="preserve">- </w:t>
      </w:r>
      <w:r w:rsidR="00EC7EE1">
        <w:t>Các hệ điều hành hỗ trợ cho Raspberry Pi bao gồm : Raspbian, Arch Linux ARM, OSMC, OpenELEC, Snappy Ubuntu Core, Ubuntu MATE, Debian Jessie, Windows and Android.</w:t>
      </w:r>
    </w:p>
    <w:p w14:paraId="011A53C0" w14:textId="77777777" w:rsidR="00EC7EE1" w:rsidRPr="00EA4AA4" w:rsidRDefault="00EC7EE1" w:rsidP="00617CBA">
      <w:pPr>
        <w:pStyle w:val="oancuaDanhsach"/>
        <w:numPr>
          <w:ilvl w:val="0"/>
          <w:numId w:val="8"/>
        </w:numPr>
        <w:rPr>
          <w:sz w:val="18"/>
          <w:szCs w:val="18"/>
        </w:rPr>
      </w:pPr>
      <w:r w:rsidRPr="00EA4AA4">
        <w:rPr>
          <w:b/>
        </w:rPr>
        <w:t>Raspbian</w:t>
      </w:r>
      <w:r>
        <w:t> : Đây là một hệ điều hành thuận tiện cho việc cài đặt và sử dụng với sự hỗ trợ lớn từ cộng đồng mã nguồn mở trên thế giới. Raspbian là một hệ điều hành đơn giản và thân thiện.</w:t>
      </w:r>
      <w:r w:rsidRPr="00EA4AA4">
        <w:rPr>
          <w:sz w:val="18"/>
          <w:szCs w:val="18"/>
        </w:rPr>
        <w:t xml:space="preserve"> </w:t>
      </w:r>
      <w:r>
        <w:t>Ta có thể download và sử dụng Raspbian ở 2 dạng : NOOBS hoặc file Raspbian.</w:t>
      </w:r>
    </w:p>
    <w:p w14:paraId="6A0B9CC7" w14:textId="77777777" w:rsidR="00EC7EE1" w:rsidRPr="00EA4AA4" w:rsidRDefault="00EC7EE1" w:rsidP="00617CBA">
      <w:pPr>
        <w:pStyle w:val="oancuaDanhsach"/>
        <w:numPr>
          <w:ilvl w:val="0"/>
          <w:numId w:val="10"/>
        </w:numPr>
        <w:rPr>
          <w:sz w:val="18"/>
          <w:szCs w:val="18"/>
        </w:rPr>
      </w:pPr>
      <w:r>
        <w:t>Với NOOBS (New Out of Box Software), khi thực hiện cài đặt bạn sẽ được lựa chọn giữa các hệ điều hành khác nhau cho Raspberry Pi, khi đó bạn cũng có thể lựa chọn Raspbian.</w:t>
      </w:r>
    </w:p>
    <w:p w14:paraId="5A8A68B1" w14:textId="77777777" w:rsidR="00EC7EE1" w:rsidRPr="00EA4AA4" w:rsidRDefault="00EC7EE1" w:rsidP="00617CBA">
      <w:pPr>
        <w:pStyle w:val="oancuaDanhsach"/>
        <w:numPr>
          <w:ilvl w:val="0"/>
          <w:numId w:val="10"/>
        </w:numPr>
        <w:rPr>
          <w:sz w:val="18"/>
          <w:szCs w:val="18"/>
        </w:rPr>
      </w:pPr>
      <w:r>
        <w:t xml:space="preserve">Với file Raspbian, khi đó sẽ không có quá trình lựa chọn giữa các hệ điều hành, mà Raspberry Pi sẽ tự thực hiện nhiệm vụ của mình để chuyển tới việc khởi động của Linux kernel. </w:t>
      </w:r>
    </w:p>
    <w:p w14:paraId="0ADF30E9" w14:textId="77777777" w:rsidR="00EC7EE1" w:rsidRDefault="00EC7EE1" w:rsidP="000E65A7">
      <w:pPr>
        <w:ind w:left="720" w:firstLine="0"/>
        <w:rPr>
          <w:sz w:val="18"/>
          <w:szCs w:val="18"/>
        </w:rPr>
      </w:pPr>
      <w:r>
        <w:t>(file NOOBS được cộng đồng khuyến khích sử dụng, để tránh một số lỗi ngoài mong muốn có thể xảy ra trong quá trình cài đặt).</w:t>
      </w:r>
    </w:p>
    <w:p w14:paraId="2F640F9F" w14:textId="77777777" w:rsidR="00EC7EE1" w:rsidRPr="00EA4AA4" w:rsidRDefault="00EC7EE1" w:rsidP="00617CBA">
      <w:pPr>
        <w:pStyle w:val="oancuaDanhsach"/>
        <w:numPr>
          <w:ilvl w:val="0"/>
          <w:numId w:val="11"/>
        </w:numPr>
        <w:rPr>
          <w:sz w:val="18"/>
          <w:szCs w:val="18"/>
        </w:rPr>
      </w:pPr>
      <w:r w:rsidRPr="00EA4AA4">
        <w:rPr>
          <w:b/>
        </w:rPr>
        <w:t>Debian Jessie</w:t>
      </w:r>
      <w:r>
        <w:t> : Debian OS thể hiện cho sự phát triển của UNIX trên Raspberry Pi qua 4 version.</w:t>
      </w:r>
    </w:p>
    <w:p w14:paraId="2CB80A59" w14:textId="77777777" w:rsidR="00EC7EE1" w:rsidRPr="00EA4AA4" w:rsidRDefault="00EC7EE1" w:rsidP="00617CBA">
      <w:pPr>
        <w:pStyle w:val="oancuaDanhsach"/>
        <w:numPr>
          <w:ilvl w:val="0"/>
          <w:numId w:val="12"/>
        </w:numPr>
        <w:rPr>
          <w:sz w:val="18"/>
          <w:szCs w:val="18"/>
        </w:rPr>
      </w:pPr>
      <w:r>
        <w:t>V1. Version đầu tiên của Debian cho Pi có tên Debian Squeeze.</w:t>
      </w:r>
    </w:p>
    <w:p w14:paraId="2B71CC07" w14:textId="77777777" w:rsidR="00EC7EE1" w:rsidRPr="00EA4AA4" w:rsidRDefault="00EC7EE1" w:rsidP="00617CBA">
      <w:pPr>
        <w:pStyle w:val="oancuaDanhsach"/>
        <w:numPr>
          <w:ilvl w:val="0"/>
          <w:numId w:val="12"/>
        </w:numPr>
        <w:rPr>
          <w:sz w:val="18"/>
          <w:szCs w:val="18"/>
        </w:rPr>
      </w:pPr>
      <w:r>
        <w:t>V2. Sau Squeeze, đó là Debian Wheezy.</w:t>
      </w:r>
    </w:p>
    <w:p w14:paraId="47ACFE43" w14:textId="77777777" w:rsidR="00EC7EE1" w:rsidRPr="00EA4AA4" w:rsidRDefault="00EC7EE1" w:rsidP="00617CBA">
      <w:pPr>
        <w:pStyle w:val="oancuaDanhsach"/>
        <w:numPr>
          <w:ilvl w:val="0"/>
          <w:numId w:val="12"/>
        </w:numPr>
        <w:rPr>
          <w:sz w:val="18"/>
          <w:szCs w:val="18"/>
        </w:rPr>
      </w:pPr>
      <w:r>
        <w:t>V3. Raspbian (Debian Wheezy cải tiến) là phiên bản 3 của Debian cho Pi</w:t>
      </w:r>
    </w:p>
    <w:p w14:paraId="52A32263" w14:textId="77777777" w:rsidR="00EC7EE1" w:rsidRPr="00EA4AA4" w:rsidRDefault="00EC7EE1" w:rsidP="00617CBA">
      <w:pPr>
        <w:pStyle w:val="oancuaDanhsach"/>
        <w:numPr>
          <w:ilvl w:val="0"/>
          <w:numId w:val="12"/>
        </w:numPr>
        <w:rPr>
          <w:sz w:val="18"/>
          <w:szCs w:val="18"/>
        </w:rPr>
      </w:pPr>
      <w:r>
        <w:t>V4. Phiên bản hiện tại của Debian là Debian Jessie. (Debian 8.0)</w:t>
      </w:r>
    </w:p>
    <w:p w14:paraId="576B05D5" w14:textId="77777777" w:rsidR="00EC7EE1" w:rsidRPr="00EA4AA4" w:rsidRDefault="00EC7EE1" w:rsidP="00617CBA">
      <w:pPr>
        <w:pStyle w:val="oancuaDanhsach"/>
        <w:numPr>
          <w:ilvl w:val="0"/>
          <w:numId w:val="8"/>
        </w:numPr>
        <w:rPr>
          <w:sz w:val="18"/>
          <w:szCs w:val="18"/>
        </w:rPr>
      </w:pPr>
      <w:r w:rsidRPr="00EA4AA4">
        <w:rPr>
          <w:b/>
        </w:rPr>
        <w:t>Ubuntu MATE</w:t>
      </w:r>
      <w:r>
        <w:t> : Ubuntu MATE được hỗ trợ cho Pi 2,3.</w:t>
      </w:r>
    </w:p>
    <w:p w14:paraId="3FCB9C5D" w14:textId="77777777" w:rsidR="00EC7EE1" w:rsidRPr="00EA4AA4" w:rsidRDefault="00EC7EE1" w:rsidP="00617CBA">
      <w:pPr>
        <w:pStyle w:val="oancuaDanhsach"/>
        <w:numPr>
          <w:ilvl w:val="0"/>
          <w:numId w:val="13"/>
        </w:numPr>
        <w:rPr>
          <w:sz w:val="18"/>
          <w:szCs w:val="18"/>
        </w:rPr>
      </w:pPr>
      <w:r w:rsidRPr="00EA4AA4">
        <w:rPr>
          <w:b/>
        </w:rPr>
        <w:t>Window 10</w:t>
      </w:r>
      <w:r>
        <w:t> : Hỗ trợ cho các dòng Pi 2,3 . Window 10 là phiên bản free, hỗ trợ cho cả Raspberry Pi và Intel Galileo. Đây là điều lý tưởng cho các nhà phát triển ứng dụng có sử dụng các bộ công cụ phát triển của Microsoft. Đây là một platform linh hoạt hỗ trợ cho số lượng lớn các thiết bị bao gồm : tablet. Smartphone, PC, Xbox, Internet of Things.</w:t>
      </w:r>
    </w:p>
    <w:p w14:paraId="013A696A" w14:textId="77777777" w:rsidR="00EC7EE1" w:rsidRDefault="00EC7EE1" w:rsidP="00EC7EE1">
      <w:pPr>
        <w:rPr>
          <w:rFonts w:ascii="Arial" w:eastAsia="Arial" w:hAnsi="Arial" w:cs="Arial"/>
          <w:color w:val="000000"/>
          <w:sz w:val="18"/>
          <w:szCs w:val="18"/>
        </w:rPr>
      </w:pPr>
      <w:r>
        <w:rPr>
          <w:rFonts w:ascii="Arial" w:eastAsia="Arial" w:hAnsi="Arial" w:cs="Arial"/>
          <w:color w:val="000000"/>
          <w:sz w:val="18"/>
          <w:szCs w:val="18"/>
        </w:rPr>
        <w:t> </w:t>
      </w:r>
    </w:p>
    <w:p w14:paraId="38EAC1E1" w14:textId="0EDBDA37" w:rsidR="00EC7EE1" w:rsidRDefault="00EC7EE1" w:rsidP="00EC7EE1">
      <w:pPr>
        <w:pStyle w:val="u2"/>
      </w:pPr>
      <w:bookmarkStart w:id="63" w:name="_Toc56590409"/>
      <w:bookmarkStart w:id="64" w:name="_Toc56624189"/>
      <w:bookmarkStart w:id="65" w:name="_Toc56624957"/>
      <w:bookmarkStart w:id="66" w:name="_Toc59786638"/>
      <w:r>
        <w:t>Booting với Raspberry Pi</w:t>
      </w:r>
      <w:bookmarkEnd w:id="63"/>
      <w:bookmarkEnd w:id="64"/>
      <w:bookmarkEnd w:id="65"/>
      <w:bookmarkEnd w:id="66"/>
    </w:p>
    <w:p w14:paraId="211C9B53" w14:textId="77777777" w:rsidR="00EC7EE1" w:rsidRDefault="00EC7EE1" w:rsidP="00EE7584">
      <w:pPr>
        <w:rPr>
          <w:sz w:val="24"/>
          <w:szCs w:val="24"/>
        </w:rPr>
      </w:pPr>
      <w:r>
        <w:t xml:space="preserve">Kiến trúc của máy tính single board như RP chắc chắn sẽ ảnh hưởng tới thiết kế của nó. Nhưng quá trình boot thì vẫn theo chu trình chung mà chúng ta đã nêu ra tại </w:t>
      </w:r>
      <w:r>
        <w:rPr>
          <w:b/>
          <w:i/>
        </w:rPr>
        <w:t>1.</w:t>
      </w:r>
      <w:r w:rsidR="0005268B">
        <w:rPr>
          <w:b/>
          <w:i/>
        </w:rPr>
        <w:t>5</w:t>
      </w:r>
    </w:p>
    <w:p w14:paraId="173BE605" w14:textId="77777777" w:rsidR="00536B65" w:rsidRDefault="00EC7EE1" w:rsidP="00536B65">
      <w:pPr>
        <w:keepNext/>
        <w:jc w:val="center"/>
      </w:pPr>
      <w:r>
        <w:rPr>
          <w:noProof/>
          <w:color w:val="000000"/>
        </w:rPr>
        <w:lastRenderedPageBreak/>
        <w:drawing>
          <wp:inline distT="0" distB="0" distL="0" distR="0" wp14:anchorId="5E31B070" wp14:editId="334A9872">
            <wp:extent cx="5248275" cy="3438525"/>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248275" cy="3438525"/>
                    </a:xfrm>
                    <a:prstGeom prst="rect">
                      <a:avLst/>
                    </a:prstGeom>
                    <a:ln/>
                  </pic:spPr>
                </pic:pic>
              </a:graphicData>
            </a:graphic>
          </wp:inline>
        </w:drawing>
      </w:r>
    </w:p>
    <w:p w14:paraId="617F8223" w14:textId="4EF1BDBE" w:rsidR="00EC7EE1" w:rsidRDefault="00536B65" w:rsidP="00536B65">
      <w:pPr>
        <w:pStyle w:val="Chuthich"/>
      </w:pPr>
      <w:bookmarkStart w:id="67" w:name="_Toc59786665"/>
      <w:r>
        <w:t xml:space="preserve">Hình </w:t>
      </w:r>
      <w:r w:rsidR="00787C24">
        <w:fldChar w:fldCharType="begin"/>
      </w:r>
      <w:r w:rsidR="00787C24">
        <w:instrText xml:space="preserve"> STYLEREF 1 \s </w:instrText>
      </w:r>
      <w:r w:rsidR="00787C24">
        <w:fldChar w:fldCharType="separate"/>
      </w:r>
      <w:r w:rsidR="007553B1">
        <w:rPr>
          <w:noProof/>
        </w:rPr>
        <w:t>3</w:t>
      </w:r>
      <w:r w:rsidR="00787C24">
        <w:rPr>
          <w:noProof/>
        </w:rPr>
        <w:fldChar w:fldCharType="end"/>
      </w:r>
      <w:r w:rsidR="007553B1">
        <w:t>.</w:t>
      </w:r>
      <w:r w:rsidR="00787C24">
        <w:fldChar w:fldCharType="begin"/>
      </w:r>
      <w:r w:rsidR="00787C24">
        <w:instrText xml:space="preserve"> SEQ Hình \* ARABIC \s 1 </w:instrText>
      </w:r>
      <w:r w:rsidR="00787C24">
        <w:fldChar w:fldCharType="separate"/>
      </w:r>
      <w:r w:rsidR="007553B1">
        <w:rPr>
          <w:noProof/>
        </w:rPr>
        <w:t>1</w:t>
      </w:r>
      <w:r w:rsidR="00787C24">
        <w:rPr>
          <w:noProof/>
        </w:rPr>
        <w:fldChar w:fldCharType="end"/>
      </w:r>
      <w:r>
        <w:t xml:space="preserve"> Raspberry Pi booting</w:t>
      </w:r>
      <w:bookmarkEnd w:id="67"/>
    </w:p>
    <w:p w14:paraId="509509A7" w14:textId="0ED58741" w:rsidR="00EC7EE1" w:rsidRPr="00EA4AA4" w:rsidRDefault="00EC7EE1" w:rsidP="00EE7584">
      <w:pPr>
        <w:rPr>
          <w:sz w:val="24"/>
          <w:szCs w:val="24"/>
        </w:rPr>
      </w:pPr>
      <w:r>
        <w:t>CPU trên các board của RP đều dựa trên ARM. Khi được cấp nguồn, chu trình boot sẽ thực hiện như sau:</w:t>
      </w:r>
    </w:p>
    <w:p w14:paraId="00A01AB9" w14:textId="77777777" w:rsidR="00EC7EE1" w:rsidRPr="0023524E" w:rsidRDefault="00EC7EE1" w:rsidP="00617CBA">
      <w:pPr>
        <w:pStyle w:val="oancuaDanhsach"/>
        <w:numPr>
          <w:ilvl w:val="0"/>
          <w:numId w:val="6"/>
        </w:numPr>
        <w:rPr>
          <w:rFonts w:eastAsia="Times New Roman" w:cs="Times New Roman"/>
          <w:color w:val="000000"/>
          <w:szCs w:val="26"/>
        </w:rPr>
      </w:pPr>
      <w:r w:rsidRPr="0023524E">
        <w:rPr>
          <w:rFonts w:eastAsia="Times New Roman" w:cs="Times New Roman"/>
          <w:color w:val="000000"/>
          <w:szCs w:val="26"/>
        </w:rPr>
        <w:t>RP sẽ có GPU được bật khi board được cấp nguồn, các lõi của vi xử lý ARM vẫn tắt.</w:t>
      </w:r>
    </w:p>
    <w:p w14:paraId="192DD086" w14:textId="77777777" w:rsidR="00EC7EE1" w:rsidRPr="0023524E" w:rsidRDefault="00EC7EE1" w:rsidP="00617CBA">
      <w:pPr>
        <w:pStyle w:val="oancuaDanhsach"/>
        <w:numPr>
          <w:ilvl w:val="0"/>
          <w:numId w:val="6"/>
        </w:numPr>
        <w:rPr>
          <w:rFonts w:eastAsia="Times New Roman" w:cs="Times New Roman"/>
          <w:color w:val="000000"/>
          <w:szCs w:val="26"/>
        </w:rPr>
      </w:pPr>
      <w:r w:rsidRPr="0023524E">
        <w:rPr>
          <w:rFonts w:eastAsia="Times New Roman" w:cs="Times New Roman"/>
          <w:color w:val="000000"/>
          <w:szCs w:val="26"/>
        </w:rPr>
        <w:t>GPU thực hiện bước đầu tiên của bootloader từ ROM tới SoC.Bước đầu tiên này thực hiện việc đọc thẻ SD, load bootcode.bin, đây chính là bootloader thứ 2, cho mọi hệ điều hành đang nằm trên thẻ vào cache L2</w:t>
      </w:r>
    </w:p>
    <w:p w14:paraId="0DA569B1" w14:textId="77777777" w:rsidR="00EC7EE1" w:rsidRPr="0023524E" w:rsidRDefault="00EC7EE1" w:rsidP="00617CBA">
      <w:pPr>
        <w:pStyle w:val="oancuaDanhsach"/>
        <w:numPr>
          <w:ilvl w:val="0"/>
          <w:numId w:val="6"/>
        </w:numPr>
        <w:rPr>
          <w:rFonts w:eastAsia="Times New Roman" w:cs="Times New Roman"/>
          <w:color w:val="000000"/>
          <w:szCs w:val="26"/>
        </w:rPr>
      </w:pPr>
      <w:r w:rsidRPr="0023524E">
        <w:rPr>
          <w:rFonts w:eastAsia="Times New Roman" w:cs="Times New Roman"/>
          <w:color w:val="000000"/>
          <w:szCs w:val="26"/>
        </w:rPr>
        <w:t>Tiếp theo, bootcode.bin bật SDRAM, load chương trình ở bước thứ 3 loader.bin và khởi động nó.</w:t>
      </w:r>
    </w:p>
    <w:p w14:paraId="1DD47572" w14:textId="77777777" w:rsidR="00EC7EE1" w:rsidRPr="0023524E" w:rsidRDefault="00EC7EE1" w:rsidP="00617CBA">
      <w:pPr>
        <w:pStyle w:val="oancuaDanhsach"/>
        <w:numPr>
          <w:ilvl w:val="0"/>
          <w:numId w:val="6"/>
        </w:numPr>
        <w:rPr>
          <w:rFonts w:eastAsia="Times New Roman" w:cs="Times New Roman"/>
          <w:color w:val="000000"/>
          <w:szCs w:val="26"/>
        </w:rPr>
      </w:pPr>
      <w:r w:rsidRPr="0023524E">
        <w:rPr>
          <w:rFonts w:eastAsia="Times New Roman" w:cs="Times New Roman"/>
          <w:color w:val="000000"/>
          <w:szCs w:val="26"/>
        </w:rPr>
        <w:t>Loader.bin đọc start.elf, firmware của GPU</w:t>
      </w:r>
    </w:p>
    <w:p w14:paraId="7AAA52D7" w14:textId="77777777" w:rsidR="00EC7EE1" w:rsidRPr="0023524E" w:rsidRDefault="00EC7EE1" w:rsidP="00617CBA">
      <w:pPr>
        <w:pStyle w:val="oancuaDanhsach"/>
        <w:numPr>
          <w:ilvl w:val="0"/>
          <w:numId w:val="6"/>
        </w:numPr>
        <w:rPr>
          <w:rFonts w:eastAsia="Times New Roman" w:cs="Times New Roman"/>
          <w:color w:val="000000"/>
          <w:szCs w:val="26"/>
        </w:rPr>
      </w:pPr>
      <w:r w:rsidRPr="0023524E">
        <w:rPr>
          <w:rFonts w:eastAsia="Times New Roman" w:cs="Times New Roman"/>
          <w:color w:val="000000"/>
          <w:szCs w:val="26"/>
        </w:rPr>
        <w:t>Start.elf đọc config.txt, cmdline.txt và kernel.img và bắt đầu khời động OS.</w:t>
      </w:r>
    </w:p>
    <w:p w14:paraId="7339020B" w14:textId="29CDADDE" w:rsidR="00EC7EE1" w:rsidRPr="00123D44" w:rsidRDefault="00EC7EE1" w:rsidP="00EE7584">
      <w:pPr>
        <w:rPr>
          <w:sz w:val="24"/>
          <w:szCs w:val="24"/>
        </w:rPr>
      </w:pPr>
      <w:r>
        <w:t>Bất cứ OS nào được khởi động bởi tiến trình này sẽ chạy trên Raspberry Pi khi được cấp nguồn</w:t>
      </w:r>
    </w:p>
    <w:p w14:paraId="6D1052DC" w14:textId="7B0B488B" w:rsidR="00EC7EE1" w:rsidRDefault="00EC7EE1" w:rsidP="00EC7EE1">
      <w:pPr>
        <w:pStyle w:val="u2"/>
      </w:pPr>
      <w:bookmarkStart w:id="68" w:name="_Toc56590410"/>
      <w:bookmarkStart w:id="69" w:name="_Toc56624190"/>
      <w:bookmarkStart w:id="70" w:name="_Toc56624958"/>
      <w:bookmarkStart w:id="71" w:name="_Toc59786639"/>
      <w:r>
        <w:t>Chuẩn bị thiết bị phần cứng và phần mềm hỗ trợ cài đặt</w:t>
      </w:r>
      <w:bookmarkEnd w:id="68"/>
      <w:bookmarkEnd w:id="69"/>
      <w:bookmarkEnd w:id="70"/>
      <w:bookmarkEnd w:id="71"/>
    </w:p>
    <w:p w14:paraId="2647AD4C" w14:textId="718CD9F2" w:rsidR="00EC7EE1" w:rsidRDefault="00EC7EE1" w:rsidP="00EC7EE1">
      <w:pPr>
        <w:pStyle w:val="u3"/>
      </w:pPr>
      <w:bookmarkStart w:id="72" w:name="_Toc56590411"/>
      <w:bookmarkStart w:id="73" w:name="_Toc56624191"/>
      <w:bookmarkStart w:id="74" w:name="_Toc56624959"/>
      <w:bookmarkStart w:id="75" w:name="_Toc59786640"/>
      <w:r>
        <w:t>Thiết bị phần cứng</w:t>
      </w:r>
      <w:bookmarkEnd w:id="72"/>
      <w:bookmarkEnd w:id="73"/>
      <w:bookmarkEnd w:id="74"/>
      <w:bookmarkEnd w:id="75"/>
      <w:r>
        <w:t>  </w:t>
      </w:r>
    </w:p>
    <w:p w14:paraId="28D4B98C" w14:textId="77777777" w:rsidR="00EE7584" w:rsidRDefault="00EC7EE1" w:rsidP="00617CBA">
      <w:pPr>
        <w:pStyle w:val="oancuaDanhsach"/>
        <w:numPr>
          <w:ilvl w:val="0"/>
          <w:numId w:val="17"/>
        </w:numPr>
      </w:pPr>
      <w:r>
        <w:t>1 board mạch Raspberry Pi</w:t>
      </w:r>
      <w:r w:rsidRPr="00EE7584">
        <w:rPr>
          <w:rFonts w:ascii="Arial" w:eastAsia="Arial" w:hAnsi="Arial" w:cs="Arial"/>
          <w:color w:val="000000"/>
          <w:sz w:val="21"/>
          <w:szCs w:val="21"/>
        </w:rPr>
        <w:t xml:space="preserve">: </w:t>
      </w:r>
      <w:r>
        <w:t>trong báo cáo này, nhóm dùng Raspberry Pi 3 Model B.</w:t>
      </w:r>
    </w:p>
    <w:p w14:paraId="3AE52209" w14:textId="77777777" w:rsidR="00EE7584" w:rsidRDefault="00AD06CC" w:rsidP="00617CBA">
      <w:pPr>
        <w:pStyle w:val="oancuaDanhsach"/>
        <w:numPr>
          <w:ilvl w:val="0"/>
          <w:numId w:val="17"/>
        </w:numPr>
      </w:pPr>
      <w:hyperlink r:id="rId19">
        <w:r w:rsidR="00EC7EE1">
          <w:t>Thẻ nhớ Micro SD 16GB Class 10</w:t>
        </w:r>
      </w:hyperlink>
      <w:r w:rsidR="00EC7EE1" w:rsidRPr="00EE7584">
        <w:rPr>
          <w:rFonts w:ascii="Arial" w:eastAsia="Arial" w:hAnsi="Arial" w:cs="Arial"/>
          <w:color w:val="000000"/>
          <w:sz w:val="21"/>
          <w:szCs w:val="21"/>
        </w:rPr>
        <w:t xml:space="preserve">. </w:t>
      </w:r>
      <w:r w:rsidR="00EC7EE1">
        <w:t>Pi có thể làm việc với thẻ nhớ lên tới 32Gb. Dung lượng thẻ nhớ tối thiểu 8GB. Tốc độ của thẻ nhớ nên từ Class 10 trở lên để hiệu năng sử dụng bộ nhớ của Pi là tốt nhất.</w:t>
      </w:r>
    </w:p>
    <w:p w14:paraId="530486BC" w14:textId="77777777" w:rsidR="00EE7584" w:rsidRDefault="00EC7EE1" w:rsidP="00617CBA">
      <w:pPr>
        <w:pStyle w:val="oancuaDanhsach"/>
        <w:numPr>
          <w:ilvl w:val="0"/>
          <w:numId w:val="17"/>
        </w:numPr>
      </w:pPr>
      <w:r>
        <w:lastRenderedPageBreak/>
        <w:t>1 Cable HDMI (có thể sử dụng </w:t>
      </w:r>
      <w:hyperlink r:id="rId20">
        <w:r>
          <w:t>1 Cable HDMI - VGA</w:t>
        </w:r>
      </w:hyperlink>
      <w:r>
        <w:t>)</w:t>
      </w:r>
    </w:p>
    <w:p w14:paraId="45C4BCDC" w14:textId="77777777" w:rsidR="00EE7584" w:rsidRDefault="00AD06CC" w:rsidP="00617CBA">
      <w:pPr>
        <w:pStyle w:val="oancuaDanhsach"/>
        <w:numPr>
          <w:ilvl w:val="0"/>
          <w:numId w:val="17"/>
        </w:numPr>
      </w:pPr>
      <w:hyperlink r:id="rId21">
        <w:r w:rsidR="00EC7EE1">
          <w:t>1 màn hình có cổng HDMI</w:t>
        </w:r>
      </w:hyperlink>
      <w:r w:rsidR="00EC7EE1">
        <w:t> (Có thể sử dụng màn hình desktop với đầu vào là cổng VGA)</w:t>
      </w:r>
    </w:p>
    <w:p w14:paraId="796A61F5" w14:textId="77777777" w:rsidR="00EE7584" w:rsidRDefault="00EC7EE1" w:rsidP="00617CBA">
      <w:pPr>
        <w:pStyle w:val="oancuaDanhsach"/>
        <w:numPr>
          <w:ilvl w:val="0"/>
          <w:numId w:val="17"/>
        </w:numPr>
      </w:pPr>
      <w:r>
        <w:t>1 </w:t>
      </w:r>
      <w:hyperlink r:id="rId22">
        <w:r>
          <w:t>bộ nguồn cấp 5V/2A micro-USB</w:t>
        </w:r>
      </w:hyperlink>
      <w:r>
        <w:t> cho Raspberry Pi.</w:t>
      </w:r>
    </w:p>
    <w:p w14:paraId="31125515" w14:textId="6FB7CE18" w:rsidR="00EC7EE1" w:rsidRDefault="00EC7EE1" w:rsidP="00617CBA">
      <w:pPr>
        <w:pStyle w:val="oancuaDanhsach"/>
        <w:numPr>
          <w:ilvl w:val="0"/>
          <w:numId w:val="17"/>
        </w:numPr>
      </w:pPr>
      <w:r>
        <w:t>Bàn phím và chuột : sử dụng trong quá trình setup ban đầu cho Raspberry Pi.</w:t>
      </w:r>
      <w:r w:rsidRPr="00EE7584">
        <w:rPr>
          <w:rFonts w:ascii="Arial" w:eastAsia="Arial" w:hAnsi="Arial" w:cs="Arial"/>
          <w:color w:val="000000"/>
          <w:sz w:val="18"/>
          <w:szCs w:val="18"/>
        </w:rPr>
        <w:t> </w:t>
      </w:r>
    </w:p>
    <w:p w14:paraId="2756C57F" w14:textId="29827AEC" w:rsidR="00EC7EE1" w:rsidRDefault="00EC7EE1" w:rsidP="00EC7EE1">
      <w:pPr>
        <w:pStyle w:val="u3"/>
      </w:pPr>
      <w:bookmarkStart w:id="76" w:name="_Toc56590412"/>
      <w:bookmarkStart w:id="77" w:name="_Toc56624192"/>
      <w:bookmarkStart w:id="78" w:name="_Toc56624960"/>
      <w:bookmarkStart w:id="79" w:name="_Toc59786641"/>
      <w:r>
        <w:t>Phần mềm cần thiết</w:t>
      </w:r>
      <w:bookmarkEnd w:id="76"/>
      <w:bookmarkEnd w:id="77"/>
      <w:bookmarkEnd w:id="78"/>
      <w:bookmarkEnd w:id="79"/>
    </w:p>
    <w:p w14:paraId="46E35BD3" w14:textId="77777777" w:rsidR="00EC7EE1" w:rsidRDefault="00EC7EE1" w:rsidP="00EC7EE1">
      <w:pPr>
        <w:rPr>
          <w:sz w:val="18"/>
          <w:szCs w:val="18"/>
        </w:rPr>
      </w:pPr>
      <w:r>
        <w:t>- Phần mềm format thẻ nhớ :</w:t>
      </w:r>
    </w:p>
    <w:p w14:paraId="1B467A75" w14:textId="77777777" w:rsidR="00EC7EE1" w:rsidRPr="00096FDA" w:rsidRDefault="00EC7EE1" w:rsidP="00617CBA">
      <w:pPr>
        <w:pStyle w:val="oancuaDanhsach"/>
        <w:numPr>
          <w:ilvl w:val="0"/>
          <w:numId w:val="14"/>
        </w:numPr>
        <w:rPr>
          <w:sz w:val="18"/>
          <w:szCs w:val="18"/>
        </w:rPr>
      </w:pPr>
      <w:r>
        <w:t>Trong Window :</w:t>
      </w:r>
      <w:bookmarkStart w:id="80" w:name="_heading=h.3rdcrjn" w:colFirst="0" w:colLast="0"/>
      <w:bookmarkEnd w:id="80"/>
      <w:r>
        <w:t xml:space="preserve">Sử dụng phần mềm </w:t>
      </w:r>
      <w:r w:rsidRPr="00096FDA">
        <w:rPr>
          <w:b/>
        </w:rPr>
        <w:t xml:space="preserve">SD card Formatter 4.0 </w:t>
      </w:r>
    </w:p>
    <w:p w14:paraId="79D494F2" w14:textId="77777777" w:rsidR="00EC7EE1" w:rsidRPr="00096FDA" w:rsidRDefault="00EC7EE1" w:rsidP="00617CBA">
      <w:pPr>
        <w:pStyle w:val="oancuaDanhsach"/>
        <w:numPr>
          <w:ilvl w:val="0"/>
          <w:numId w:val="14"/>
        </w:numPr>
        <w:rPr>
          <w:b/>
          <w:sz w:val="18"/>
          <w:szCs w:val="18"/>
        </w:rPr>
      </w:pPr>
      <w:r>
        <w:t xml:space="preserve">Trong Ubuntu : Sử dụng phần mềm </w:t>
      </w:r>
      <w:r w:rsidRPr="00096FDA">
        <w:rPr>
          <w:b/>
        </w:rPr>
        <w:t>GParted</w:t>
      </w:r>
    </w:p>
    <w:p w14:paraId="6B62FBD3" w14:textId="77777777" w:rsidR="00EC7EE1" w:rsidRDefault="00EC7EE1" w:rsidP="00EC7EE1">
      <w:pPr>
        <w:rPr>
          <w:rFonts w:ascii="Arial" w:eastAsia="Arial" w:hAnsi="Arial" w:cs="Arial"/>
          <w:color w:val="000000"/>
          <w:sz w:val="18"/>
          <w:szCs w:val="18"/>
        </w:rPr>
      </w:pPr>
      <w:r>
        <w:t>- Phần mềm ghi file .img của hệ điều hành lên thẻ nhớ :</w:t>
      </w:r>
      <w:r>
        <w:rPr>
          <w:b/>
        </w:rPr>
        <w:t> Win32DiskImager</w:t>
      </w:r>
    </w:p>
    <w:p w14:paraId="4F63CDDB" w14:textId="7F669DBE" w:rsidR="00EC7EE1" w:rsidRDefault="00EC7EE1" w:rsidP="00EC7EE1">
      <w:r>
        <w:t>(File hệ điều hành với version phù hợp với Model của Pi)</w:t>
      </w:r>
    </w:p>
    <w:p w14:paraId="1EBE8586" w14:textId="52D5498B" w:rsidR="002733BD" w:rsidRDefault="002733BD">
      <w:pPr>
        <w:spacing w:before="0" w:after="200" w:line="276" w:lineRule="auto"/>
        <w:ind w:firstLine="0"/>
        <w:jc w:val="left"/>
      </w:pPr>
      <w:r>
        <w:br w:type="page"/>
      </w:r>
    </w:p>
    <w:p w14:paraId="5B734A7D" w14:textId="5B0179AD" w:rsidR="002733BD" w:rsidRDefault="00F9117E" w:rsidP="00F9117E">
      <w:pPr>
        <w:pStyle w:val="u1"/>
      </w:pPr>
      <w:bookmarkStart w:id="81" w:name="_Toc59786642"/>
      <w:r>
        <w:lastRenderedPageBreak/>
        <w:t>XÂY DỰNG DEVICE DRIVERS CHO RASPBERRY PI</w:t>
      </w:r>
      <w:bookmarkEnd w:id="81"/>
    </w:p>
    <w:p w14:paraId="62A5C606" w14:textId="2BFE2910" w:rsidR="00F9117E" w:rsidRDefault="00494CF7" w:rsidP="00F9117E">
      <w:pPr>
        <w:pStyle w:val="u2"/>
      </w:pPr>
      <w:bookmarkStart w:id="82" w:name="_Toc59786643"/>
      <w:r>
        <w:t>Xây dựng Device Driver cho</w:t>
      </w:r>
      <w:r w:rsidR="00693A76">
        <w:t xml:space="preserve"> màn hình LCD</w:t>
      </w:r>
      <w:r>
        <w:t xml:space="preserve"> Nokia 5110</w:t>
      </w:r>
      <w:bookmarkEnd w:id="82"/>
    </w:p>
    <w:p w14:paraId="56772A7E" w14:textId="0EF4237D" w:rsidR="005414FC" w:rsidRDefault="00693A76" w:rsidP="005414FC">
      <w:pPr>
        <w:pStyle w:val="u3"/>
      </w:pPr>
      <w:bookmarkStart w:id="83" w:name="_Toc59786644"/>
      <w:r>
        <w:t>Giới thiệu chung về Nokia 5110</w:t>
      </w:r>
      <w:bookmarkEnd w:id="83"/>
    </w:p>
    <w:p w14:paraId="35ECF2A7" w14:textId="77777777" w:rsidR="009F644A" w:rsidRPr="009F644A" w:rsidRDefault="009F644A" w:rsidP="009F644A">
      <w:r w:rsidRPr="009F644A">
        <w:t>Nokia 5110 là một màn hình LCD đồ họa cơ bản cho nhiều ứng dụng. Ban đầu nó được dự định như là một màn hình điện thoại di động. Điều này được gắn trên một cách dễ dàng để hàn PCB.</w:t>
      </w:r>
    </w:p>
    <w:p w14:paraId="5E25BFDE" w14:textId="2262436C" w:rsidR="009F644A" w:rsidRDefault="009F644A" w:rsidP="009F644A">
      <w:r>
        <w:t xml:space="preserve">Nokia </w:t>
      </w:r>
      <w:r w:rsidRPr="009F644A">
        <w:t>5110  Graphic LCD sử dụng bộ điều khiển PCD8544,</w:t>
      </w:r>
      <w:r w:rsidR="004A1465">
        <w:t xml:space="preserve"> trước</w:t>
      </w:r>
      <w:r w:rsidRPr="009F644A">
        <w:t xml:space="preserve"> đó là được sử dụng trong Nokia 3310 màn hình LCD. Các PCD8544 </w:t>
      </w:r>
      <w:r w:rsidR="004A1465">
        <w:t>có</w:t>
      </w:r>
      <w:r w:rsidRPr="009F644A">
        <w:t xml:space="preserve"> một sức mạnh CMOS LCD điều khiển/</w:t>
      </w:r>
      <w:r w:rsidR="001F6495">
        <w:t>tiêu thụ điện năng</w:t>
      </w:r>
      <w:r w:rsidRPr="009F644A">
        <w:t xml:space="preserve"> thấp, được thiết kế để </w:t>
      </w:r>
      <w:r w:rsidR="001F6495">
        <w:t>điểu khiển</w:t>
      </w:r>
      <w:r w:rsidRPr="009F644A">
        <w:t xml:space="preserve"> một màn hình hiển thị đồ họa </w:t>
      </w:r>
      <w:r w:rsidR="001F6495">
        <w:t>gồm</w:t>
      </w:r>
      <w:r w:rsidRPr="009F644A">
        <w:t xml:space="preserve"> 48 hàng và 84 cột. </w:t>
      </w:r>
      <w:r w:rsidR="00162374" w:rsidRPr="00162374">
        <w:t>Tất cả các chức năng cần thiết cho màn hình đều được cung cấp trong một chip duy nhất, bao gồm thế hệ nguồn LCD và điện áp phân cực trên chip, dẫn đến tối thiểu các thành phần bên ngoài và tiêu thụ điện năng thấp</w:t>
      </w:r>
      <w:r w:rsidRPr="009F644A">
        <w:t>. PCD8544</w:t>
      </w:r>
      <w:r w:rsidR="00A83A28">
        <w:t xml:space="preserve"> interfaces</w:t>
      </w:r>
      <w:r w:rsidRPr="009F644A">
        <w:t xml:space="preserve"> để vi điều khiển thông qua </w:t>
      </w:r>
      <w:r w:rsidR="00F73C7A">
        <w:t>chuẩn</w:t>
      </w:r>
      <w:r w:rsidRPr="009F644A">
        <w:t> SPI.</w:t>
      </w:r>
    </w:p>
    <w:p w14:paraId="47022224" w14:textId="70A6C8BA" w:rsidR="00726A9B" w:rsidRDefault="00EE5243" w:rsidP="00FF2F78">
      <w:r>
        <w:t>Vi điều khiển PCD8544 được sản suất theo công nghệ n-well CMOS.</w:t>
      </w:r>
      <w:sdt>
        <w:sdtPr>
          <w:id w:val="827791212"/>
          <w:citation/>
        </w:sdtPr>
        <w:sdtEndPr/>
        <w:sdtContent>
          <w:r w:rsidR="00FF2F78">
            <w:fldChar w:fldCharType="begin"/>
          </w:r>
          <w:r w:rsidR="00FF2F78">
            <w:instrText xml:space="preserve"> CITATION htt99 \l 1033 </w:instrText>
          </w:r>
          <w:r w:rsidR="00FF2F78">
            <w:fldChar w:fldCharType="separate"/>
          </w:r>
          <w:r w:rsidR="00FF2F78">
            <w:rPr>
              <w:noProof/>
            </w:rPr>
            <w:t xml:space="preserve"> </w:t>
          </w:r>
          <w:r w:rsidR="00FF2F78" w:rsidRPr="00FF2F78">
            <w:rPr>
              <w:noProof/>
            </w:rPr>
            <w:t>[1]</w:t>
          </w:r>
          <w:r w:rsidR="00FF2F78">
            <w:fldChar w:fldCharType="end"/>
          </w:r>
        </w:sdtContent>
      </w:sdt>
    </w:p>
    <w:p w14:paraId="6AEE49A8" w14:textId="77777777" w:rsidR="00741478" w:rsidRDefault="00741478" w:rsidP="00741478">
      <w:pPr>
        <w:keepNext/>
        <w:jc w:val="center"/>
      </w:pPr>
      <w:r>
        <w:rPr>
          <w:noProof/>
        </w:rPr>
        <w:drawing>
          <wp:inline distT="0" distB="0" distL="0" distR="0" wp14:anchorId="6F833741" wp14:editId="7AFD076C">
            <wp:extent cx="3514477" cy="3514477"/>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23">
                      <a:extLst>
                        <a:ext uri="{28A0092B-C50C-407E-A947-70E740481C1C}">
                          <a14:useLocalDpi xmlns:a14="http://schemas.microsoft.com/office/drawing/2010/main" val="0"/>
                        </a:ext>
                      </a:extLst>
                    </a:blip>
                    <a:stretch>
                      <a:fillRect/>
                    </a:stretch>
                  </pic:blipFill>
                  <pic:spPr>
                    <a:xfrm>
                      <a:off x="0" y="0"/>
                      <a:ext cx="3514477" cy="3514477"/>
                    </a:xfrm>
                    <a:prstGeom prst="rect">
                      <a:avLst/>
                    </a:prstGeom>
                  </pic:spPr>
                </pic:pic>
              </a:graphicData>
            </a:graphic>
          </wp:inline>
        </w:drawing>
      </w:r>
    </w:p>
    <w:p w14:paraId="496F7A5C" w14:textId="0220CA6B" w:rsidR="00741478" w:rsidRPr="00726A9B" w:rsidRDefault="00741478" w:rsidP="00741478">
      <w:pPr>
        <w:pStyle w:val="Chuthich"/>
      </w:pPr>
      <w:bookmarkStart w:id="84" w:name="_Toc59786666"/>
      <w:r>
        <w:t xml:space="preserve">Hình </w:t>
      </w:r>
      <w:r w:rsidR="00787C24">
        <w:fldChar w:fldCharType="begin"/>
      </w:r>
      <w:r w:rsidR="00787C24">
        <w:instrText xml:space="preserve"> STYLEREF 1 \s </w:instrText>
      </w:r>
      <w:r w:rsidR="00787C24">
        <w:fldChar w:fldCharType="separate"/>
      </w:r>
      <w:r w:rsidR="007553B1">
        <w:rPr>
          <w:noProof/>
        </w:rPr>
        <w:t>4</w:t>
      </w:r>
      <w:r w:rsidR="00787C24">
        <w:rPr>
          <w:noProof/>
        </w:rPr>
        <w:fldChar w:fldCharType="end"/>
      </w:r>
      <w:r w:rsidR="007553B1">
        <w:t>.</w:t>
      </w:r>
      <w:r w:rsidR="00787C24">
        <w:fldChar w:fldCharType="begin"/>
      </w:r>
      <w:r w:rsidR="00787C24">
        <w:instrText xml:space="preserve"> SEQ Hình \* ARABIC \s 1 </w:instrText>
      </w:r>
      <w:r w:rsidR="00787C24">
        <w:fldChar w:fldCharType="separate"/>
      </w:r>
      <w:r w:rsidR="007553B1">
        <w:rPr>
          <w:noProof/>
        </w:rPr>
        <w:t>1</w:t>
      </w:r>
      <w:r w:rsidR="00787C24">
        <w:rPr>
          <w:noProof/>
        </w:rPr>
        <w:fldChar w:fldCharType="end"/>
      </w:r>
      <w:r>
        <w:t xml:space="preserve"> </w:t>
      </w:r>
      <w:r w:rsidR="00B80657">
        <w:t>Hình ảnh thực tế của màn hình Nokia 5110</w:t>
      </w:r>
      <w:bookmarkEnd w:id="84"/>
      <w:r>
        <w:t xml:space="preserve"> </w:t>
      </w:r>
    </w:p>
    <w:p w14:paraId="773EFEF6" w14:textId="4A04319D" w:rsidR="00693A76" w:rsidRDefault="007F7E6F" w:rsidP="00693A76">
      <w:pPr>
        <w:pStyle w:val="u3"/>
      </w:pPr>
      <w:bookmarkStart w:id="85" w:name="_Toc59786645"/>
      <w:r>
        <w:lastRenderedPageBreak/>
        <w:t>Cấu hình và giao tiếp với Nokia 5110</w:t>
      </w:r>
      <w:bookmarkEnd w:id="85"/>
    </w:p>
    <w:p w14:paraId="1DF037FE" w14:textId="08717292" w:rsidR="00104100" w:rsidRPr="00104100" w:rsidRDefault="00104100" w:rsidP="00104100">
      <w:pPr>
        <w:pStyle w:val="u4"/>
      </w:pPr>
      <w:r>
        <w:t>Các chân ngoại vi của Nokia 5110</w:t>
      </w:r>
    </w:p>
    <w:p w14:paraId="0207AC58" w14:textId="7350C085" w:rsidR="00052B25" w:rsidRDefault="00FF4199" w:rsidP="00052B25">
      <w:r>
        <w:t>Màn hình LCD Nokia 5110 có tất cả 8 chân để giao tiếp ngoại vi như bảng sau</w:t>
      </w:r>
      <w:sdt>
        <w:sdtPr>
          <w:id w:val="-1136796179"/>
          <w:citation/>
        </w:sdtPr>
        <w:sdtEndPr/>
        <w:sdtContent>
          <w:r w:rsidR="0028544F">
            <w:fldChar w:fldCharType="begin"/>
          </w:r>
          <w:r w:rsidR="0028544F">
            <w:instrText xml:space="preserve"> CITATION htt99 \l 1033 </w:instrText>
          </w:r>
          <w:r w:rsidR="0028544F">
            <w:fldChar w:fldCharType="separate"/>
          </w:r>
          <w:r w:rsidR="0028544F">
            <w:rPr>
              <w:noProof/>
            </w:rPr>
            <w:t xml:space="preserve"> </w:t>
          </w:r>
          <w:r w:rsidR="0028544F" w:rsidRPr="0028544F">
            <w:rPr>
              <w:noProof/>
            </w:rPr>
            <w:t>[1]</w:t>
          </w:r>
          <w:r w:rsidR="0028544F">
            <w:fldChar w:fldCharType="end"/>
          </w:r>
        </w:sdtContent>
      </w:sdt>
      <w:r>
        <w:t>:</w:t>
      </w:r>
    </w:p>
    <w:tbl>
      <w:tblPr>
        <w:tblStyle w:val="LiBang"/>
        <w:tblW w:w="0" w:type="auto"/>
        <w:jc w:val="center"/>
        <w:tblLook w:val="04A0" w:firstRow="1" w:lastRow="0" w:firstColumn="1" w:lastColumn="0" w:noHBand="0" w:noVBand="1"/>
      </w:tblPr>
      <w:tblGrid>
        <w:gridCol w:w="1073"/>
        <w:gridCol w:w="1863"/>
        <w:gridCol w:w="6040"/>
      </w:tblGrid>
      <w:tr w:rsidR="00675899" w:rsidRPr="00CE6B25" w14:paraId="7D93675D" w14:textId="77777777" w:rsidTr="00F76A4B">
        <w:trPr>
          <w:trHeight w:val="431"/>
          <w:jc w:val="center"/>
        </w:trPr>
        <w:tc>
          <w:tcPr>
            <w:tcW w:w="1073" w:type="dxa"/>
            <w:vAlign w:val="center"/>
          </w:tcPr>
          <w:p w14:paraId="6D5D3E26" w14:textId="1C4367FE" w:rsidR="00675899" w:rsidRPr="00CE6B25" w:rsidRDefault="00675899" w:rsidP="00CE6B25">
            <w:pPr>
              <w:ind w:firstLine="0"/>
              <w:jc w:val="center"/>
              <w:rPr>
                <w:szCs w:val="26"/>
              </w:rPr>
            </w:pPr>
            <w:r w:rsidRPr="00CE6B25">
              <w:rPr>
                <w:szCs w:val="26"/>
              </w:rPr>
              <w:t>Pin No:</w:t>
            </w:r>
          </w:p>
        </w:tc>
        <w:tc>
          <w:tcPr>
            <w:tcW w:w="1863" w:type="dxa"/>
            <w:vAlign w:val="center"/>
          </w:tcPr>
          <w:p w14:paraId="2D2622BB" w14:textId="27E9F936" w:rsidR="00675899" w:rsidRPr="00CE6B25" w:rsidRDefault="00675899" w:rsidP="00CE6B25">
            <w:pPr>
              <w:ind w:firstLine="0"/>
              <w:jc w:val="center"/>
              <w:rPr>
                <w:szCs w:val="26"/>
              </w:rPr>
            </w:pPr>
            <w:r w:rsidRPr="00CE6B25">
              <w:rPr>
                <w:szCs w:val="26"/>
              </w:rPr>
              <w:t>Pin Name:</w:t>
            </w:r>
          </w:p>
        </w:tc>
        <w:tc>
          <w:tcPr>
            <w:tcW w:w="6040" w:type="dxa"/>
            <w:vAlign w:val="center"/>
          </w:tcPr>
          <w:p w14:paraId="2B0F1B34" w14:textId="0BE02B07" w:rsidR="00675899" w:rsidRPr="00CE6B25" w:rsidRDefault="00675899" w:rsidP="00CE6B25">
            <w:pPr>
              <w:ind w:firstLine="0"/>
              <w:jc w:val="center"/>
              <w:rPr>
                <w:szCs w:val="26"/>
              </w:rPr>
            </w:pPr>
            <w:r w:rsidRPr="00CE6B25">
              <w:rPr>
                <w:szCs w:val="26"/>
              </w:rPr>
              <w:t>Description</w:t>
            </w:r>
          </w:p>
        </w:tc>
      </w:tr>
      <w:tr w:rsidR="00675899" w:rsidRPr="00CE6B25" w14:paraId="7EC1A15E" w14:textId="77777777" w:rsidTr="00F76A4B">
        <w:trPr>
          <w:trHeight w:val="620"/>
          <w:jc w:val="center"/>
        </w:trPr>
        <w:tc>
          <w:tcPr>
            <w:tcW w:w="1073" w:type="dxa"/>
            <w:vAlign w:val="center"/>
          </w:tcPr>
          <w:p w14:paraId="1AF153F2" w14:textId="49A94934" w:rsidR="00675899" w:rsidRPr="00755275" w:rsidRDefault="00B256FF" w:rsidP="00CE6B25">
            <w:pPr>
              <w:ind w:firstLine="0"/>
              <w:jc w:val="center"/>
              <w:rPr>
                <w:color w:val="000000" w:themeColor="text1"/>
                <w:szCs w:val="26"/>
              </w:rPr>
            </w:pPr>
            <w:r w:rsidRPr="00755275">
              <w:rPr>
                <w:color w:val="000000" w:themeColor="text1"/>
                <w:szCs w:val="26"/>
              </w:rPr>
              <w:t>1</w:t>
            </w:r>
          </w:p>
        </w:tc>
        <w:tc>
          <w:tcPr>
            <w:tcW w:w="1863" w:type="dxa"/>
            <w:vAlign w:val="center"/>
          </w:tcPr>
          <w:p w14:paraId="372E39D0" w14:textId="6F6EDD4E" w:rsidR="00675899" w:rsidRPr="00755275" w:rsidRDefault="00B256FF" w:rsidP="00CE6B25">
            <w:pPr>
              <w:ind w:firstLine="0"/>
              <w:jc w:val="center"/>
              <w:rPr>
                <w:color w:val="000000" w:themeColor="text1"/>
                <w:szCs w:val="26"/>
              </w:rPr>
            </w:pPr>
            <w:r w:rsidRPr="00755275">
              <w:rPr>
                <w:color w:val="000000" w:themeColor="text1"/>
                <w:szCs w:val="26"/>
              </w:rPr>
              <w:t>Reset</w:t>
            </w:r>
          </w:p>
        </w:tc>
        <w:tc>
          <w:tcPr>
            <w:tcW w:w="6040" w:type="dxa"/>
            <w:vAlign w:val="center"/>
          </w:tcPr>
          <w:p w14:paraId="036CC4AC" w14:textId="481A2B88" w:rsidR="00675899" w:rsidRPr="00755275" w:rsidRDefault="007E585E" w:rsidP="00CE6B25">
            <w:pPr>
              <w:ind w:firstLine="0"/>
              <w:jc w:val="center"/>
              <w:rPr>
                <w:color w:val="000000" w:themeColor="text1"/>
                <w:szCs w:val="26"/>
              </w:rPr>
            </w:pPr>
            <w:r w:rsidRPr="00755275">
              <w:rPr>
                <w:color w:val="000000" w:themeColor="text1"/>
                <w:szCs w:val="26"/>
                <w:shd w:val="clear" w:color="auto" w:fill="FFFFFF"/>
              </w:rPr>
              <w:t>This pin resets the module. It an active low pin (resets when 0V is provided)</w:t>
            </w:r>
          </w:p>
        </w:tc>
      </w:tr>
      <w:tr w:rsidR="00675899" w:rsidRPr="00CE6B25" w14:paraId="5630CC53" w14:textId="77777777" w:rsidTr="00F76A4B">
        <w:trPr>
          <w:jc w:val="center"/>
        </w:trPr>
        <w:tc>
          <w:tcPr>
            <w:tcW w:w="1073" w:type="dxa"/>
            <w:vAlign w:val="center"/>
          </w:tcPr>
          <w:p w14:paraId="65589DC4" w14:textId="7E6A2AED" w:rsidR="00675899" w:rsidRPr="00755275" w:rsidRDefault="00B256FF" w:rsidP="00CE6B25">
            <w:pPr>
              <w:ind w:firstLine="0"/>
              <w:jc w:val="center"/>
              <w:rPr>
                <w:color w:val="000000" w:themeColor="text1"/>
                <w:szCs w:val="26"/>
              </w:rPr>
            </w:pPr>
            <w:r w:rsidRPr="00755275">
              <w:rPr>
                <w:color w:val="000000" w:themeColor="text1"/>
                <w:szCs w:val="26"/>
              </w:rPr>
              <w:t>2</w:t>
            </w:r>
          </w:p>
        </w:tc>
        <w:tc>
          <w:tcPr>
            <w:tcW w:w="1863" w:type="dxa"/>
            <w:vAlign w:val="center"/>
          </w:tcPr>
          <w:p w14:paraId="13A9438B" w14:textId="299B2950" w:rsidR="00675899" w:rsidRPr="00755275" w:rsidRDefault="00B256FF" w:rsidP="00CE6B25">
            <w:pPr>
              <w:ind w:firstLine="0"/>
              <w:jc w:val="center"/>
              <w:rPr>
                <w:color w:val="000000" w:themeColor="text1"/>
                <w:szCs w:val="26"/>
              </w:rPr>
            </w:pPr>
            <w:r w:rsidRPr="00755275">
              <w:rPr>
                <w:color w:val="000000" w:themeColor="text1"/>
                <w:szCs w:val="26"/>
                <w:shd w:val="clear" w:color="auto" w:fill="FFFFFF"/>
              </w:rPr>
              <w:t>Chi</w:t>
            </w:r>
            <w:r w:rsidR="00CE6B25" w:rsidRPr="00755275">
              <w:rPr>
                <w:color w:val="000000" w:themeColor="text1"/>
                <w:szCs w:val="26"/>
                <w:shd w:val="clear" w:color="auto" w:fill="FFFFFF"/>
              </w:rPr>
              <w:t xml:space="preserve">p </w:t>
            </w:r>
            <w:r w:rsidRPr="00755275">
              <w:rPr>
                <w:color w:val="000000" w:themeColor="text1"/>
                <w:szCs w:val="26"/>
                <w:shd w:val="clear" w:color="auto" w:fill="FFFFFF"/>
              </w:rPr>
              <w:t>Enable (CE)</w:t>
            </w:r>
          </w:p>
        </w:tc>
        <w:tc>
          <w:tcPr>
            <w:tcW w:w="6040" w:type="dxa"/>
            <w:vAlign w:val="center"/>
          </w:tcPr>
          <w:p w14:paraId="5F90EF14" w14:textId="73203004" w:rsidR="00675899" w:rsidRPr="00755275" w:rsidRDefault="00CE6B25" w:rsidP="00CE6B25">
            <w:pPr>
              <w:ind w:firstLine="0"/>
              <w:jc w:val="center"/>
              <w:rPr>
                <w:color w:val="000000" w:themeColor="text1"/>
                <w:szCs w:val="26"/>
              </w:rPr>
            </w:pPr>
            <w:r w:rsidRPr="00755275">
              <w:rPr>
                <w:color w:val="000000" w:themeColor="text1"/>
                <w:szCs w:val="26"/>
                <w:shd w:val="clear" w:color="auto" w:fill="FFFFFF"/>
              </w:rPr>
              <w:t>This pin is made low (0V) to select this particular display when more than one SPI peripherals are used.</w:t>
            </w:r>
          </w:p>
        </w:tc>
      </w:tr>
      <w:tr w:rsidR="00675899" w:rsidRPr="00CE6B25" w14:paraId="4E596E69" w14:textId="77777777" w:rsidTr="00F76A4B">
        <w:trPr>
          <w:jc w:val="center"/>
        </w:trPr>
        <w:tc>
          <w:tcPr>
            <w:tcW w:w="1073" w:type="dxa"/>
            <w:vAlign w:val="center"/>
          </w:tcPr>
          <w:p w14:paraId="291B61DF" w14:textId="49FDBA89" w:rsidR="00675899" w:rsidRPr="00755275" w:rsidRDefault="00B256FF" w:rsidP="00CE6B25">
            <w:pPr>
              <w:ind w:firstLine="0"/>
              <w:jc w:val="center"/>
              <w:rPr>
                <w:color w:val="000000" w:themeColor="text1"/>
                <w:szCs w:val="26"/>
              </w:rPr>
            </w:pPr>
            <w:r w:rsidRPr="00755275">
              <w:rPr>
                <w:color w:val="000000" w:themeColor="text1"/>
                <w:szCs w:val="26"/>
              </w:rPr>
              <w:t>3</w:t>
            </w:r>
          </w:p>
        </w:tc>
        <w:tc>
          <w:tcPr>
            <w:tcW w:w="1863" w:type="dxa"/>
            <w:vAlign w:val="center"/>
          </w:tcPr>
          <w:p w14:paraId="1A867A10" w14:textId="6FBB797D" w:rsidR="00675899" w:rsidRPr="00755275" w:rsidRDefault="007E585E" w:rsidP="00CE6B25">
            <w:pPr>
              <w:ind w:firstLine="0"/>
              <w:jc w:val="center"/>
              <w:rPr>
                <w:color w:val="000000" w:themeColor="text1"/>
                <w:szCs w:val="26"/>
              </w:rPr>
            </w:pPr>
            <w:r w:rsidRPr="00755275">
              <w:rPr>
                <w:color w:val="000000" w:themeColor="text1"/>
                <w:szCs w:val="26"/>
              </w:rPr>
              <w:t>Data/Command (DC)</w:t>
            </w:r>
          </w:p>
        </w:tc>
        <w:tc>
          <w:tcPr>
            <w:tcW w:w="6040" w:type="dxa"/>
            <w:vAlign w:val="center"/>
          </w:tcPr>
          <w:p w14:paraId="34056751" w14:textId="5C00C993" w:rsidR="00675899" w:rsidRPr="00755275" w:rsidRDefault="00CE6B25" w:rsidP="00CE6B25">
            <w:pPr>
              <w:ind w:firstLine="0"/>
              <w:jc w:val="center"/>
              <w:rPr>
                <w:color w:val="000000" w:themeColor="text1"/>
                <w:szCs w:val="26"/>
              </w:rPr>
            </w:pPr>
            <w:r w:rsidRPr="00755275">
              <w:rPr>
                <w:color w:val="000000" w:themeColor="text1"/>
                <w:szCs w:val="26"/>
                <w:shd w:val="clear" w:color="auto" w:fill="FFFFFF"/>
              </w:rPr>
              <w:t>This pin is used to switch between Data mode (high) and Command mode (low)</w:t>
            </w:r>
          </w:p>
        </w:tc>
      </w:tr>
      <w:tr w:rsidR="00675899" w:rsidRPr="00CE6B25" w14:paraId="3A4AC679" w14:textId="77777777" w:rsidTr="00F76A4B">
        <w:trPr>
          <w:jc w:val="center"/>
        </w:trPr>
        <w:tc>
          <w:tcPr>
            <w:tcW w:w="1073" w:type="dxa"/>
            <w:vAlign w:val="center"/>
          </w:tcPr>
          <w:p w14:paraId="57ED7FC5" w14:textId="25E9FE1A" w:rsidR="00675899" w:rsidRPr="00755275" w:rsidRDefault="00B256FF" w:rsidP="00CE6B25">
            <w:pPr>
              <w:ind w:firstLine="0"/>
              <w:jc w:val="center"/>
              <w:rPr>
                <w:color w:val="000000" w:themeColor="text1"/>
                <w:szCs w:val="26"/>
              </w:rPr>
            </w:pPr>
            <w:r w:rsidRPr="00755275">
              <w:rPr>
                <w:color w:val="000000" w:themeColor="text1"/>
                <w:szCs w:val="26"/>
              </w:rPr>
              <w:t>4</w:t>
            </w:r>
          </w:p>
        </w:tc>
        <w:tc>
          <w:tcPr>
            <w:tcW w:w="1863" w:type="dxa"/>
            <w:vAlign w:val="center"/>
          </w:tcPr>
          <w:p w14:paraId="4D4B894C" w14:textId="0D89EFD3" w:rsidR="00675899" w:rsidRPr="00755275" w:rsidRDefault="007E585E" w:rsidP="00CE6B25">
            <w:pPr>
              <w:ind w:firstLine="0"/>
              <w:jc w:val="center"/>
              <w:rPr>
                <w:color w:val="000000" w:themeColor="text1"/>
                <w:szCs w:val="26"/>
              </w:rPr>
            </w:pPr>
            <w:r w:rsidRPr="00755275">
              <w:rPr>
                <w:color w:val="000000" w:themeColor="text1"/>
                <w:szCs w:val="26"/>
                <w:shd w:val="clear" w:color="auto" w:fill="FFFFFF"/>
              </w:rPr>
              <w:t>Serial Input (DIN)</w:t>
            </w:r>
          </w:p>
        </w:tc>
        <w:tc>
          <w:tcPr>
            <w:tcW w:w="6040" w:type="dxa"/>
            <w:vAlign w:val="center"/>
          </w:tcPr>
          <w:p w14:paraId="65DF158E" w14:textId="5C3C3348" w:rsidR="00675899" w:rsidRPr="00755275" w:rsidRDefault="00CE6B25" w:rsidP="00CE6B25">
            <w:pPr>
              <w:ind w:firstLine="0"/>
              <w:jc w:val="center"/>
              <w:rPr>
                <w:color w:val="000000" w:themeColor="text1"/>
                <w:szCs w:val="26"/>
              </w:rPr>
            </w:pPr>
            <w:r w:rsidRPr="00755275">
              <w:rPr>
                <w:color w:val="000000" w:themeColor="text1"/>
                <w:szCs w:val="26"/>
                <w:shd w:val="clear" w:color="auto" w:fill="FFFFFF"/>
              </w:rPr>
              <w:t>This is the input pin (MOSI) through which serial instructions are sent</w:t>
            </w:r>
          </w:p>
        </w:tc>
      </w:tr>
      <w:tr w:rsidR="00675899" w:rsidRPr="00CE6B25" w14:paraId="6DA4529C" w14:textId="77777777" w:rsidTr="00F76A4B">
        <w:trPr>
          <w:jc w:val="center"/>
        </w:trPr>
        <w:tc>
          <w:tcPr>
            <w:tcW w:w="1073" w:type="dxa"/>
            <w:vAlign w:val="center"/>
          </w:tcPr>
          <w:p w14:paraId="61ACDA49" w14:textId="1CC5E73E" w:rsidR="00675899" w:rsidRPr="00755275" w:rsidRDefault="00B256FF" w:rsidP="00CE6B25">
            <w:pPr>
              <w:ind w:firstLine="0"/>
              <w:jc w:val="center"/>
              <w:rPr>
                <w:color w:val="000000" w:themeColor="text1"/>
                <w:szCs w:val="26"/>
              </w:rPr>
            </w:pPr>
            <w:r w:rsidRPr="00755275">
              <w:rPr>
                <w:color w:val="000000" w:themeColor="text1"/>
                <w:szCs w:val="26"/>
              </w:rPr>
              <w:t>5</w:t>
            </w:r>
          </w:p>
        </w:tc>
        <w:tc>
          <w:tcPr>
            <w:tcW w:w="1863" w:type="dxa"/>
            <w:vAlign w:val="center"/>
          </w:tcPr>
          <w:p w14:paraId="3F3F038D" w14:textId="12A60DD3" w:rsidR="00675899" w:rsidRPr="00755275" w:rsidRDefault="007E585E" w:rsidP="00CE6B25">
            <w:pPr>
              <w:ind w:firstLine="0"/>
              <w:jc w:val="center"/>
              <w:rPr>
                <w:color w:val="000000" w:themeColor="text1"/>
                <w:szCs w:val="26"/>
              </w:rPr>
            </w:pPr>
            <w:r w:rsidRPr="00755275">
              <w:rPr>
                <w:color w:val="000000" w:themeColor="text1"/>
                <w:szCs w:val="26"/>
                <w:shd w:val="clear" w:color="auto" w:fill="FFFFFF"/>
              </w:rPr>
              <w:t>Clock (CLK)</w:t>
            </w:r>
          </w:p>
        </w:tc>
        <w:tc>
          <w:tcPr>
            <w:tcW w:w="6040" w:type="dxa"/>
            <w:vAlign w:val="center"/>
          </w:tcPr>
          <w:p w14:paraId="6F781AAD" w14:textId="157E6382" w:rsidR="00675899" w:rsidRPr="00755275" w:rsidRDefault="00CE6B25" w:rsidP="00CE6B25">
            <w:pPr>
              <w:ind w:firstLine="0"/>
              <w:jc w:val="center"/>
              <w:rPr>
                <w:color w:val="000000" w:themeColor="text1"/>
                <w:szCs w:val="26"/>
              </w:rPr>
            </w:pPr>
            <w:r w:rsidRPr="00755275">
              <w:rPr>
                <w:color w:val="000000" w:themeColor="text1"/>
                <w:szCs w:val="26"/>
                <w:shd w:val="clear" w:color="auto" w:fill="FFFFFF"/>
              </w:rPr>
              <w:t>All SPI modules require a common clock, this clock source is supplied to this pin</w:t>
            </w:r>
          </w:p>
        </w:tc>
      </w:tr>
      <w:tr w:rsidR="00675899" w:rsidRPr="00CE6B25" w14:paraId="0B2B3628" w14:textId="77777777" w:rsidTr="00F76A4B">
        <w:trPr>
          <w:jc w:val="center"/>
        </w:trPr>
        <w:tc>
          <w:tcPr>
            <w:tcW w:w="1073" w:type="dxa"/>
            <w:vAlign w:val="center"/>
          </w:tcPr>
          <w:p w14:paraId="54021CF0" w14:textId="6F44E70C" w:rsidR="00675899" w:rsidRPr="00755275" w:rsidRDefault="00B256FF" w:rsidP="00CE6B25">
            <w:pPr>
              <w:ind w:firstLine="0"/>
              <w:jc w:val="center"/>
              <w:rPr>
                <w:color w:val="000000" w:themeColor="text1"/>
                <w:szCs w:val="26"/>
              </w:rPr>
            </w:pPr>
            <w:r w:rsidRPr="00755275">
              <w:rPr>
                <w:color w:val="000000" w:themeColor="text1"/>
                <w:szCs w:val="26"/>
              </w:rPr>
              <w:t>6</w:t>
            </w:r>
          </w:p>
        </w:tc>
        <w:tc>
          <w:tcPr>
            <w:tcW w:w="1863" w:type="dxa"/>
            <w:vAlign w:val="center"/>
          </w:tcPr>
          <w:p w14:paraId="701CFD2C" w14:textId="408CAC51" w:rsidR="00675899" w:rsidRPr="00755275" w:rsidRDefault="007E585E" w:rsidP="00CE6B25">
            <w:pPr>
              <w:ind w:firstLine="0"/>
              <w:jc w:val="center"/>
              <w:rPr>
                <w:color w:val="000000" w:themeColor="text1"/>
                <w:szCs w:val="26"/>
              </w:rPr>
            </w:pPr>
            <w:r w:rsidRPr="00755275">
              <w:rPr>
                <w:color w:val="000000" w:themeColor="text1"/>
                <w:szCs w:val="26"/>
              </w:rPr>
              <w:t>Power (Vcc)</w:t>
            </w:r>
          </w:p>
        </w:tc>
        <w:tc>
          <w:tcPr>
            <w:tcW w:w="6040" w:type="dxa"/>
            <w:vAlign w:val="center"/>
          </w:tcPr>
          <w:p w14:paraId="232986F5" w14:textId="0C882C6C" w:rsidR="00675899" w:rsidRPr="00755275" w:rsidRDefault="00CE6B25" w:rsidP="00CE6B25">
            <w:pPr>
              <w:ind w:firstLine="0"/>
              <w:jc w:val="center"/>
              <w:rPr>
                <w:color w:val="000000" w:themeColor="text1"/>
                <w:szCs w:val="26"/>
              </w:rPr>
            </w:pPr>
            <w:r w:rsidRPr="00755275">
              <w:rPr>
                <w:color w:val="000000" w:themeColor="text1"/>
                <w:szCs w:val="26"/>
              </w:rPr>
              <w:t>This pin is used to power the display the supply voltage is from 2.7V to 3.3V</w:t>
            </w:r>
          </w:p>
        </w:tc>
      </w:tr>
      <w:tr w:rsidR="00675899" w:rsidRPr="00CE6B25" w14:paraId="2B09EE3D" w14:textId="77777777" w:rsidTr="00F76A4B">
        <w:trPr>
          <w:jc w:val="center"/>
        </w:trPr>
        <w:tc>
          <w:tcPr>
            <w:tcW w:w="1073" w:type="dxa"/>
            <w:vAlign w:val="center"/>
          </w:tcPr>
          <w:p w14:paraId="13C94525" w14:textId="4160BA09" w:rsidR="00675899" w:rsidRPr="00755275" w:rsidRDefault="00B256FF" w:rsidP="00CE6B25">
            <w:pPr>
              <w:ind w:firstLine="0"/>
              <w:jc w:val="center"/>
              <w:rPr>
                <w:color w:val="000000" w:themeColor="text1"/>
                <w:szCs w:val="26"/>
              </w:rPr>
            </w:pPr>
            <w:r w:rsidRPr="00755275">
              <w:rPr>
                <w:color w:val="000000" w:themeColor="text1"/>
                <w:szCs w:val="26"/>
              </w:rPr>
              <w:t>7</w:t>
            </w:r>
          </w:p>
        </w:tc>
        <w:tc>
          <w:tcPr>
            <w:tcW w:w="1863" w:type="dxa"/>
            <w:vAlign w:val="center"/>
          </w:tcPr>
          <w:p w14:paraId="2B6E6127" w14:textId="198723F0" w:rsidR="00675899" w:rsidRPr="00755275" w:rsidRDefault="007E585E" w:rsidP="00CE6B25">
            <w:pPr>
              <w:ind w:firstLine="0"/>
              <w:jc w:val="center"/>
              <w:rPr>
                <w:color w:val="000000" w:themeColor="text1"/>
                <w:szCs w:val="26"/>
              </w:rPr>
            </w:pPr>
            <w:r w:rsidRPr="00755275">
              <w:rPr>
                <w:color w:val="000000" w:themeColor="text1"/>
                <w:szCs w:val="26"/>
                <w:shd w:val="clear" w:color="auto" w:fill="FFFFFF"/>
              </w:rPr>
              <w:t>Back Light (BL)</w:t>
            </w:r>
          </w:p>
        </w:tc>
        <w:tc>
          <w:tcPr>
            <w:tcW w:w="6040" w:type="dxa"/>
            <w:vAlign w:val="center"/>
          </w:tcPr>
          <w:p w14:paraId="4491DE4C" w14:textId="5F1CE7DA" w:rsidR="00675899" w:rsidRPr="00755275" w:rsidRDefault="00CE6B25" w:rsidP="00CE6B25">
            <w:pPr>
              <w:ind w:firstLine="0"/>
              <w:jc w:val="center"/>
              <w:rPr>
                <w:color w:val="000000" w:themeColor="text1"/>
                <w:szCs w:val="26"/>
              </w:rPr>
            </w:pPr>
            <w:r w:rsidRPr="00755275">
              <w:rPr>
                <w:color w:val="000000" w:themeColor="text1"/>
                <w:szCs w:val="26"/>
              </w:rPr>
              <w:t>This pin powers the backlight of the display (3.3V maximum).</w:t>
            </w:r>
          </w:p>
        </w:tc>
      </w:tr>
      <w:tr w:rsidR="00675899" w:rsidRPr="00CE6B25" w14:paraId="4C4197D7" w14:textId="77777777" w:rsidTr="00F76A4B">
        <w:trPr>
          <w:jc w:val="center"/>
        </w:trPr>
        <w:tc>
          <w:tcPr>
            <w:tcW w:w="1073" w:type="dxa"/>
            <w:vAlign w:val="center"/>
          </w:tcPr>
          <w:p w14:paraId="684369B8" w14:textId="36CDBCB8" w:rsidR="00675899" w:rsidRPr="00755275" w:rsidRDefault="00B256FF" w:rsidP="00CE6B25">
            <w:pPr>
              <w:ind w:firstLine="0"/>
              <w:jc w:val="center"/>
              <w:rPr>
                <w:color w:val="000000" w:themeColor="text1"/>
                <w:szCs w:val="26"/>
              </w:rPr>
            </w:pPr>
            <w:r w:rsidRPr="00755275">
              <w:rPr>
                <w:color w:val="000000" w:themeColor="text1"/>
                <w:szCs w:val="26"/>
              </w:rPr>
              <w:t>8</w:t>
            </w:r>
          </w:p>
        </w:tc>
        <w:tc>
          <w:tcPr>
            <w:tcW w:w="1863" w:type="dxa"/>
            <w:vAlign w:val="center"/>
          </w:tcPr>
          <w:p w14:paraId="7D3B9CFE" w14:textId="3DF24603" w:rsidR="00675899" w:rsidRPr="00755275" w:rsidRDefault="007E585E" w:rsidP="00CE6B25">
            <w:pPr>
              <w:ind w:firstLine="0"/>
              <w:jc w:val="center"/>
              <w:rPr>
                <w:color w:val="000000" w:themeColor="text1"/>
                <w:szCs w:val="26"/>
              </w:rPr>
            </w:pPr>
            <w:r w:rsidRPr="00755275">
              <w:rPr>
                <w:color w:val="000000" w:themeColor="text1"/>
                <w:szCs w:val="26"/>
                <w:shd w:val="clear" w:color="auto" w:fill="FFFFFF"/>
              </w:rPr>
              <w:t>Ground (Gnd)</w:t>
            </w:r>
          </w:p>
        </w:tc>
        <w:tc>
          <w:tcPr>
            <w:tcW w:w="6040" w:type="dxa"/>
            <w:vAlign w:val="center"/>
          </w:tcPr>
          <w:p w14:paraId="7302C4B7" w14:textId="72F76E02" w:rsidR="00675899" w:rsidRPr="00755275" w:rsidRDefault="00CE6B25" w:rsidP="00CE6B25">
            <w:pPr>
              <w:ind w:firstLine="0"/>
              <w:jc w:val="center"/>
              <w:rPr>
                <w:color w:val="000000" w:themeColor="text1"/>
                <w:szCs w:val="26"/>
              </w:rPr>
            </w:pPr>
            <w:r w:rsidRPr="00755275">
              <w:rPr>
                <w:color w:val="000000" w:themeColor="text1"/>
                <w:szCs w:val="26"/>
              </w:rPr>
              <w:t>Connects to the ground of the circuit.</w:t>
            </w:r>
          </w:p>
        </w:tc>
      </w:tr>
    </w:tbl>
    <w:p w14:paraId="7AFBFB8A" w14:textId="1640BF52" w:rsidR="00FF4199" w:rsidRDefault="00CE6B25" w:rsidP="00CE6B25">
      <w:pPr>
        <w:pStyle w:val="Chuthich"/>
      </w:pPr>
      <w:bookmarkStart w:id="86" w:name="_Toc59786676"/>
      <w:r>
        <w:t xml:space="preserve">Bảng  </w:t>
      </w:r>
      <w:r w:rsidR="00787C24">
        <w:fldChar w:fldCharType="begin"/>
      </w:r>
      <w:r w:rsidR="00787C24">
        <w:instrText xml:space="preserve"> STYLEREF 1 \s </w:instrText>
      </w:r>
      <w:r w:rsidR="00787C24">
        <w:fldChar w:fldCharType="separate"/>
      </w:r>
      <w:r w:rsidR="00E7573B">
        <w:rPr>
          <w:noProof/>
        </w:rPr>
        <w:t>4</w:t>
      </w:r>
      <w:r w:rsidR="00787C24">
        <w:rPr>
          <w:noProof/>
        </w:rPr>
        <w:fldChar w:fldCharType="end"/>
      </w:r>
      <w:r w:rsidR="00E7573B">
        <w:t>.</w:t>
      </w:r>
      <w:r w:rsidR="00787C24">
        <w:fldChar w:fldCharType="begin"/>
      </w:r>
      <w:r w:rsidR="00787C24">
        <w:instrText xml:space="preserve"> SEQ Bảng_ \* ARABIC \s 1 </w:instrText>
      </w:r>
      <w:r w:rsidR="00787C24">
        <w:fldChar w:fldCharType="separate"/>
      </w:r>
      <w:r w:rsidR="00E7573B">
        <w:rPr>
          <w:noProof/>
        </w:rPr>
        <w:t>1</w:t>
      </w:r>
      <w:r w:rsidR="00787C24">
        <w:rPr>
          <w:noProof/>
        </w:rPr>
        <w:fldChar w:fldCharType="end"/>
      </w:r>
      <w:r>
        <w:t xml:space="preserve"> </w:t>
      </w:r>
      <w:r w:rsidR="00F76A4B">
        <w:t>Cấu hình các chân ngoại vi của LCD Nokia 5110</w:t>
      </w:r>
      <w:bookmarkEnd w:id="86"/>
    </w:p>
    <w:p w14:paraId="79F04D25" w14:textId="2CE53644" w:rsidR="00F76A4B" w:rsidRDefault="00BE22B2" w:rsidP="00104100">
      <w:pPr>
        <w:pStyle w:val="u4"/>
      </w:pPr>
      <w:r>
        <w:t>Thông số kỹ thuật của Nokia 5110</w:t>
      </w:r>
    </w:p>
    <w:p w14:paraId="705F9E46" w14:textId="47891724" w:rsidR="00B55706" w:rsidRPr="00B55706" w:rsidRDefault="00B55706" w:rsidP="00B55706">
      <w:r>
        <w:t>Thuộc tính kỹ thuật</w:t>
      </w:r>
      <w:sdt>
        <w:sdtPr>
          <w:id w:val="-1706631568"/>
          <w:citation/>
        </w:sdtPr>
        <w:sdtEndPr/>
        <w:sdtContent>
          <w:r w:rsidR="0028544F">
            <w:fldChar w:fldCharType="begin"/>
          </w:r>
          <w:r w:rsidR="0028544F">
            <w:instrText xml:space="preserve"> CITATION htt99 \l 1033 </w:instrText>
          </w:r>
          <w:r w:rsidR="0028544F">
            <w:fldChar w:fldCharType="separate"/>
          </w:r>
          <w:r w:rsidR="0028544F">
            <w:rPr>
              <w:noProof/>
            </w:rPr>
            <w:t xml:space="preserve"> </w:t>
          </w:r>
          <w:r w:rsidR="0028544F" w:rsidRPr="0028544F">
            <w:rPr>
              <w:noProof/>
            </w:rPr>
            <w:t>[1]</w:t>
          </w:r>
          <w:r w:rsidR="0028544F">
            <w:fldChar w:fldCharType="end"/>
          </w:r>
        </w:sdtContent>
      </w:sdt>
      <w:r>
        <w:t>:</w:t>
      </w:r>
    </w:p>
    <w:p w14:paraId="1D4FA4B1" w14:textId="00323AFC" w:rsidR="00BE22B2" w:rsidRDefault="00B06397" w:rsidP="00617CBA">
      <w:pPr>
        <w:pStyle w:val="oancuaDanhsach"/>
        <w:numPr>
          <w:ilvl w:val="0"/>
          <w:numId w:val="18"/>
        </w:numPr>
      </w:pPr>
      <w:r>
        <w:t>Kích thước màn hình 84x48 pixel</w:t>
      </w:r>
    </w:p>
    <w:p w14:paraId="6DDA00EB" w14:textId="2298C32E" w:rsidR="000D087E" w:rsidRPr="000D087E" w:rsidRDefault="00694B13" w:rsidP="00617CBA">
      <w:pPr>
        <w:pStyle w:val="oancuaDanhsach"/>
        <w:numPr>
          <w:ilvl w:val="0"/>
          <w:numId w:val="18"/>
        </w:numPr>
      </w:pPr>
      <w:r>
        <w:t>Đơn chíp IC</w:t>
      </w:r>
      <w:r w:rsidR="000D087E" w:rsidRPr="000D087E">
        <w:t xml:space="preserve"> điều khiển PCD 8544</w:t>
      </w:r>
    </w:p>
    <w:p w14:paraId="5F6234E0" w14:textId="7162EF5C" w:rsidR="000D087E" w:rsidRPr="000D087E" w:rsidRDefault="000D087E" w:rsidP="00617CBA">
      <w:pPr>
        <w:pStyle w:val="oancuaDanhsach"/>
        <w:numPr>
          <w:ilvl w:val="0"/>
          <w:numId w:val="18"/>
        </w:numPr>
      </w:pPr>
      <w:r w:rsidRPr="000D087E">
        <w:t>Có card màn hình 504 byte Ram.</w:t>
      </w:r>
      <w:r w:rsidR="00957966">
        <w:t xml:space="preserve"> (84x48 bits)</w:t>
      </w:r>
    </w:p>
    <w:p w14:paraId="559358CE" w14:textId="42EA0C26" w:rsidR="000D087E" w:rsidRPr="000D087E" w:rsidRDefault="007A2E49" w:rsidP="00617CBA">
      <w:pPr>
        <w:pStyle w:val="oancuaDanhsach"/>
        <w:numPr>
          <w:ilvl w:val="0"/>
          <w:numId w:val="18"/>
        </w:numPr>
      </w:pPr>
      <w:r>
        <w:t>8</w:t>
      </w:r>
      <w:r w:rsidR="000D087E" w:rsidRPr="000D087E">
        <w:t>pin  (2 pin nguồn, 5 pin giao tiếp S</w:t>
      </w:r>
      <w:r>
        <w:t>PI và màn hình</w:t>
      </w:r>
      <w:r w:rsidR="000D087E" w:rsidRPr="000D087E">
        <w:t>)</w:t>
      </w:r>
    </w:p>
    <w:p w14:paraId="10C2B21A" w14:textId="77777777" w:rsidR="000D087E" w:rsidRPr="000D087E" w:rsidRDefault="000D087E" w:rsidP="00617CBA">
      <w:pPr>
        <w:pStyle w:val="oancuaDanhsach"/>
        <w:numPr>
          <w:ilvl w:val="0"/>
          <w:numId w:val="18"/>
        </w:numPr>
      </w:pPr>
      <w:r w:rsidRPr="000D087E">
        <w:t>Điện áp nguồn: 3,5v</w:t>
      </w:r>
    </w:p>
    <w:p w14:paraId="18374C11" w14:textId="77777777" w:rsidR="000D087E" w:rsidRPr="000D087E" w:rsidRDefault="000D087E" w:rsidP="00617CBA">
      <w:pPr>
        <w:pStyle w:val="oancuaDanhsach"/>
        <w:numPr>
          <w:ilvl w:val="0"/>
          <w:numId w:val="18"/>
        </w:numPr>
      </w:pPr>
      <w:r w:rsidRPr="000D087E">
        <w:t>Điện áp mức logic: 0-3,5v</w:t>
      </w:r>
    </w:p>
    <w:p w14:paraId="220D8CEC" w14:textId="5D6CE676" w:rsidR="00B06397" w:rsidRDefault="00794B6B" w:rsidP="00617CBA">
      <w:pPr>
        <w:pStyle w:val="oancuaDanhsach"/>
        <w:numPr>
          <w:ilvl w:val="0"/>
          <w:numId w:val="18"/>
        </w:numPr>
      </w:pPr>
      <w:r>
        <w:t>Serial interface có tốc độ lớn nhất là 4.0 Mbits/s</w:t>
      </w:r>
    </w:p>
    <w:p w14:paraId="35D22578" w14:textId="5D5457C6" w:rsidR="00794B6B" w:rsidRDefault="00D12C5A" w:rsidP="00617CBA">
      <w:pPr>
        <w:pStyle w:val="oancuaDanhsach"/>
        <w:numPr>
          <w:ilvl w:val="0"/>
          <w:numId w:val="18"/>
        </w:numPr>
      </w:pPr>
      <w:r>
        <w:lastRenderedPageBreak/>
        <w:t>Mux rate: 48</w:t>
      </w:r>
    </w:p>
    <w:p w14:paraId="05F1BA2B" w14:textId="15EF109C" w:rsidR="007D552D" w:rsidRDefault="00122990" w:rsidP="00617CBA">
      <w:pPr>
        <w:pStyle w:val="oancuaDanhsach"/>
        <w:numPr>
          <w:ilvl w:val="0"/>
          <w:numId w:val="18"/>
        </w:numPr>
      </w:pPr>
      <w:r>
        <w:t xml:space="preserve">Điện áp bù nhiệt: </w:t>
      </w:r>
      <w:r w:rsidR="007D552D">
        <w:t>V</w:t>
      </w:r>
      <w:r w:rsidR="007D552D" w:rsidRPr="007D552D">
        <w:rPr>
          <w:vertAlign w:val="subscript"/>
        </w:rPr>
        <w:t>LCD</w:t>
      </w:r>
      <w:r w:rsidR="007D552D">
        <w:rPr>
          <w:vertAlign w:val="subscript"/>
        </w:rPr>
        <w:t xml:space="preserve"> </w:t>
      </w:r>
    </w:p>
    <w:p w14:paraId="0F5CFBC1" w14:textId="3E8E4167" w:rsidR="007D552D" w:rsidRDefault="000D26E0" w:rsidP="00617CBA">
      <w:pPr>
        <w:pStyle w:val="oancuaDanhsach"/>
        <w:numPr>
          <w:ilvl w:val="0"/>
          <w:numId w:val="18"/>
        </w:numPr>
      </w:pPr>
      <w:r>
        <w:t>Giới hạn nhiệt độ trên màn hình -25 đến +70</w:t>
      </w:r>
    </w:p>
    <w:p w14:paraId="726FD120" w14:textId="076240E9" w:rsidR="00FE780B" w:rsidRDefault="00B9210A" w:rsidP="00617CBA">
      <w:pPr>
        <w:pStyle w:val="oancuaDanhsach"/>
        <w:numPr>
          <w:ilvl w:val="0"/>
          <w:numId w:val="18"/>
        </w:numPr>
      </w:pPr>
      <w:r>
        <w:t>On-chip:</w:t>
      </w:r>
    </w:p>
    <w:p w14:paraId="5F60DABF" w14:textId="30F98CF7" w:rsidR="00884B21" w:rsidRDefault="00E606CB" w:rsidP="00617CBA">
      <w:pPr>
        <w:pStyle w:val="oancuaDanhsach"/>
        <w:numPr>
          <w:ilvl w:val="0"/>
          <w:numId w:val="16"/>
        </w:numPr>
      </w:pPr>
      <w:r>
        <w:t>Bộ tạo điện áp cung cấp cho LCD</w:t>
      </w:r>
      <w:r w:rsidR="00847AF7">
        <w:t xml:space="preserve"> (cũng có thể cung cấp nguồn từ bên ngoài)</w:t>
      </w:r>
    </w:p>
    <w:p w14:paraId="7AC29351" w14:textId="6BCB5D5C" w:rsidR="00A6348E" w:rsidRDefault="00A6348E" w:rsidP="00617CBA">
      <w:pPr>
        <w:pStyle w:val="oancuaDanhsach"/>
        <w:numPr>
          <w:ilvl w:val="0"/>
          <w:numId w:val="16"/>
        </w:numPr>
      </w:pPr>
      <w:r>
        <w:t xml:space="preserve">Bộ tạo điện áp </w:t>
      </w:r>
      <w:r w:rsidR="00C743B4">
        <w:t>phân cực trung gian cho LCD</w:t>
      </w:r>
    </w:p>
    <w:p w14:paraId="73C98A74" w14:textId="56396AD8" w:rsidR="00C743B4" w:rsidRDefault="00C743B4" w:rsidP="00617CBA">
      <w:pPr>
        <w:pStyle w:val="oancuaDanhsach"/>
        <w:numPr>
          <w:ilvl w:val="0"/>
          <w:numId w:val="16"/>
        </w:numPr>
      </w:pPr>
      <w:r>
        <w:t>Bộ tạo giao động</w:t>
      </w:r>
      <w:r w:rsidR="00A1063C">
        <w:t xml:space="preserve"> độc lập (cũng có thể sử dụng xung clock từ master)</w:t>
      </w:r>
    </w:p>
    <w:p w14:paraId="73C4C41F" w14:textId="784B42A5" w:rsidR="00B55706" w:rsidRDefault="00C96D30" w:rsidP="00B55706">
      <w:r>
        <w:t xml:space="preserve">Vi điều khiển PCD8544 có các chân giao tiếp như </w:t>
      </w:r>
      <w:r w:rsidR="00406770">
        <w:fldChar w:fldCharType="begin"/>
      </w:r>
      <w:r w:rsidR="00406770">
        <w:instrText xml:space="preserve"> REF _Ref59633812 \h </w:instrText>
      </w:r>
      <w:r w:rsidR="00406770">
        <w:fldChar w:fldCharType="separate"/>
      </w:r>
      <w:r w:rsidR="00406770">
        <w:t xml:space="preserve">Bảng  </w:t>
      </w:r>
      <w:r w:rsidR="00406770">
        <w:rPr>
          <w:noProof/>
        </w:rPr>
        <w:t>4</w:t>
      </w:r>
      <w:r w:rsidR="00406770">
        <w:t>-</w:t>
      </w:r>
      <w:r w:rsidR="00406770">
        <w:rPr>
          <w:noProof/>
        </w:rPr>
        <w:t>2</w:t>
      </w:r>
      <w:r w:rsidR="00406770">
        <w:fldChar w:fldCharType="end"/>
      </w:r>
      <w:r>
        <w:t>,</w:t>
      </w:r>
      <w:r w:rsidR="006A7513">
        <w:t xml:space="preserve"> Các giao tiếp được thể hiện như </w:t>
      </w:r>
      <w:r w:rsidR="00406770">
        <w:fldChar w:fldCharType="begin"/>
      </w:r>
      <w:r w:rsidR="00406770">
        <w:instrText xml:space="preserve"> REF _Ref59633835 \h </w:instrText>
      </w:r>
      <w:r w:rsidR="00406770">
        <w:fldChar w:fldCharType="separate"/>
      </w:r>
      <w:r w:rsidR="00406770">
        <w:t xml:space="preserve">Hình </w:t>
      </w:r>
      <w:r w:rsidR="00406770">
        <w:rPr>
          <w:noProof/>
        </w:rPr>
        <w:t>4</w:t>
      </w:r>
      <w:r w:rsidR="00406770">
        <w:t>-</w:t>
      </w:r>
      <w:r w:rsidR="00406770">
        <w:rPr>
          <w:noProof/>
        </w:rPr>
        <w:t>2</w:t>
      </w:r>
      <w:r w:rsidR="00406770">
        <w:fldChar w:fldCharType="end"/>
      </w:r>
      <w:sdt>
        <w:sdtPr>
          <w:id w:val="175778958"/>
          <w:citation/>
        </w:sdtPr>
        <w:sdtEndPr/>
        <w:sdtContent>
          <w:r w:rsidR="0028544F">
            <w:fldChar w:fldCharType="begin"/>
          </w:r>
          <w:r w:rsidR="0028544F">
            <w:instrText xml:space="preserve"> CITATION htt99 \l 1033 </w:instrText>
          </w:r>
          <w:r w:rsidR="0028544F">
            <w:fldChar w:fldCharType="separate"/>
          </w:r>
          <w:r w:rsidR="0028544F">
            <w:rPr>
              <w:noProof/>
            </w:rPr>
            <w:t xml:space="preserve"> </w:t>
          </w:r>
          <w:r w:rsidR="0028544F" w:rsidRPr="0028544F">
            <w:rPr>
              <w:noProof/>
            </w:rPr>
            <w:t>[1]</w:t>
          </w:r>
          <w:r w:rsidR="0028544F">
            <w:fldChar w:fldCharType="end"/>
          </w:r>
        </w:sdtContent>
      </w:sdt>
      <w:r w:rsidR="00406770">
        <w:t>:</w:t>
      </w:r>
    </w:p>
    <w:p w14:paraId="281F91C0" w14:textId="77777777" w:rsidR="00A97888" w:rsidRDefault="00A97888" w:rsidP="00B55706"/>
    <w:tbl>
      <w:tblPr>
        <w:tblStyle w:val="LiBang"/>
        <w:tblW w:w="0" w:type="auto"/>
        <w:jc w:val="center"/>
        <w:tblLook w:val="04A0" w:firstRow="1" w:lastRow="0" w:firstColumn="1" w:lastColumn="0" w:noHBand="0" w:noVBand="1"/>
      </w:tblPr>
      <w:tblGrid>
        <w:gridCol w:w="1890"/>
        <w:gridCol w:w="3780"/>
      </w:tblGrid>
      <w:tr w:rsidR="00E3728E" w14:paraId="1AAFFA0D" w14:textId="77777777" w:rsidTr="00354901">
        <w:trPr>
          <w:jc w:val="center"/>
        </w:trPr>
        <w:tc>
          <w:tcPr>
            <w:tcW w:w="1890" w:type="dxa"/>
            <w:vAlign w:val="center"/>
          </w:tcPr>
          <w:p w14:paraId="1D433DFC" w14:textId="0DFD2962" w:rsidR="00E3728E" w:rsidRDefault="001444BE" w:rsidP="00354901">
            <w:pPr>
              <w:ind w:firstLine="0"/>
              <w:jc w:val="center"/>
            </w:pPr>
            <w:r>
              <w:t>SYMBOL</w:t>
            </w:r>
          </w:p>
        </w:tc>
        <w:tc>
          <w:tcPr>
            <w:tcW w:w="3780" w:type="dxa"/>
            <w:vAlign w:val="center"/>
          </w:tcPr>
          <w:p w14:paraId="37AD9EC0" w14:textId="782C2B4B" w:rsidR="00E3728E" w:rsidRDefault="001444BE" w:rsidP="00354901">
            <w:pPr>
              <w:ind w:firstLine="0"/>
              <w:jc w:val="center"/>
            </w:pPr>
            <w:r>
              <w:t>DESCRIPTION</w:t>
            </w:r>
          </w:p>
        </w:tc>
      </w:tr>
      <w:tr w:rsidR="00E3728E" w14:paraId="13881067" w14:textId="77777777" w:rsidTr="00354901">
        <w:trPr>
          <w:jc w:val="center"/>
        </w:trPr>
        <w:tc>
          <w:tcPr>
            <w:tcW w:w="1890" w:type="dxa"/>
            <w:vAlign w:val="center"/>
          </w:tcPr>
          <w:p w14:paraId="6C189771" w14:textId="1B3AD8C2" w:rsidR="00E3728E" w:rsidRDefault="001444BE" w:rsidP="00354901">
            <w:pPr>
              <w:ind w:firstLine="0"/>
              <w:jc w:val="center"/>
            </w:pPr>
            <w:r>
              <w:t>R0 to R47</w:t>
            </w:r>
          </w:p>
        </w:tc>
        <w:tc>
          <w:tcPr>
            <w:tcW w:w="3780" w:type="dxa"/>
            <w:vAlign w:val="center"/>
          </w:tcPr>
          <w:p w14:paraId="0676B846" w14:textId="23DB7482" w:rsidR="00E3728E" w:rsidRDefault="001444BE" w:rsidP="00354901">
            <w:pPr>
              <w:ind w:firstLine="0"/>
              <w:jc w:val="center"/>
            </w:pPr>
            <w:r>
              <w:t xml:space="preserve">LCD row </w:t>
            </w:r>
            <w:r w:rsidR="00F657FC">
              <w:t>driver outputs</w:t>
            </w:r>
          </w:p>
        </w:tc>
      </w:tr>
      <w:tr w:rsidR="00E3728E" w14:paraId="7FD1FC68" w14:textId="77777777" w:rsidTr="00354901">
        <w:trPr>
          <w:jc w:val="center"/>
        </w:trPr>
        <w:tc>
          <w:tcPr>
            <w:tcW w:w="1890" w:type="dxa"/>
            <w:vAlign w:val="center"/>
          </w:tcPr>
          <w:p w14:paraId="65E9F105" w14:textId="77F5556D" w:rsidR="00E3728E" w:rsidRDefault="00354901" w:rsidP="00354901">
            <w:pPr>
              <w:ind w:firstLine="0"/>
              <w:jc w:val="center"/>
            </w:pPr>
            <w:r>
              <w:t>Co to C83</w:t>
            </w:r>
          </w:p>
        </w:tc>
        <w:tc>
          <w:tcPr>
            <w:tcW w:w="3780" w:type="dxa"/>
            <w:vAlign w:val="center"/>
          </w:tcPr>
          <w:p w14:paraId="5AD03018" w14:textId="7FE0A454" w:rsidR="00E3728E" w:rsidRDefault="00F657FC" w:rsidP="00354901">
            <w:pPr>
              <w:ind w:firstLine="0"/>
              <w:jc w:val="center"/>
            </w:pPr>
            <w:r>
              <w:t>LCD colums driver outputs</w:t>
            </w:r>
          </w:p>
        </w:tc>
      </w:tr>
      <w:tr w:rsidR="00E3728E" w14:paraId="2FFE5638" w14:textId="77777777" w:rsidTr="00354901">
        <w:trPr>
          <w:jc w:val="center"/>
        </w:trPr>
        <w:tc>
          <w:tcPr>
            <w:tcW w:w="1890" w:type="dxa"/>
            <w:vAlign w:val="center"/>
          </w:tcPr>
          <w:p w14:paraId="35CD0D01" w14:textId="1F22621C" w:rsidR="00E3728E" w:rsidRDefault="00354901" w:rsidP="00354901">
            <w:pPr>
              <w:ind w:firstLine="0"/>
              <w:jc w:val="center"/>
            </w:pPr>
            <w:r>
              <w:t>V</w:t>
            </w:r>
            <w:r w:rsidRPr="00354901">
              <w:rPr>
                <w:vertAlign w:val="subscript"/>
              </w:rPr>
              <w:t>SS1</w:t>
            </w:r>
            <w:r>
              <w:t>, V</w:t>
            </w:r>
            <w:r w:rsidRPr="00354901">
              <w:rPr>
                <w:vertAlign w:val="subscript"/>
              </w:rPr>
              <w:t>SS2</w:t>
            </w:r>
          </w:p>
        </w:tc>
        <w:tc>
          <w:tcPr>
            <w:tcW w:w="3780" w:type="dxa"/>
            <w:vAlign w:val="center"/>
          </w:tcPr>
          <w:p w14:paraId="1678B682" w14:textId="1A78BCA8" w:rsidR="00E3728E" w:rsidRDefault="00F657FC" w:rsidP="00354901">
            <w:pPr>
              <w:ind w:firstLine="0"/>
              <w:jc w:val="center"/>
            </w:pPr>
            <w:r>
              <w:t>Ground</w:t>
            </w:r>
          </w:p>
        </w:tc>
      </w:tr>
      <w:tr w:rsidR="00E3728E" w14:paraId="3D4924DE" w14:textId="77777777" w:rsidTr="00354901">
        <w:trPr>
          <w:jc w:val="center"/>
        </w:trPr>
        <w:tc>
          <w:tcPr>
            <w:tcW w:w="1890" w:type="dxa"/>
            <w:vAlign w:val="center"/>
          </w:tcPr>
          <w:p w14:paraId="4B3E76A3" w14:textId="52D03C7D" w:rsidR="00E3728E" w:rsidRDefault="00354901" w:rsidP="00354901">
            <w:pPr>
              <w:ind w:firstLine="0"/>
              <w:jc w:val="center"/>
            </w:pPr>
            <w:r>
              <w:t>V</w:t>
            </w:r>
            <w:r w:rsidRPr="00354901">
              <w:rPr>
                <w:vertAlign w:val="subscript"/>
              </w:rPr>
              <w:t>DD1</w:t>
            </w:r>
            <w:r>
              <w:t>, V</w:t>
            </w:r>
            <w:r w:rsidRPr="00354901">
              <w:rPr>
                <w:vertAlign w:val="subscript"/>
              </w:rPr>
              <w:t>DD2</w:t>
            </w:r>
          </w:p>
        </w:tc>
        <w:tc>
          <w:tcPr>
            <w:tcW w:w="3780" w:type="dxa"/>
            <w:vAlign w:val="center"/>
          </w:tcPr>
          <w:p w14:paraId="365A3251" w14:textId="34801E4C" w:rsidR="00E3728E" w:rsidRDefault="00F657FC" w:rsidP="00354901">
            <w:pPr>
              <w:ind w:firstLine="0"/>
              <w:jc w:val="center"/>
            </w:pPr>
            <w:r>
              <w:t>Supply voltage</w:t>
            </w:r>
          </w:p>
        </w:tc>
      </w:tr>
      <w:tr w:rsidR="00E3728E" w14:paraId="52CA1970" w14:textId="77777777" w:rsidTr="00354901">
        <w:trPr>
          <w:jc w:val="center"/>
        </w:trPr>
        <w:tc>
          <w:tcPr>
            <w:tcW w:w="1890" w:type="dxa"/>
            <w:vAlign w:val="center"/>
          </w:tcPr>
          <w:p w14:paraId="3A183184" w14:textId="257806C3" w:rsidR="00E3728E" w:rsidRDefault="00354901" w:rsidP="00354901">
            <w:pPr>
              <w:ind w:firstLine="0"/>
              <w:jc w:val="center"/>
            </w:pPr>
            <w:r>
              <w:t>V</w:t>
            </w:r>
            <w:r w:rsidRPr="00354901">
              <w:rPr>
                <w:vertAlign w:val="subscript"/>
              </w:rPr>
              <w:t>LCD1</w:t>
            </w:r>
            <w:r>
              <w:t>, V</w:t>
            </w:r>
            <w:r w:rsidRPr="00354901">
              <w:rPr>
                <w:vertAlign w:val="subscript"/>
              </w:rPr>
              <w:t>LCD2</w:t>
            </w:r>
          </w:p>
        </w:tc>
        <w:tc>
          <w:tcPr>
            <w:tcW w:w="3780" w:type="dxa"/>
            <w:vAlign w:val="center"/>
          </w:tcPr>
          <w:p w14:paraId="4D3058C3" w14:textId="367C36B8" w:rsidR="00E3728E" w:rsidRDefault="00F657FC" w:rsidP="00354901">
            <w:pPr>
              <w:ind w:firstLine="0"/>
              <w:jc w:val="center"/>
            </w:pPr>
            <w:r>
              <w:t>LCD supply voltage</w:t>
            </w:r>
          </w:p>
        </w:tc>
      </w:tr>
      <w:tr w:rsidR="00E3728E" w14:paraId="4B9B18F1" w14:textId="77777777" w:rsidTr="00354901">
        <w:trPr>
          <w:jc w:val="center"/>
        </w:trPr>
        <w:tc>
          <w:tcPr>
            <w:tcW w:w="1890" w:type="dxa"/>
            <w:vAlign w:val="center"/>
          </w:tcPr>
          <w:p w14:paraId="2E3ECD68" w14:textId="1F92011A" w:rsidR="00E3728E" w:rsidRDefault="00354901" w:rsidP="00354901">
            <w:pPr>
              <w:ind w:firstLine="0"/>
              <w:jc w:val="center"/>
            </w:pPr>
            <w:r>
              <w:t>T1</w:t>
            </w:r>
          </w:p>
        </w:tc>
        <w:tc>
          <w:tcPr>
            <w:tcW w:w="3780" w:type="dxa"/>
            <w:vAlign w:val="center"/>
          </w:tcPr>
          <w:p w14:paraId="3A5AE1F4" w14:textId="2EF07037" w:rsidR="00E3728E" w:rsidRDefault="00F657FC" w:rsidP="00354901">
            <w:pPr>
              <w:ind w:firstLine="0"/>
              <w:jc w:val="center"/>
            </w:pPr>
            <w:r>
              <w:t>Test 1 input</w:t>
            </w:r>
          </w:p>
        </w:tc>
      </w:tr>
      <w:tr w:rsidR="00E3728E" w14:paraId="559951AA" w14:textId="77777777" w:rsidTr="00354901">
        <w:trPr>
          <w:jc w:val="center"/>
        </w:trPr>
        <w:tc>
          <w:tcPr>
            <w:tcW w:w="1890" w:type="dxa"/>
            <w:vAlign w:val="center"/>
          </w:tcPr>
          <w:p w14:paraId="1818C473" w14:textId="5FB1C56C" w:rsidR="00E3728E" w:rsidRDefault="00354901" w:rsidP="00354901">
            <w:pPr>
              <w:ind w:firstLine="0"/>
              <w:jc w:val="center"/>
            </w:pPr>
            <w:r>
              <w:t>T2</w:t>
            </w:r>
          </w:p>
        </w:tc>
        <w:tc>
          <w:tcPr>
            <w:tcW w:w="3780" w:type="dxa"/>
            <w:vAlign w:val="center"/>
          </w:tcPr>
          <w:p w14:paraId="09351CAA" w14:textId="45887558" w:rsidR="00E3728E" w:rsidRDefault="00F657FC" w:rsidP="00354901">
            <w:pPr>
              <w:ind w:firstLine="0"/>
              <w:jc w:val="center"/>
            </w:pPr>
            <w:r>
              <w:t>Test 2 output</w:t>
            </w:r>
          </w:p>
        </w:tc>
      </w:tr>
      <w:tr w:rsidR="00E3728E" w14:paraId="0C4B49A4" w14:textId="77777777" w:rsidTr="00354901">
        <w:trPr>
          <w:jc w:val="center"/>
        </w:trPr>
        <w:tc>
          <w:tcPr>
            <w:tcW w:w="1890" w:type="dxa"/>
            <w:vAlign w:val="center"/>
          </w:tcPr>
          <w:p w14:paraId="5F3B354B" w14:textId="776928A8" w:rsidR="00E3728E" w:rsidRDefault="00354901" w:rsidP="00354901">
            <w:pPr>
              <w:ind w:firstLine="0"/>
              <w:jc w:val="center"/>
            </w:pPr>
            <w:r>
              <w:t>T3</w:t>
            </w:r>
          </w:p>
        </w:tc>
        <w:tc>
          <w:tcPr>
            <w:tcW w:w="3780" w:type="dxa"/>
            <w:vAlign w:val="center"/>
          </w:tcPr>
          <w:p w14:paraId="7D785469" w14:textId="38230D4E" w:rsidR="00E3728E" w:rsidRDefault="00F657FC" w:rsidP="00354901">
            <w:pPr>
              <w:ind w:firstLine="0"/>
              <w:jc w:val="center"/>
            </w:pPr>
            <w:r>
              <w:t>Test 3 input/output</w:t>
            </w:r>
          </w:p>
        </w:tc>
      </w:tr>
      <w:tr w:rsidR="00E3728E" w14:paraId="1A834860" w14:textId="77777777" w:rsidTr="00354901">
        <w:trPr>
          <w:jc w:val="center"/>
        </w:trPr>
        <w:tc>
          <w:tcPr>
            <w:tcW w:w="1890" w:type="dxa"/>
            <w:vAlign w:val="center"/>
          </w:tcPr>
          <w:p w14:paraId="3F54D80B" w14:textId="65FD1A4F" w:rsidR="00E3728E" w:rsidRDefault="00354901" w:rsidP="00354901">
            <w:pPr>
              <w:ind w:firstLine="0"/>
              <w:jc w:val="center"/>
            </w:pPr>
            <w:r>
              <w:t>T4</w:t>
            </w:r>
          </w:p>
        </w:tc>
        <w:tc>
          <w:tcPr>
            <w:tcW w:w="3780" w:type="dxa"/>
            <w:vAlign w:val="center"/>
          </w:tcPr>
          <w:p w14:paraId="34F0F211" w14:textId="6502F8A2" w:rsidR="00E3728E" w:rsidRDefault="00F657FC" w:rsidP="00354901">
            <w:pPr>
              <w:ind w:firstLine="0"/>
              <w:jc w:val="center"/>
            </w:pPr>
            <w:r>
              <w:t>Test 4 input</w:t>
            </w:r>
          </w:p>
        </w:tc>
      </w:tr>
      <w:tr w:rsidR="00E3728E" w14:paraId="4424F6FF" w14:textId="77777777" w:rsidTr="00354901">
        <w:trPr>
          <w:jc w:val="center"/>
        </w:trPr>
        <w:tc>
          <w:tcPr>
            <w:tcW w:w="1890" w:type="dxa"/>
            <w:vAlign w:val="center"/>
          </w:tcPr>
          <w:p w14:paraId="397C4851" w14:textId="342D7DF5" w:rsidR="00E3728E" w:rsidRDefault="00354901" w:rsidP="00354901">
            <w:pPr>
              <w:ind w:firstLine="0"/>
              <w:jc w:val="center"/>
            </w:pPr>
            <w:r>
              <w:t>SDIN</w:t>
            </w:r>
          </w:p>
        </w:tc>
        <w:tc>
          <w:tcPr>
            <w:tcW w:w="3780" w:type="dxa"/>
            <w:vAlign w:val="center"/>
          </w:tcPr>
          <w:p w14:paraId="6FEF232A" w14:textId="12272E41" w:rsidR="00F657FC" w:rsidRDefault="00F657FC" w:rsidP="00354901">
            <w:pPr>
              <w:ind w:firstLine="0"/>
              <w:jc w:val="center"/>
            </w:pPr>
            <w:r>
              <w:t>Serial data input</w:t>
            </w:r>
          </w:p>
        </w:tc>
      </w:tr>
      <w:tr w:rsidR="00E3728E" w14:paraId="08055CAB" w14:textId="77777777" w:rsidTr="00354901">
        <w:trPr>
          <w:jc w:val="center"/>
        </w:trPr>
        <w:tc>
          <w:tcPr>
            <w:tcW w:w="1890" w:type="dxa"/>
            <w:vAlign w:val="center"/>
          </w:tcPr>
          <w:p w14:paraId="59246E79" w14:textId="38838075" w:rsidR="00E3728E" w:rsidRDefault="00354901" w:rsidP="00354901">
            <w:pPr>
              <w:ind w:firstLine="0"/>
              <w:jc w:val="center"/>
            </w:pPr>
            <w:r>
              <w:t>SCLK</w:t>
            </w:r>
          </w:p>
        </w:tc>
        <w:tc>
          <w:tcPr>
            <w:tcW w:w="3780" w:type="dxa"/>
            <w:vAlign w:val="center"/>
          </w:tcPr>
          <w:p w14:paraId="65AF0FFD" w14:textId="01776ABD" w:rsidR="00E3728E" w:rsidRDefault="00F657FC" w:rsidP="00354901">
            <w:pPr>
              <w:ind w:firstLine="0"/>
              <w:jc w:val="center"/>
            </w:pPr>
            <w:r>
              <w:t>Serial clock input</w:t>
            </w:r>
          </w:p>
        </w:tc>
      </w:tr>
      <w:tr w:rsidR="00E3728E" w14:paraId="3623D3F3" w14:textId="77777777" w:rsidTr="00354901">
        <w:trPr>
          <w:jc w:val="center"/>
        </w:trPr>
        <w:tc>
          <w:tcPr>
            <w:tcW w:w="1890" w:type="dxa"/>
            <w:vAlign w:val="center"/>
          </w:tcPr>
          <w:p w14:paraId="50C0B3FB" w14:textId="5983489E" w:rsidR="00E3728E" w:rsidRDefault="00354901" w:rsidP="00354901">
            <w:pPr>
              <w:ind w:firstLine="0"/>
              <w:jc w:val="center"/>
            </w:pPr>
            <w:r>
              <w:t>D/C</w:t>
            </w:r>
          </w:p>
        </w:tc>
        <w:tc>
          <w:tcPr>
            <w:tcW w:w="3780" w:type="dxa"/>
            <w:vAlign w:val="center"/>
          </w:tcPr>
          <w:p w14:paraId="0BC5964E" w14:textId="50B94202" w:rsidR="00E3728E" w:rsidRDefault="00F657FC" w:rsidP="00354901">
            <w:pPr>
              <w:ind w:firstLine="0"/>
              <w:jc w:val="center"/>
            </w:pPr>
            <w:r>
              <w:t>Data/command</w:t>
            </w:r>
          </w:p>
        </w:tc>
      </w:tr>
      <w:tr w:rsidR="00E3728E" w14:paraId="69952F26" w14:textId="77777777" w:rsidTr="00354901">
        <w:trPr>
          <w:jc w:val="center"/>
        </w:trPr>
        <w:tc>
          <w:tcPr>
            <w:tcW w:w="1890" w:type="dxa"/>
            <w:vAlign w:val="center"/>
          </w:tcPr>
          <w:p w14:paraId="1786F22A" w14:textId="560276B7" w:rsidR="00E3728E" w:rsidRDefault="00354901" w:rsidP="00354901">
            <w:pPr>
              <w:ind w:firstLine="0"/>
              <w:jc w:val="center"/>
            </w:pPr>
            <w:r>
              <w:t>SCE</w:t>
            </w:r>
          </w:p>
        </w:tc>
        <w:tc>
          <w:tcPr>
            <w:tcW w:w="3780" w:type="dxa"/>
            <w:vAlign w:val="center"/>
          </w:tcPr>
          <w:p w14:paraId="2F04E36A" w14:textId="4B569034" w:rsidR="00E3728E" w:rsidRDefault="004F5FB4" w:rsidP="00354901">
            <w:pPr>
              <w:ind w:firstLine="0"/>
              <w:jc w:val="center"/>
            </w:pPr>
            <w:r>
              <w:t>C</w:t>
            </w:r>
            <w:r w:rsidR="00F657FC">
              <w:t>hip</w:t>
            </w:r>
            <w:r>
              <w:t xml:space="preserve"> enable</w:t>
            </w:r>
          </w:p>
        </w:tc>
      </w:tr>
      <w:tr w:rsidR="00E3728E" w14:paraId="3BDE38FC" w14:textId="77777777" w:rsidTr="00354901">
        <w:trPr>
          <w:jc w:val="center"/>
        </w:trPr>
        <w:tc>
          <w:tcPr>
            <w:tcW w:w="1890" w:type="dxa"/>
            <w:vAlign w:val="center"/>
          </w:tcPr>
          <w:p w14:paraId="1B3EB640" w14:textId="7E403E1B" w:rsidR="00E3728E" w:rsidRDefault="00354901" w:rsidP="00354901">
            <w:pPr>
              <w:ind w:firstLine="0"/>
              <w:jc w:val="center"/>
            </w:pPr>
            <w:r>
              <w:t>OSC</w:t>
            </w:r>
          </w:p>
        </w:tc>
        <w:tc>
          <w:tcPr>
            <w:tcW w:w="3780" w:type="dxa"/>
            <w:vAlign w:val="center"/>
          </w:tcPr>
          <w:p w14:paraId="4FE268E0" w14:textId="1BC6243B" w:rsidR="00E3728E" w:rsidRDefault="004F5FB4" w:rsidP="00354901">
            <w:pPr>
              <w:ind w:firstLine="0"/>
              <w:jc w:val="center"/>
            </w:pPr>
            <w:r>
              <w:t>Oscillator</w:t>
            </w:r>
          </w:p>
        </w:tc>
      </w:tr>
      <w:tr w:rsidR="00E3728E" w14:paraId="61D05349" w14:textId="77777777" w:rsidTr="00354901">
        <w:trPr>
          <w:jc w:val="center"/>
        </w:trPr>
        <w:tc>
          <w:tcPr>
            <w:tcW w:w="1890" w:type="dxa"/>
            <w:vAlign w:val="center"/>
          </w:tcPr>
          <w:p w14:paraId="573CECB1" w14:textId="3E92B8BD" w:rsidR="00E3728E" w:rsidRDefault="00354901" w:rsidP="00354901">
            <w:pPr>
              <w:ind w:firstLine="0"/>
              <w:jc w:val="center"/>
            </w:pPr>
            <w:r>
              <w:t>RES</w:t>
            </w:r>
          </w:p>
        </w:tc>
        <w:tc>
          <w:tcPr>
            <w:tcW w:w="3780" w:type="dxa"/>
            <w:vAlign w:val="center"/>
          </w:tcPr>
          <w:p w14:paraId="575137A3" w14:textId="12C41D2C" w:rsidR="00E3728E" w:rsidRDefault="004F5FB4" w:rsidP="00354901">
            <w:pPr>
              <w:ind w:firstLine="0"/>
              <w:jc w:val="center"/>
            </w:pPr>
            <w:r>
              <w:t>External reset input</w:t>
            </w:r>
          </w:p>
        </w:tc>
      </w:tr>
      <w:tr w:rsidR="004F5FB4" w14:paraId="32478E59" w14:textId="77777777" w:rsidTr="00354901">
        <w:trPr>
          <w:jc w:val="center"/>
        </w:trPr>
        <w:tc>
          <w:tcPr>
            <w:tcW w:w="1890" w:type="dxa"/>
            <w:vAlign w:val="center"/>
          </w:tcPr>
          <w:p w14:paraId="48016740" w14:textId="5BE63FF5" w:rsidR="004F5FB4" w:rsidRDefault="00354901" w:rsidP="00354901">
            <w:pPr>
              <w:ind w:firstLine="0"/>
              <w:jc w:val="center"/>
            </w:pPr>
            <w:r>
              <w:lastRenderedPageBreak/>
              <w:t>Dummy 1,2,3,4</w:t>
            </w:r>
          </w:p>
        </w:tc>
        <w:tc>
          <w:tcPr>
            <w:tcW w:w="3780" w:type="dxa"/>
            <w:vAlign w:val="center"/>
          </w:tcPr>
          <w:p w14:paraId="78E2DD0F" w14:textId="10E10CFE" w:rsidR="004F5FB4" w:rsidRDefault="004F5FB4" w:rsidP="00354901">
            <w:pPr>
              <w:keepNext/>
              <w:ind w:firstLine="0"/>
              <w:jc w:val="center"/>
            </w:pPr>
            <w:r>
              <w:t>Not connected</w:t>
            </w:r>
          </w:p>
        </w:tc>
      </w:tr>
    </w:tbl>
    <w:p w14:paraId="28EF455F" w14:textId="70554564" w:rsidR="00E3728E" w:rsidRDefault="00354901" w:rsidP="00354901">
      <w:pPr>
        <w:pStyle w:val="Chuthich"/>
      </w:pPr>
      <w:bookmarkStart w:id="87" w:name="_Ref59633812"/>
      <w:bookmarkStart w:id="88" w:name="_Toc59786677"/>
      <w:r>
        <w:t xml:space="preserve">Bảng  </w:t>
      </w:r>
      <w:r w:rsidR="00787C24">
        <w:fldChar w:fldCharType="begin"/>
      </w:r>
      <w:r w:rsidR="00787C24">
        <w:instrText xml:space="preserve"> STYLEREF 1 \s </w:instrText>
      </w:r>
      <w:r w:rsidR="00787C24">
        <w:fldChar w:fldCharType="separate"/>
      </w:r>
      <w:r w:rsidR="00E7573B">
        <w:rPr>
          <w:noProof/>
        </w:rPr>
        <w:t>4</w:t>
      </w:r>
      <w:r w:rsidR="00787C24">
        <w:rPr>
          <w:noProof/>
        </w:rPr>
        <w:fldChar w:fldCharType="end"/>
      </w:r>
      <w:r w:rsidR="00E7573B">
        <w:t>.</w:t>
      </w:r>
      <w:r w:rsidR="00787C24">
        <w:fldChar w:fldCharType="begin"/>
      </w:r>
      <w:r w:rsidR="00787C24">
        <w:instrText xml:space="preserve"> SEQ Bảng_ \* ARABIC \s 1 </w:instrText>
      </w:r>
      <w:r w:rsidR="00787C24">
        <w:fldChar w:fldCharType="separate"/>
      </w:r>
      <w:r w:rsidR="00E7573B">
        <w:rPr>
          <w:noProof/>
        </w:rPr>
        <w:t>2</w:t>
      </w:r>
      <w:r w:rsidR="00787C24">
        <w:rPr>
          <w:noProof/>
        </w:rPr>
        <w:fldChar w:fldCharType="end"/>
      </w:r>
      <w:bookmarkEnd w:id="87"/>
      <w:r>
        <w:t xml:space="preserve"> </w:t>
      </w:r>
      <w:r w:rsidR="005E2491">
        <w:t>Các chân giao tiếp của PCD8544</w:t>
      </w:r>
      <w:bookmarkEnd w:id="88"/>
    </w:p>
    <w:p w14:paraId="3277C7AA" w14:textId="77777777" w:rsidR="005E2491" w:rsidRPr="005E2491" w:rsidRDefault="005E2491" w:rsidP="005E2491"/>
    <w:p w14:paraId="056F8FB1" w14:textId="77777777" w:rsidR="00F23E9A" w:rsidRDefault="00F23E9A" w:rsidP="00F23E9A">
      <w:pPr>
        <w:keepNext/>
        <w:jc w:val="center"/>
      </w:pPr>
      <w:r>
        <w:rPr>
          <w:noProof/>
        </w:rPr>
        <w:drawing>
          <wp:inline distT="0" distB="0" distL="0" distR="0" wp14:anchorId="402BEAD9" wp14:editId="1DCB07F8">
            <wp:extent cx="4967327" cy="4061637"/>
            <wp:effectExtent l="0" t="0" r="508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pic:nvPicPr>
                  <pic:blipFill>
                    <a:blip r:embed="rId24">
                      <a:extLst>
                        <a:ext uri="{28A0092B-C50C-407E-A947-70E740481C1C}">
                          <a14:useLocalDpi xmlns:a14="http://schemas.microsoft.com/office/drawing/2010/main" val="0"/>
                        </a:ext>
                      </a:extLst>
                    </a:blip>
                    <a:stretch>
                      <a:fillRect/>
                    </a:stretch>
                  </pic:blipFill>
                  <pic:spPr>
                    <a:xfrm>
                      <a:off x="0" y="0"/>
                      <a:ext cx="4967327" cy="4061637"/>
                    </a:xfrm>
                    <a:prstGeom prst="rect">
                      <a:avLst/>
                    </a:prstGeom>
                  </pic:spPr>
                </pic:pic>
              </a:graphicData>
            </a:graphic>
          </wp:inline>
        </w:drawing>
      </w:r>
    </w:p>
    <w:p w14:paraId="78F2C452" w14:textId="505BEEAA" w:rsidR="00A6590B" w:rsidRDefault="00F23E9A" w:rsidP="00F23E9A">
      <w:pPr>
        <w:pStyle w:val="Chuthich"/>
      </w:pPr>
      <w:bookmarkStart w:id="89" w:name="_Ref59633835"/>
      <w:bookmarkStart w:id="90" w:name="_Ref59633831"/>
      <w:bookmarkStart w:id="91" w:name="_Toc59786667"/>
      <w:r>
        <w:t xml:space="preserve">Hình </w:t>
      </w:r>
      <w:r w:rsidR="00787C24">
        <w:fldChar w:fldCharType="begin"/>
      </w:r>
      <w:r w:rsidR="00787C24">
        <w:instrText xml:space="preserve"> STYLEREF 1 \s </w:instrText>
      </w:r>
      <w:r w:rsidR="00787C24">
        <w:fldChar w:fldCharType="separate"/>
      </w:r>
      <w:r w:rsidR="007553B1">
        <w:rPr>
          <w:noProof/>
        </w:rPr>
        <w:t>4</w:t>
      </w:r>
      <w:r w:rsidR="00787C24">
        <w:rPr>
          <w:noProof/>
        </w:rPr>
        <w:fldChar w:fldCharType="end"/>
      </w:r>
      <w:r w:rsidR="007553B1">
        <w:t>.</w:t>
      </w:r>
      <w:r w:rsidR="00787C24">
        <w:fldChar w:fldCharType="begin"/>
      </w:r>
      <w:r w:rsidR="00787C24">
        <w:instrText xml:space="preserve"> SEQ Hình \* ARABIC \s 1 </w:instrText>
      </w:r>
      <w:r w:rsidR="00787C24">
        <w:fldChar w:fldCharType="separate"/>
      </w:r>
      <w:r w:rsidR="007553B1">
        <w:rPr>
          <w:noProof/>
        </w:rPr>
        <w:t>2</w:t>
      </w:r>
      <w:r w:rsidR="00787C24">
        <w:rPr>
          <w:noProof/>
        </w:rPr>
        <w:fldChar w:fldCharType="end"/>
      </w:r>
      <w:bookmarkEnd w:id="89"/>
      <w:r>
        <w:t xml:space="preserve"> </w:t>
      </w:r>
      <w:r w:rsidR="00A91EB7">
        <w:t>Cấu trúc bên trong vi điều khiển PCD</w:t>
      </w:r>
      <w:r w:rsidR="00723C50">
        <w:t>8544</w:t>
      </w:r>
      <w:bookmarkEnd w:id="90"/>
      <w:bookmarkEnd w:id="91"/>
    </w:p>
    <w:p w14:paraId="06F968B7" w14:textId="3B6F5D17" w:rsidR="00723C50" w:rsidRDefault="00CE3A8D" w:rsidP="00310FF5">
      <w:pPr>
        <w:pStyle w:val="u4"/>
      </w:pPr>
      <w:r>
        <w:t>Mô tả chức năng của PCD8544</w:t>
      </w:r>
    </w:p>
    <w:p w14:paraId="7DA4E8BF" w14:textId="4334FF7E" w:rsidR="00C15F81" w:rsidRDefault="00CE3A8D" w:rsidP="00617CBA">
      <w:pPr>
        <w:pStyle w:val="oancuaDanhsach"/>
        <w:numPr>
          <w:ilvl w:val="0"/>
          <w:numId w:val="19"/>
        </w:numPr>
      </w:pPr>
      <w:r>
        <w:t>Oscillator</w:t>
      </w:r>
    </w:p>
    <w:p w14:paraId="633A576B" w14:textId="6325A3B7" w:rsidR="00C15F81" w:rsidRDefault="00C92346" w:rsidP="00617CBA">
      <w:pPr>
        <w:pStyle w:val="oancuaDanhsach"/>
        <w:numPr>
          <w:ilvl w:val="0"/>
          <w:numId w:val="20"/>
        </w:numPr>
      </w:pPr>
      <w:r>
        <w:t xml:space="preserve">Bộ tạo giao động tích hợp trên chip cung cấp tín hiệu clock </w:t>
      </w:r>
      <w:r w:rsidR="00A62AAC">
        <w:t xml:space="preserve">cho toàn bộ màn hình. </w:t>
      </w:r>
      <w:r w:rsidR="00B67145">
        <w:t xml:space="preserve">Các thành phần bên ngoài không cần thiết (ví dụ </w:t>
      </w:r>
      <w:r w:rsidR="00C27DED">
        <w:t>một bộ tạo giao động từ bên ngoài</w:t>
      </w:r>
      <w:r w:rsidR="00B67145">
        <w:t>)</w:t>
      </w:r>
      <w:r w:rsidR="00C27DED">
        <w:t xml:space="preserve"> và đầu OSC phải được nối với V</w:t>
      </w:r>
      <w:r w:rsidR="00C27DED" w:rsidRPr="00E00880">
        <w:rPr>
          <w:vertAlign w:val="subscript"/>
        </w:rPr>
        <w:t>DD</w:t>
      </w:r>
      <w:r w:rsidR="00C27DED">
        <w:t xml:space="preserve">. Tín hiệu clock </w:t>
      </w:r>
      <w:r w:rsidR="006405AE">
        <w:t>từ bên ngoài (ví dụ từ master), nếu được sử dụng sẽ nối với đầu vào ở đây.</w:t>
      </w:r>
      <w:r w:rsidR="00C27DED">
        <w:t xml:space="preserve"> </w:t>
      </w:r>
      <w:r>
        <w:t xml:space="preserve"> </w:t>
      </w:r>
    </w:p>
    <w:p w14:paraId="093BF33A" w14:textId="7B336951" w:rsidR="00CE3A8D" w:rsidRDefault="00CE3A8D" w:rsidP="00617CBA">
      <w:pPr>
        <w:pStyle w:val="oancuaDanhsach"/>
        <w:numPr>
          <w:ilvl w:val="0"/>
          <w:numId w:val="19"/>
        </w:numPr>
      </w:pPr>
      <w:r>
        <w:t>Address Counter (AC)</w:t>
      </w:r>
    </w:p>
    <w:p w14:paraId="7E5C3FDC" w14:textId="770ADF26" w:rsidR="0015318F" w:rsidRDefault="00125E94" w:rsidP="00617CBA">
      <w:pPr>
        <w:pStyle w:val="oancuaDanhsach"/>
        <w:numPr>
          <w:ilvl w:val="0"/>
          <w:numId w:val="20"/>
        </w:numPr>
      </w:pPr>
      <w:r>
        <w:t xml:space="preserve">Bộ đếm </w:t>
      </w:r>
      <w:r w:rsidR="003173B2">
        <w:t xml:space="preserve">địa chỉ gán các địa chỉ vào </w:t>
      </w:r>
      <w:r w:rsidR="00C2769B">
        <w:t xml:space="preserve">RAM trong việc ghi dữ liệu. X-address X6 đến X0 và Y-address Y2 đến Y0 được thiết lập riêng biệt. </w:t>
      </w:r>
      <w:r w:rsidR="003E3852">
        <w:t>Sau đó, việc ghi dữ liệu sẽ được thực hiện một cách tự động</w:t>
      </w:r>
      <w:r w:rsidR="00D848B0">
        <w:t xml:space="preserve">,  AC sẽ tăng tự động lên 1 theo như V flag </w:t>
      </w:r>
      <w:r w:rsidR="008C5AD9">
        <w:t>được đặt cho PCD8544.</w:t>
      </w:r>
      <w:r w:rsidR="00C2769B">
        <w:t xml:space="preserve"> </w:t>
      </w:r>
    </w:p>
    <w:p w14:paraId="2EDFE26D" w14:textId="771FB48E" w:rsidR="00CE3A8D" w:rsidRDefault="00CE3A8D" w:rsidP="00617CBA">
      <w:pPr>
        <w:pStyle w:val="oancuaDanhsach"/>
        <w:numPr>
          <w:ilvl w:val="0"/>
          <w:numId w:val="19"/>
        </w:numPr>
      </w:pPr>
      <w:r>
        <w:t>Display Data RAM (DDRAM)</w:t>
      </w:r>
    </w:p>
    <w:p w14:paraId="1B053B80" w14:textId="5255551D" w:rsidR="00C0569F" w:rsidRDefault="008C5AD9" w:rsidP="00617CBA">
      <w:pPr>
        <w:pStyle w:val="oancuaDanhsach"/>
        <w:numPr>
          <w:ilvl w:val="0"/>
          <w:numId w:val="20"/>
        </w:numPr>
      </w:pPr>
      <w:r>
        <w:t xml:space="preserve">DDRAM </w:t>
      </w:r>
      <w:r w:rsidR="00E3384D">
        <w:t xml:space="preserve">là một static RAM với 48 x 84 bits dùng để lưu trữ data của màn hình hiển thị. </w:t>
      </w:r>
      <w:r w:rsidR="00A87C7D">
        <w:t>RAM được chia thành 6 banks</w:t>
      </w:r>
      <w:r w:rsidR="00434200">
        <w:t>, mỗi banks chứa 84 bytes (</w:t>
      </w:r>
      <w:r w:rsidR="00812657">
        <w:t xml:space="preserve">6 x 8 </w:t>
      </w:r>
      <w:r w:rsidR="00812657">
        <w:lastRenderedPageBreak/>
        <w:t>x 84 bits</w:t>
      </w:r>
      <w:r w:rsidR="00434200">
        <w:t>)</w:t>
      </w:r>
      <w:r w:rsidR="00812657">
        <w:t>.</w:t>
      </w:r>
      <w:r w:rsidR="003332F3">
        <w:t xml:space="preserve"> Khi truy cập vào RAM, dữ liệu sẽ được</w:t>
      </w:r>
      <w:r w:rsidR="0099155A">
        <w:t xml:space="preserve"> chuyển đến RAM thông qua Serial Interface.</w:t>
      </w:r>
    </w:p>
    <w:p w14:paraId="4A505A0B" w14:textId="524AA1AE" w:rsidR="00FD76B6" w:rsidRDefault="00BE62D5" w:rsidP="00617CBA">
      <w:pPr>
        <w:pStyle w:val="oancuaDanhsach"/>
        <w:numPr>
          <w:ilvl w:val="0"/>
          <w:numId w:val="20"/>
        </w:numPr>
      </w:pPr>
      <w:r>
        <w:t xml:space="preserve">Truy cập một cách trực tiếp ứng với X-address và số lượng </w:t>
      </w:r>
      <w:r w:rsidR="00C0569F">
        <w:t>cột đầu ra.</w:t>
      </w:r>
    </w:p>
    <w:p w14:paraId="131B55B2" w14:textId="77777777" w:rsidR="005F642F" w:rsidRDefault="005F642F" w:rsidP="005F642F">
      <w:pPr>
        <w:pStyle w:val="oancuaDanhsach"/>
        <w:keepNext/>
        <w:ind w:left="1080" w:firstLine="0"/>
        <w:jc w:val="center"/>
      </w:pPr>
      <w:r>
        <w:rPr>
          <w:noProof/>
        </w:rPr>
        <w:drawing>
          <wp:inline distT="0" distB="0" distL="0" distR="0" wp14:anchorId="17318302" wp14:editId="39BBE6EC">
            <wp:extent cx="3072809" cy="6466454"/>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pic:nvPicPr>
                  <pic:blipFill>
                    <a:blip r:embed="rId25">
                      <a:extLst>
                        <a:ext uri="{28A0092B-C50C-407E-A947-70E740481C1C}">
                          <a14:useLocalDpi xmlns:a14="http://schemas.microsoft.com/office/drawing/2010/main" val="0"/>
                        </a:ext>
                      </a:extLst>
                    </a:blip>
                    <a:stretch>
                      <a:fillRect/>
                    </a:stretch>
                  </pic:blipFill>
                  <pic:spPr>
                    <a:xfrm>
                      <a:off x="0" y="0"/>
                      <a:ext cx="3072809" cy="6466454"/>
                    </a:xfrm>
                    <a:prstGeom prst="rect">
                      <a:avLst/>
                    </a:prstGeom>
                  </pic:spPr>
                </pic:pic>
              </a:graphicData>
            </a:graphic>
          </wp:inline>
        </w:drawing>
      </w:r>
    </w:p>
    <w:p w14:paraId="14297751" w14:textId="6D9B58D5" w:rsidR="00055576" w:rsidRDefault="005F642F" w:rsidP="005F642F">
      <w:pPr>
        <w:pStyle w:val="Chuthich"/>
      </w:pPr>
      <w:bookmarkStart w:id="92" w:name="_Toc59786668"/>
      <w:r>
        <w:t xml:space="preserve">Hình </w:t>
      </w:r>
      <w:r w:rsidR="00787C24">
        <w:fldChar w:fldCharType="begin"/>
      </w:r>
      <w:r w:rsidR="00787C24">
        <w:instrText xml:space="preserve"> STYLEREF 1 \s </w:instrText>
      </w:r>
      <w:r w:rsidR="00787C24">
        <w:fldChar w:fldCharType="separate"/>
      </w:r>
      <w:r w:rsidR="007553B1">
        <w:rPr>
          <w:noProof/>
        </w:rPr>
        <w:t>4</w:t>
      </w:r>
      <w:r w:rsidR="00787C24">
        <w:rPr>
          <w:noProof/>
        </w:rPr>
        <w:fldChar w:fldCharType="end"/>
      </w:r>
      <w:r w:rsidR="007553B1">
        <w:t>.</w:t>
      </w:r>
      <w:r w:rsidR="00787C24">
        <w:fldChar w:fldCharType="begin"/>
      </w:r>
      <w:r w:rsidR="00787C24">
        <w:instrText xml:space="preserve"> SEQ Hình \* ARABIC \s 1 </w:instrText>
      </w:r>
      <w:r w:rsidR="00787C24">
        <w:fldChar w:fldCharType="separate"/>
      </w:r>
      <w:r w:rsidR="007553B1">
        <w:rPr>
          <w:noProof/>
        </w:rPr>
        <w:t>3</w:t>
      </w:r>
      <w:r w:rsidR="00787C24">
        <w:rPr>
          <w:noProof/>
        </w:rPr>
        <w:fldChar w:fldCharType="end"/>
      </w:r>
      <w:r>
        <w:t xml:space="preserve"> </w:t>
      </w:r>
      <w:r w:rsidR="00631977">
        <w:t xml:space="preserve">Cấu trúc </w:t>
      </w:r>
      <w:r w:rsidR="00567544">
        <w:t xml:space="preserve">DDRAM </w:t>
      </w:r>
      <w:r w:rsidR="00631977">
        <w:t>của Nokia5110</w:t>
      </w:r>
      <w:bookmarkEnd w:id="92"/>
    </w:p>
    <w:p w14:paraId="254A69C0" w14:textId="2EAF2A14" w:rsidR="00C0569F" w:rsidRDefault="000B7BCA" w:rsidP="00617CBA">
      <w:pPr>
        <w:pStyle w:val="oancuaDanhsach"/>
        <w:numPr>
          <w:ilvl w:val="0"/>
          <w:numId w:val="19"/>
        </w:numPr>
      </w:pPr>
      <w:r>
        <w:t>Timing generator</w:t>
      </w:r>
    </w:p>
    <w:p w14:paraId="10EE145D" w14:textId="7AA70B66" w:rsidR="00621B05" w:rsidRDefault="00181CEA" w:rsidP="00617CBA">
      <w:pPr>
        <w:pStyle w:val="oancuaDanhsach"/>
        <w:numPr>
          <w:ilvl w:val="0"/>
          <w:numId w:val="21"/>
        </w:numPr>
      </w:pPr>
      <w:r>
        <w:t>Bộ tạo giao động</w:t>
      </w:r>
      <w:r w:rsidR="002851F2">
        <w:t xml:space="preserve"> bên trong giúp cung cấp </w:t>
      </w:r>
      <w:r w:rsidR="008F5D97">
        <w:t xml:space="preserve">những xung tín hiệu khác nhau để điều khiển các linh kiện khác nhau bên trong </w:t>
      </w:r>
      <w:r w:rsidR="00CC4272">
        <w:t>mạch. Sự vận hành của nội chip</w:t>
      </w:r>
      <w:r w:rsidR="005020B9">
        <w:t xml:space="preserve"> sẽ không ảnh hưởng tới data buses.</w:t>
      </w:r>
      <w:r>
        <w:t xml:space="preserve"> </w:t>
      </w:r>
    </w:p>
    <w:p w14:paraId="669D145C" w14:textId="756D4BA1" w:rsidR="000B7BCA" w:rsidRDefault="000B7BCA" w:rsidP="00617CBA">
      <w:pPr>
        <w:pStyle w:val="oancuaDanhsach"/>
        <w:numPr>
          <w:ilvl w:val="0"/>
          <w:numId w:val="19"/>
        </w:numPr>
      </w:pPr>
      <w:r>
        <w:t>Display address counter</w:t>
      </w:r>
    </w:p>
    <w:p w14:paraId="7CFB4EE7" w14:textId="0D4E7BC8" w:rsidR="005020B9" w:rsidRDefault="00FB1AD5" w:rsidP="00617CBA">
      <w:pPr>
        <w:pStyle w:val="oancuaDanhsach"/>
        <w:numPr>
          <w:ilvl w:val="0"/>
          <w:numId w:val="21"/>
        </w:numPr>
      </w:pPr>
      <w:r>
        <w:lastRenderedPageBreak/>
        <w:t xml:space="preserve">Màn hình được tạo ra bởi việc dịch liên tục các hàng của RAM data </w:t>
      </w:r>
      <w:r w:rsidR="00EF71FD">
        <w:t xml:space="preserve">đi vào ma trận LCD thông qua </w:t>
      </w:r>
      <w:r w:rsidR="00B070CC">
        <w:t xml:space="preserve">các outputs </w:t>
      </w:r>
      <w:r w:rsidR="00E2680B">
        <w:t xml:space="preserve">cột. Trạng thái của màn hình (tất cả </w:t>
      </w:r>
      <w:r w:rsidR="00534B44">
        <w:t>các</w:t>
      </w:r>
      <w:r w:rsidR="00D04745">
        <w:t xml:space="preserve"> led on/off và n</w:t>
      </w:r>
      <w:r w:rsidR="00566717">
        <w:t>ormal/inverse video</w:t>
      </w:r>
      <w:r w:rsidR="00E2680B">
        <w:t>)</w:t>
      </w:r>
      <w:r w:rsidR="00566717">
        <w:t xml:space="preserve"> được set bởi bits E và D trong lệnh điều khiển màn hình.</w:t>
      </w:r>
    </w:p>
    <w:p w14:paraId="22538923" w14:textId="16EF5930" w:rsidR="000B7BCA" w:rsidRDefault="000B7BCA" w:rsidP="00617CBA">
      <w:pPr>
        <w:pStyle w:val="oancuaDanhsach"/>
        <w:numPr>
          <w:ilvl w:val="0"/>
          <w:numId w:val="19"/>
        </w:numPr>
      </w:pPr>
      <w:r>
        <w:t>LCD row and colum</w:t>
      </w:r>
      <w:r w:rsidR="00C15F81">
        <w:t>n drivers</w:t>
      </w:r>
    </w:p>
    <w:p w14:paraId="773D3C62" w14:textId="683D157E" w:rsidR="00566717" w:rsidRDefault="00566717" w:rsidP="00617CBA">
      <w:pPr>
        <w:pStyle w:val="oancuaDanhsach"/>
        <w:numPr>
          <w:ilvl w:val="0"/>
          <w:numId w:val="21"/>
        </w:numPr>
      </w:pPr>
      <w:r>
        <w:t xml:space="preserve">PCD8544 </w:t>
      </w:r>
      <w:r w:rsidR="009B7647">
        <w:t>chứa</w:t>
      </w:r>
      <w:r w:rsidR="000F052F">
        <w:t xml:space="preserve"> các trình điều khiển</w:t>
      </w:r>
      <w:r w:rsidR="009B7647">
        <w:t xml:space="preserve"> 48 hàng và 84 cột</w:t>
      </w:r>
      <w:r w:rsidR="000F052F">
        <w:t xml:space="preserve">. </w:t>
      </w:r>
      <w:r w:rsidR="0066685C">
        <w:t xml:space="preserve">Nó </w:t>
      </w:r>
      <w:r w:rsidR="001A1A9F">
        <w:t>kết nối</w:t>
      </w:r>
      <w:r w:rsidR="00DD6EF2">
        <w:t xml:space="preserve"> các điện áp phân cực LCD </w:t>
      </w:r>
      <w:r w:rsidR="00E30B20">
        <w:t>một cách tuần tự</w:t>
      </w:r>
      <w:r w:rsidR="008C7DA0">
        <w:t xml:space="preserve"> để hiển thị dữ liệu tương ứng lên màn hình.</w:t>
      </w:r>
      <w:r w:rsidR="0096089C">
        <w:t xml:space="preserve"> </w:t>
      </w:r>
      <w:r w:rsidR="00E879E3">
        <w:fldChar w:fldCharType="begin"/>
      </w:r>
      <w:r w:rsidR="00E879E3">
        <w:instrText xml:space="preserve"> REF _Ref59672706 \h </w:instrText>
      </w:r>
      <w:r w:rsidR="00E879E3">
        <w:fldChar w:fldCharType="separate"/>
      </w:r>
      <w:r w:rsidR="00E879E3">
        <w:t xml:space="preserve">Hình </w:t>
      </w:r>
      <w:r w:rsidR="00E879E3">
        <w:rPr>
          <w:noProof/>
        </w:rPr>
        <w:t>4</w:t>
      </w:r>
      <w:r w:rsidR="00E879E3">
        <w:t>-</w:t>
      </w:r>
      <w:r w:rsidR="00E879E3">
        <w:rPr>
          <w:noProof/>
        </w:rPr>
        <w:t>3</w:t>
      </w:r>
      <w:r w:rsidR="00E879E3">
        <w:fldChar w:fldCharType="end"/>
      </w:r>
      <w:r w:rsidR="00E879E3">
        <w:t xml:space="preserve"> minh họa driver waveforms của LCD.</w:t>
      </w:r>
    </w:p>
    <w:p w14:paraId="684AA497" w14:textId="77777777" w:rsidR="005744F7" w:rsidRDefault="005744F7" w:rsidP="005744F7">
      <w:pPr>
        <w:keepNext/>
        <w:ind w:left="720" w:firstLine="0"/>
        <w:jc w:val="center"/>
      </w:pPr>
      <w:r>
        <w:rPr>
          <w:noProof/>
        </w:rPr>
        <w:drawing>
          <wp:inline distT="0" distB="0" distL="0" distR="0" wp14:anchorId="6C1B71D3" wp14:editId="4C4C2CF9">
            <wp:extent cx="4484085" cy="4359348"/>
            <wp:effectExtent l="0" t="0" r="0" b="317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pic:nvPicPr>
                  <pic:blipFill>
                    <a:blip r:embed="rId26">
                      <a:extLst>
                        <a:ext uri="{28A0092B-C50C-407E-A947-70E740481C1C}">
                          <a14:useLocalDpi xmlns:a14="http://schemas.microsoft.com/office/drawing/2010/main" val="0"/>
                        </a:ext>
                      </a:extLst>
                    </a:blip>
                    <a:stretch>
                      <a:fillRect/>
                    </a:stretch>
                  </pic:blipFill>
                  <pic:spPr>
                    <a:xfrm>
                      <a:off x="0" y="0"/>
                      <a:ext cx="4484085" cy="4359348"/>
                    </a:xfrm>
                    <a:prstGeom prst="rect">
                      <a:avLst/>
                    </a:prstGeom>
                  </pic:spPr>
                </pic:pic>
              </a:graphicData>
            </a:graphic>
          </wp:inline>
        </w:drawing>
      </w:r>
    </w:p>
    <w:p w14:paraId="3535654D" w14:textId="6A61D0D4" w:rsidR="005744F7" w:rsidRDefault="005744F7" w:rsidP="005744F7">
      <w:pPr>
        <w:pStyle w:val="Chuthich"/>
      </w:pPr>
      <w:bookmarkStart w:id="93" w:name="_Ref59672706"/>
      <w:bookmarkStart w:id="94" w:name="_Toc59786669"/>
      <w:r>
        <w:t xml:space="preserve">Hình </w:t>
      </w:r>
      <w:r w:rsidR="00787C24">
        <w:fldChar w:fldCharType="begin"/>
      </w:r>
      <w:r w:rsidR="00787C24">
        <w:instrText xml:space="preserve"> STYLEREF 1 \s </w:instrText>
      </w:r>
      <w:r w:rsidR="00787C24">
        <w:fldChar w:fldCharType="separate"/>
      </w:r>
      <w:r w:rsidR="007553B1">
        <w:rPr>
          <w:noProof/>
        </w:rPr>
        <w:t>4</w:t>
      </w:r>
      <w:r w:rsidR="00787C24">
        <w:rPr>
          <w:noProof/>
        </w:rPr>
        <w:fldChar w:fldCharType="end"/>
      </w:r>
      <w:r w:rsidR="007553B1">
        <w:t>.</w:t>
      </w:r>
      <w:r w:rsidR="00787C24">
        <w:fldChar w:fldCharType="begin"/>
      </w:r>
      <w:r w:rsidR="00787C24">
        <w:instrText xml:space="preserve"> SEQ Hình \* ARABIC \s 1 </w:instrText>
      </w:r>
      <w:r w:rsidR="00787C24">
        <w:fldChar w:fldCharType="separate"/>
      </w:r>
      <w:r w:rsidR="007553B1">
        <w:rPr>
          <w:noProof/>
        </w:rPr>
        <w:t>4</w:t>
      </w:r>
      <w:r w:rsidR="00787C24">
        <w:rPr>
          <w:noProof/>
        </w:rPr>
        <w:fldChar w:fldCharType="end"/>
      </w:r>
      <w:bookmarkEnd w:id="93"/>
      <w:r>
        <w:t xml:space="preserve"> </w:t>
      </w:r>
      <w:r w:rsidR="001E1E22">
        <w:t>LCD driver waveforms</w:t>
      </w:r>
      <w:bookmarkEnd w:id="94"/>
    </w:p>
    <w:p w14:paraId="191E6AC0" w14:textId="26356A2D" w:rsidR="001E1E22" w:rsidRDefault="008E2161" w:rsidP="00617CBA">
      <w:pPr>
        <w:pStyle w:val="oancuaDanhsach"/>
        <w:numPr>
          <w:ilvl w:val="0"/>
          <w:numId w:val="19"/>
        </w:numPr>
      </w:pPr>
      <w:r>
        <w:t>Addressing</w:t>
      </w:r>
    </w:p>
    <w:p w14:paraId="6257D26C" w14:textId="3D57576D" w:rsidR="008E2161" w:rsidRDefault="0006279B" w:rsidP="00617CBA">
      <w:pPr>
        <w:pStyle w:val="oancuaDanhsach"/>
        <w:numPr>
          <w:ilvl w:val="0"/>
          <w:numId w:val="21"/>
        </w:numPr>
      </w:pPr>
      <w:r>
        <w:t xml:space="preserve">Data được đưa vào </w:t>
      </w:r>
      <w:r w:rsidR="00961536">
        <w:t xml:space="preserve">ma trận 48 x 84 bits của RAM </w:t>
      </w:r>
      <w:r w:rsidR="008D5727">
        <w:t xml:space="preserve">của PCD8544 được chỉ ra như </w:t>
      </w:r>
      <w:r w:rsidR="005E0E2C">
        <w:fldChar w:fldCharType="begin"/>
      </w:r>
      <w:r w:rsidR="005E0E2C">
        <w:instrText xml:space="preserve"> REF _Ref59673785 \h </w:instrText>
      </w:r>
      <w:r w:rsidR="005E0E2C">
        <w:fldChar w:fldCharType="separate"/>
      </w:r>
      <w:r w:rsidR="005E0E2C">
        <w:t xml:space="preserve">Hình </w:t>
      </w:r>
      <w:r w:rsidR="005E0E2C">
        <w:rPr>
          <w:noProof/>
        </w:rPr>
        <w:t>4</w:t>
      </w:r>
      <w:r w:rsidR="005E0E2C">
        <w:t>-</w:t>
      </w:r>
      <w:r w:rsidR="005E0E2C">
        <w:rPr>
          <w:noProof/>
        </w:rPr>
        <w:t>5</w:t>
      </w:r>
      <w:r w:rsidR="005E0E2C">
        <w:fldChar w:fldCharType="end"/>
      </w:r>
      <w:r w:rsidR="00F335A2">
        <w:t>. địa chỉ X từ 0 đến 83, địa chỉ Y từ 0 đến 5</w:t>
      </w:r>
      <w:r w:rsidR="00E5032F">
        <w:t>. Những địa chỉ ngoài khoảng này không được cho phép.</w:t>
      </w:r>
    </w:p>
    <w:p w14:paraId="172EF5EA" w14:textId="5326CB55" w:rsidR="00A53278" w:rsidRDefault="002442B6" w:rsidP="00617CBA">
      <w:pPr>
        <w:pStyle w:val="oancuaDanhsach"/>
        <w:numPr>
          <w:ilvl w:val="0"/>
          <w:numId w:val="21"/>
        </w:numPr>
      </w:pPr>
      <w:r>
        <w:t>Có hai chế độ để đưa data vào RAM</w:t>
      </w:r>
      <w:r w:rsidR="00E455CD">
        <w:t xml:space="preserve">: vertial addressing mode (V flag = 1) và </w:t>
      </w:r>
      <w:r w:rsidR="00FE4299">
        <w:t>horizontal addressing mode (V flag = 0</w:t>
      </w:r>
      <w:r w:rsidR="007C67AC">
        <w:t xml:space="preserve">). </w:t>
      </w:r>
      <w:r w:rsidR="005E0E2C">
        <w:fldChar w:fldCharType="begin"/>
      </w:r>
      <w:r w:rsidR="005E0E2C">
        <w:instrText xml:space="preserve"> REF _Ref59673805 \h </w:instrText>
      </w:r>
      <w:r w:rsidR="005E0E2C">
        <w:fldChar w:fldCharType="separate"/>
      </w:r>
      <w:r w:rsidR="005E0E2C">
        <w:t xml:space="preserve">Hình </w:t>
      </w:r>
      <w:r w:rsidR="005E0E2C">
        <w:rPr>
          <w:noProof/>
        </w:rPr>
        <w:t>4</w:t>
      </w:r>
      <w:r w:rsidR="005E0E2C">
        <w:t>-</w:t>
      </w:r>
      <w:r w:rsidR="005E0E2C">
        <w:rPr>
          <w:noProof/>
        </w:rPr>
        <w:t>6</w:t>
      </w:r>
      <w:r w:rsidR="005E0E2C">
        <w:fldChar w:fldCharType="end"/>
      </w:r>
      <w:r w:rsidR="00B51547">
        <w:t xml:space="preserve">, </w:t>
      </w:r>
      <w:r w:rsidR="00B51547">
        <w:fldChar w:fldCharType="begin"/>
      </w:r>
      <w:r w:rsidR="00B51547">
        <w:instrText xml:space="preserve"> REF _Ref59673837 \h </w:instrText>
      </w:r>
      <w:r w:rsidR="00B51547">
        <w:fldChar w:fldCharType="separate"/>
      </w:r>
      <w:r w:rsidR="00B51547">
        <w:t xml:space="preserve">Hình </w:t>
      </w:r>
      <w:r w:rsidR="00B51547">
        <w:rPr>
          <w:noProof/>
        </w:rPr>
        <w:t>4</w:t>
      </w:r>
      <w:r w:rsidR="00B51547">
        <w:t>-</w:t>
      </w:r>
      <w:r w:rsidR="00B51547">
        <w:rPr>
          <w:noProof/>
        </w:rPr>
        <w:t>7</w:t>
      </w:r>
      <w:r w:rsidR="00B51547">
        <w:fldChar w:fldCharType="end"/>
      </w:r>
      <w:r w:rsidR="00B51547">
        <w:t xml:space="preserve"> </w:t>
      </w:r>
      <w:r w:rsidR="007C67AC">
        <w:t xml:space="preserve">thể hiện </w:t>
      </w:r>
      <w:r w:rsidR="0059536C">
        <w:t xml:space="preserve">định dạng </w:t>
      </w:r>
      <w:r w:rsidR="00B51547">
        <w:t>RAM</w:t>
      </w:r>
      <w:r w:rsidR="00296275">
        <w:t xml:space="preserve"> và thể hiện các trường hợp của V flag tương ứng.</w:t>
      </w:r>
    </w:p>
    <w:p w14:paraId="02191B44" w14:textId="77777777" w:rsidR="0083409B" w:rsidRDefault="0083409B" w:rsidP="0083409B">
      <w:pPr>
        <w:pStyle w:val="oancuaDanhsach"/>
        <w:keepNext/>
        <w:ind w:left="1080" w:firstLine="0"/>
        <w:jc w:val="center"/>
      </w:pPr>
      <w:r>
        <w:rPr>
          <w:noProof/>
        </w:rPr>
        <w:lastRenderedPageBreak/>
        <w:drawing>
          <wp:inline distT="0" distB="0" distL="0" distR="0" wp14:anchorId="40A03483" wp14:editId="7AB0CF08">
            <wp:extent cx="5056175" cy="139255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pic:nvPicPr>
                  <pic:blipFill>
                    <a:blip r:embed="rId27">
                      <a:extLst>
                        <a:ext uri="{28A0092B-C50C-407E-A947-70E740481C1C}">
                          <a14:useLocalDpi xmlns:a14="http://schemas.microsoft.com/office/drawing/2010/main" val="0"/>
                        </a:ext>
                      </a:extLst>
                    </a:blip>
                    <a:stretch>
                      <a:fillRect/>
                    </a:stretch>
                  </pic:blipFill>
                  <pic:spPr>
                    <a:xfrm>
                      <a:off x="0" y="0"/>
                      <a:ext cx="5056175" cy="1392555"/>
                    </a:xfrm>
                    <a:prstGeom prst="rect">
                      <a:avLst/>
                    </a:prstGeom>
                  </pic:spPr>
                </pic:pic>
              </a:graphicData>
            </a:graphic>
          </wp:inline>
        </w:drawing>
      </w:r>
    </w:p>
    <w:p w14:paraId="682596C8" w14:textId="3D767045" w:rsidR="00296275" w:rsidRDefault="0083409B" w:rsidP="0083409B">
      <w:pPr>
        <w:pStyle w:val="Chuthich"/>
      </w:pPr>
      <w:bookmarkStart w:id="95" w:name="_Ref59673785"/>
      <w:bookmarkStart w:id="96" w:name="_Toc59786670"/>
      <w:r>
        <w:t xml:space="preserve">Hình </w:t>
      </w:r>
      <w:r w:rsidR="00787C24">
        <w:fldChar w:fldCharType="begin"/>
      </w:r>
      <w:r w:rsidR="00787C24">
        <w:instrText xml:space="preserve"> STYLEREF 1 \s </w:instrText>
      </w:r>
      <w:r w:rsidR="00787C24">
        <w:fldChar w:fldCharType="separate"/>
      </w:r>
      <w:r w:rsidR="007553B1">
        <w:rPr>
          <w:noProof/>
        </w:rPr>
        <w:t>4</w:t>
      </w:r>
      <w:r w:rsidR="00787C24">
        <w:rPr>
          <w:noProof/>
        </w:rPr>
        <w:fldChar w:fldCharType="end"/>
      </w:r>
      <w:r w:rsidR="007553B1">
        <w:t>.</w:t>
      </w:r>
      <w:r w:rsidR="00787C24">
        <w:fldChar w:fldCharType="begin"/>
      </w:r>
      <w:r w:rsidR="00787C24">
        <w:instrText xml:space="preserve"> SEQ Hình \* ARABIC \s 1 </w:instrText>
      </w:r>
      <w:r w:rsidR="00787C24">
        <w:fldChar w:fldCharType="separate"/>
      </w:r>
      <w:r w:rsidR="007553B1">
        <w:rPr>
          <w:noProof/>
        </w:rPr>
        <w:t>5</w:t>
      </w:r>
      <w:r w:rsidR="00787C24">
        <w:rPr>
          <w:noProof/>
        </w:rPr>
        <w:fldChar w:fldCharType="end"/>
      </w:r>
      <w:bookmarkEnd w:id="95"/>
      <w:r>
        <w:t xml:space="preserve"> </w:t>
      </w:r>
      <w:r w:rsidR="004139FF">
        <w:t>Định dạng của DDRAM</w:t>
      </w:r>
      <w:bookmarkEnd w:id="96"/>
    </w:p>
    <w:p w14:paraId="48D0D049" w14:textId="77777777" w:rsidR="003805F3" w:rsidRDefault="003805F3" w:rsidP="003805F3">
      <w:pPr>
        <w:keepNext/>
        <w:jc w:val="center"/>
      </w:pPr>
      <w:r>
        <w:rPr>
          <w:noProof/>
        </w:rPr>
        <w:drawing>
          <wp:inline distT="0" distB="0" distL="0" distR="0" wp14:anchorId="2E3A812B" wp14:editId="1DE8207B">
            <wp:extent cx="4602216" cy="2828261"/>
            <wp:effectExtent l="0" t="0" r="825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pic:nvPicPr>
                  <pic:blipFill>
                    <a:blip r:embed="rId28">
                      <a:extLst>
                        <a:ext uri="{28A0092B-C50C-407E-A947-70E740481C1C}">
                          <a14:useLocalDpi xmlns:a14="http://schemas.microsoft.com/office/drawing/2010/main" val="0"/>
                        </a:ext>
                      </a:extLst>
                    </a:blip>
                    <a:stretch>
                      <a:fillRect/>
                    </a:stretch>
                  </pic:blipFill>
                  <pic:spPr>
                    <a:xfrm>
                      <a:off x="0" y="0"/>
                      <a:ext cx="4602216" cy="2828261"/>
                    </a:xfrm>
                    <a:prstGeom prst="rect">
                      <a:avLst/>
                    </a:prstGeom>
                  </pic:spPr>
                </pic:pic>
              </a:graphicData>
            </a:graphic>
          </wp:inline>
        </w:drawing>
      </w:r>
    </w:p>
    <w:p w14:paraId="15EB826A" w14:textId="5EF0CC0F" w:rsidR="004139FF" w:rsidRDefault="003805F3" w:rsidP="003805F3">
      <w:pPr>
        <w:pStyle w:val="Chuthich"/>
      </w:pPr>
      <w:bookmarkStart w:id="97" w:name="_Ref59673805"/>
      <w:bookmarkStart w:id="98" w:name="_Ref59673825"/>
      <w:bookmarkStart w:id="99" w:name="_Toc59786671"/>
      <w:r>
        <w:t xml:space="preserve">Hình </w:t>
      </w:r>
      <w:r w:rsidR="00787C24">
        <w:fldChar w:fldCharType="begin"/>
      </w:r>
      <w:r w:rsidR="00787C24">
        <w:instrText xml:space="preserve"> STYLEREF 1 \s </w:instrText>
      </w:r>
      <w:r w:rsidR="00787C24">
        <w:fldChar w:fldCharType="separate"/>
      </w:r>
      <w:r w:rsidR="007553B1">
        <w:rPr>
          <w:noProof/>
        </w:rPr>
        <w:t>4</w:t>
      </w:r>
      <w:r w:rsidR="00787C24">
        <w:rPr>
          <w:noProof/>
        </w:rPr>
        <w:fldChar w:fldCharType="end"/>
      </w:r>
      <w:r w:rsidR="007553B1">
        <w:t>.</w:t>
      </w:r>
      <w:r w:rsidR="00787C24">
        <w:fldChar w:fldCharType="begin"/>
      </w:r>
      <w:r w:rsidR="00787C24">
        <w:instrText xml:space="preserve"> SEQ Hình \* ARABIC \s 1 </w:instrText>
      </w:r>
      <w:r w:rsidR="00787C24">
        <w:fldChar w:fldCharType="separate"/>
      </w:r>
      <w:r w:rsidR="007553B1">
        <w:rPr>
          <w:noProof/>
        </w:rPr>
        <w:t>6</w:t>
      </w:r>
      <w:r w:rsidR="00787C24">
        <w:rPr>
          <w:noProof/>
        </w:rPr>
        <w:fldChar w:fldCharType="end"/>
      </w:r>
      <w:bookmarkEnd w:id="97"/>
      <w:r>
        <w:t xml:space="preserve"> </w:t>
      </w:r>
      <w:bookmarkStart w:id="100" w:name="_Ref59673813"/>
      <w:r w:rsidR="00485B8A">
        <w:t>Ghi data tuần tự theo chiều dọc (V = 1)</w:t>
      </w:r>
      <w:bookmarkEnd w:id="98"/>
      <w:bookmarkEnd w:id="99"/>
      <w:bookmarkEnd w:id="100"/>
    </w:p>
    <w:p w14:paraId="3D11ED76" w14:textId="77777777" w:rsidR="002F64BC" w:rsidRDefault="002F64BC" w:rsidP="002F64BC">
      <w:pPr>
        <w:keepNext/>
        <w:jc w:val="center"/>
      </w:pPr>
      <w:r>
        <w:rPr>
          <w:noProof/>
        </w:rPr>
        <w:drawing>
          <wp:inline distT="0" distB="0" distL="0" distR="0" wp14:anchorId="4804DBB5" wp14:editId="53AB8CD5">
            <wp:extent cx="4617094" cy="2785731"/>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pic:nvPicPr>
                  <pic:blipFill>
                    <a:blip r:embed="rId29">
                      <a:extLst>
                        <a:ext uri="{28A0092B-C50C-407E-A947-70E740481C1C}">
                          <a14:useLocalDpi xmlns:a14="http://schemas.microsoft.com/office/drawing/2010/main" val="0"/>
                        </a:ext>
                      </a:extLst>
                    </a:blip>
                    <a:stretch>
                      <a:fillRect/>
                    </a:stretch>
                  </pic:blipFill>
                  <pic:spPr>
                    <a:xfrm>
                      <a:off x="0" y="0"/>
                      <a:ext cx="4617094" cy="2785731"/>
                    </a:xfrm>
                    <a:prstGeom prst="rect">
                      <a:avLst/>
                    </a:prstGeom>
                  </pic:spPr>
                </pic:pic>
              </a:graphicData>
            </a:graphic>
          </wp:inline>
        </w:drawing>
      </w:r>
    </w:p>
    <w:p w14:paraId="14AE163C" w14:textId="41BE79F4" w:rsidR="002F64BC" w:rsidRDefault="002F64BC" w:rsidP="002F64BC">
      <w:pPr>
        <w:pStyle w:val="Chuthich"/>
      </w:pPr>
      <w:bookmarkStart w:id="101" w:name="_Ref59673837"/>
      <w:bookmarkStart w:id="102" w:name="_Toc59786672"/>
      <w:r>
        <w:t xml:space="preserve">Hình </w:t>
      </w:r>
      <w:r w:rsidR="00787C24">
        <w:fldChar w:fldCharType="begin"/>
      </w:r>
      <w:r w:rsidR="00787C24">
        <w:instrText xml:space="preserve"> STYLEREF 1 \s </w:instrText>
      </w:r>
      <w:r w:rsidR="00787C24">
        <w:fldChar w:fldCharType="separate"/>
      </w:r>
      <w:r w:rsidR="007553B1">
        <w:rPr>
          <w:noProof/>
        </w:rPr>
        <w:t>4</w:t>
      </w:r>
      <w:r w:rsidR="00787C24">
        <w:rPr>
          <w:noProof/>
        </w:rPr>
        <w:fldChar w:fldCharType="end"/>
      </w:r>
      <w:r w:rsidR="007553B1">
        <w:t>.</w:t>
      </w:r>
      <w:r w:rsidR="00787C24">
        <w:fldChar w:fldCharType="begin"/>
      </w:r>
      <w:r w:rsidR="00787C24">
        <w:instrText xml:space="preserve"> SEQ Hình \* ARABIC \s 1 </w:instrText>
      </w:r>
      <w:r w:rsidR="00787C24">
        <w:fldChar w:fldCharType="separate"/>
      </w:r>
      <w:r w:rsidR="007553B1">
        <w:rPr>
          <w:noProof/>
        </w:rPr>
        <w:t>7</w:t>
      </w:r>
      <w:r w:rsidR="00787C24">
        <w:rPr>
          <w:noProof/>
        </w:rPr>
        <w:fldChar w:fldCharType="end"/>
      </w:r>
      <w:bookmarkEnd w:id="101"/>
      <w:r>
        <w:t xml:space="preserve"> </w:t>
      </w:r>
      <w:r w:rsidR="00044AE7">
        <w:t>Ghi data tuần tự theo chiều ngang (V = 0)</w:t>
      </w:r>
      <w:bookmarkEnd w:id="102"/>
    </w:p>
    <w:p w14:paraId="4B736F8D" w14:textId="268B613F" w:rsidR="00863976" w:rsidRDefault="00863976" w:rsidP="00863976"/>
    <w:p w14:paraId="4C1E6C60" w14:textId="0F4ED83A" w:rsidR="00863976" w:rsidRDefault="00863976" w:rsidP="00863976"/>
    <w:p w14:paraId="5EC9E1DD" w14:textId="25FA28BC" w:rsidR="00863976" w:rsidRDefault="00863976" w:rsidP="00863976"/>
    <w:p w14:paraId="08F98333" w14:textId="735DED1F" w:rsidR="00863976" w:rsidRDefault="00A06815" w:rsidP="00617CBA">
      <w:pPr>
        <w:pStyle w:val="oancuaDanhsach"/>
        <w:numPr>
          <w:ilvl w:val="0"/>
          <w:numId w:val="19"/>
        </w:numPr>
      </w:pPr>
      <w:r>
        <w:lastRenderedPageBreak/>
        <w:t>Temperature</w:t>
      </w:r>
      <w:r w:rsidR="007F6A2C">
        <w:t xml:space="preserve"> Compensation (Sự cân bằng về nhiệt độ)</w:t>
      </w:r>
    </w:p>
    <w:p w14:paraId="755EAA3B" w14:textId="42769AB4" w:rsidR="007F6A2C" w:rsidRDefault="001760B3" w:rsidP="00617CBA">
      <w:pPr>
        <w:pStyle w:val="oancuaDanhsach"/>
        <w:numPr>
          <w:ilvl w:val="0"/>
          <w:numId w:val="22"/>
        </w:numPr>
      </w:pPr>
      <w:r>
        <w:t xml:space="preserve">Do </w:t>
      </w:r>
      <w:r w:rsidR="00FA1D2A">
        <w:t>s</w:t>
      </w:r>
      <w:r w:rsidR="00826C01">
        <w:t xml:space="preserve">ự phụ thuộc vào nhiệt độ </w:t>
      </w:r>
      <w:r w:rsidR="00FA1D2A">
        <w:t>liên quan đến độ kết dính của tinh thể lỏng cho LCD</w:t>
      </w:r>
      <w:r w:rsidR="00FC47E7">
        <w:t xml:space="preserve">, điện áp điểu khiển </w:t>
      </w:r>
      <w:r w:rsidR="00FD1871">
        <w:t>LCD V</w:t>
      </w:r>
      <w:r w:rsidR="00FD1871" w:rsidRPr="00FD1871">
        <w:rPr>
          <w:vertAlign w:val="subscript"/>
        </w:rPr>
        <w:t>LCD</w:t>
      </w:r>
      <w:r w:rsidR="00FD1871">
        <w:rPr>
          <w:vertAlign w:val="subscript"/>
        </w:rPr>
        <w:t xml:space="preserve"> </w:t>
      </w:r>
      <w:r w:rsidR="00392782">
        <w:t>phải được tăng và duy trì ở nhiệt độ thấp hơn để tối ưu độ tương phản</w:t>
      </w:r>
      <w:r w:rsidR="00C5791B">
        <w:t>.</w:t>
      </w:r>
    </w:p>
    <w:p w14:paraId="32963E39" w14:textId="099B7FEE" w:rsidR="008571F5" w:rsidRDefault="00C5791B" w:rsidP="00617CBA">
      <w:pPr>
        <w:pStyle w:val="oancuaDanhsach"/>
        <w:numPr>
          <w:ilvl w:val="0"/>
          <w:numId w:val="22"/>
        </w:numPr>
      </w:pPr>
      <w:r>
        <w:t>Trong PCD8544, các hệ số tương ứng của V</w:t>
      </w:r>
      <w:r w:rsidRPr="00FD1871">
        <w:rPr>
          <w:vertAlign w:val="subscript"/>
        </w:rPr>
        <w:t>LCD</w:t>
      </w:r>
      <w:r>
        <w:t xml:space="preserve"> </w:t>
      </w:r>
      <w:r w:rsidR="00DC2BA0">
        <w:t>có thể được thiết đặt (có 4 hệ số)</w:t>
      </w:r>
      <w:r w:rsidR="00A212DB">
        <w:t xml:space="preserve"> bởi hai bits T</w:t>
      </w:r>
      <w:r w:rsidR="00A212DB" w:rsidRPr="004A1A99">
        <w:rPr>
          <w:vertAlign w:val="subscript"/>
        </w:rPr>
        <w:t>C1</w:t>
      </w:r>
      <w:r w:rsidR="00A212DB">
        <w:t xml:space="preserve"> và T</w:t>
      </w:r>
      <w:r w:rsidR="00A212DB" w:rsidRPr="004A1A99">
        <w:rPr>
          <w:vertAlign w:val="subscript"/>
        </w:rPr>
        <w:t>C0</w:t>
      </w:r>
      <w:r w:rsidR="00A212DB">
        <w:t xml:space="preserve">. </w:t>
      </w:r>
      <w:r w:rsidR="004A1A99">
        <w:fldChar w:fldCharType="begin"/>
      </w:r>
      <w:r w:rsidR="004A1A99">
        <w:instrText xml:space="preserve"> REF _Ref59674606 \h </w:instrText>
      </w:r>
      <w:r w:rsidR="004A1A99">
        <w:fldChar w:fldCharType="separate"/>
      </w:r>
      <w:r w:rsidR="004A1A99">
        <w:t xml:space="preserve">Hình </w:t>
      </w:r>
      <w:r w:rsidR="004A1A99">
        <w:rPr>
          <w:noProof/>
        </w:rPr>
        <w:t>4</w:t>
      </w:r>
      <w:r w:rsidR="004A1A99">
        <w:t>-</w:t>
      </w:r>
      <w:r w:rsidR="004A1A99">
        <w:rPr>
          <w:noProof/>
        </w:rPr>
        <w:t>8</w:t>
      </w:r>
      <w:r w:rsidR="004A1A99">
        <w:fldChar w:fldCharType="end"/>
      </w:r>
      <w:r w:rsidR="004A1A99">
        <w:t xml:space="preserve"> </w:t>
      </w:r>
      <w:r w:rsidR="00A212DB">
        <w:t xml:space="preserve">thể hiện </w:t>
      </w:r>
      <w:r w:rsidR="008571F5">
        <w:t>các hệ số điện áp tương ứng với nhiệt độ.</w:t>
      </w:r>
    </w:p>
    <w:p w14:paraId="1C28430D" w14:textId="77777777" w:rsidR="00154D5E" w:rsidRDefault="00154D5E" w:rsidP="00154D5E">
      <w:pPr>
        <w:pStyle w:val="oancuaDanhsach"/>
        <w:keepNext/>
        <w:ind w:left="1080" w:firstLine="0"/>
        <w:jc w:val="center"/>
      </w:pPr>
      <w:r>
        <w:rPr>
          <w:noProof/>
        </w:rPr>
        <w:drawing>
          <wp:inline distT="0" distB="0" distL="0" distR="0" wp14:anchorId="44A23459" wp14:editId="5ADEAF3F">
            <wp:extent cx="5343525" cy="3190875"/>
            <wp:effectExtent l="0" t="0" r="9525"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pic:nvPicPr>
                  <pic:blipFill>
                    <a:blip r:embed="rId30">
                      <a:extLst>
                        <a:ext uri="{28A0092B-C50C-407E-A947-70E740481C1C}">
                          <a14:useLocalDpi xmlns:a14="http://schemas.microsoft.com/office/drawing/2010/main" val="0"/>
                        </a:ext>
                      </a:extLst>
                    </a:blip>
                    <a:stretch>
                      <a:fillRect/>
                    </a:stretch>
                  </pic:blipFill>
                  <pic:spPr>
                    <a:xfrm>
                      <a:off x="0" y="0"/>
                      <a:ext cx="5343525" cy="3190875"/>
                    </a:xfrm>
                    <a:prstGeom prst="rect">
                      <a:avLst/>
                    </a:prstGeom>
                  </pic:spPr>
                </pic:pic>
              </a:graphicData>
            </a:graphic>
          </wp:inline>
        </w:drawing>
      </w:r>
    </w:p>
    <w:p w14:paraId="5B19CC56" w14:textId="0A27DA65" w:rsidR="00C5791B" w:rsidRPr="00863976" w:rsidRDefault="00154D5E" w:rsidP="00154D5E">
      <w:pPr>
        <w:pStyle w:val="Chuthich"/>
      </w:pPr>
      <w:bookmarkStart w:id="103" w:name="_Ref59674606"/>
      <w:bookmarkStart w:id="104" w:name="_Toc59786673"/>
      <w:r>
        <w:t xml:space="preserve">Hình </w:t>
      </w:r>
      <w:r w:rsidR="00787C24">
        <w:fldChar w:fldCharType="begin"/>
      </w:r>
      <w:r w:rsidR="00787C24">
        <w:instrText xml:space="preserve"> STYLEREF 1 \s </w:instrText>
      </w:r>
      <w:r w:rsidR="00787C24">
        <w:fldChar w:fldCharType="separate"/>
      </w:r>
      <w:r w:rsidR="007553B1">
        <w:rPr>
          <w:noProof/>
        </w:rPr>
        <w:t>4</w:t>
      </w:r>
      <w:r w:rsidR="00787C24">
        <w:rPr>
          <w:noProof/>
        </w:rPr>
        <w:fldChar w:fldCharType="end"/>
      </w:r>
      <w:r w:rsidR="007553B1">
        <w:t>.</w:t>
      </w:r>
      <w:r w:rsidR="00787C24">
        <w:fldChar w:fldCharType="begin"/>
      </w:r>
      <w:r w:rsidR="00787C24">
        <w:instrText xml:space="preserve"> SEQ Hình \* ARABIC \s 1 </w:instrText>
      </w:r>
      <w:r w:rsidR="00787C24">
        <w:fldChar w:fldCharType="separate"/>
      </w:r>
      <w:r w:rsidR="007553B1">
        <w:rPr>
          <w:noProof/>
        </w:rPr>
        <w:t>8</w:t>
      </w:r>
      <w:r w:rsidR="00787C24">
        <w:rPr>
          <w:noProof/>
        </w:rPr>
        <w:fldChar w:fldCharType="end"/>
      </w:r>
      <w:bookmarkEnd w:id="103"/>
      <w:r>
        <w:t xml:space="preserve"> </w:t>
      </w:r>
      <w:r w:rsidR="004A1A99">
        <w:t>Các hệ số điện áp tương ứng với nhiệt độ của LCD</w:t>
      </w:r>
      <w:bookmarkEnd w:id="104"/>
    </w:p>
    <w:p w14:paraId="5E0E2B50" w14:textId="0A169FB5" w:rsidR="007F7E6F" w:rsidRDefault="00CC6258" w:rsidP="007F7E6F">
      <w:pPr>
        <w:pStyle w:val="u3"/>
      </w:pPr>
      <w:bookmarkStart w:id="105" w:name="_Toc59786646"/>
      <w:r>
        <w:t xml:space="preserve">Xây dựng device driver nhúng vào </w:t>
      </w:r>
      <w:r w:rsidR="00FE0688">
        <w:t>Linux</w:t>
      </w:r>
      <w:bookmarkEnd w:id="105"/>
    </w:p>
    <w:p w14:paraId="20F98E37" w14:textId="344785EE" w:rsidR="00A85D7A" w:rsidRDefault="00A85D7A" w:rsidP="00A85D7A">
      <w:pPr>
        <w:pStyle w:val="u4"/>
      </w:pPr>
      <w:r>
        <w:t>Driver Specification</w:t>
      </w:r>
    </w:p>
    <w:p w14:paraId="28418510" w14:textId="2C36346E" w:rsidR="00D25A2D" w:rsidRDefault="00A75F8D" w:rsidP="00617CBA">
      <w:pPr>
        <w:pStyle w:val="oancuaDanhsach"/>
        <w:numPr>
          <w:ilvl w:val="0"/>
          <w:numId w:val="19"/>
        </w:numPr>
      </w:pPr>
      <w:r>
        <w:t>S</w:t>
      </w:r>
      <w:r w:rsidR="00DE7AC8">
        <w:t xml:space="preserve">truct </w:t>
      </w:r>
      <w:r w:rsidR="00995242" w:rsidRPr="00995242">
        <w:t>file_operations gpio_lcd5110_fops</w:t>
      </w:r>
      <w:r>
        <w:t>: là struct chứa các</w:t>
      </w:r>
      <w:r w:rsidR="00DE6184">
        <w:t xml:space="preserve"> con trỏ</w:t>
      </w:r>
      <w:r>
        <w:t xml:space="preserve"> hàm </w:t>
      </w:r>
      <w:r w:rsidR="008C5DCE">
        <w:t>dùng cơ chế systemcall để đọc ghi xuống buffer của thanh ghi trong thư mục /dev</w:t>
      </w:r>
      <w:r w:rsidR="001C259A">
        <w:t xml:space="preserve"> (sẽ chứa các hàm liên quan đến đọc, ghi, mở, đóng</w:t>
      </w:r>
      <w:r w:rsidR="00C760DC">
        <w:t xml:space="preserve"> file</w:t>
      </w:r>
      <w:r w:rsidR="001C259A">
        <w:t>)</w:t>
      </w:r>
      <w:r w:rsidR="00C760DC">
        <w:t>.</w:t>
      </w:r>
      <w:r w:rsidR="007B79AD">
        <w:t xml:space="preserve"> </w:t>
      </w:r>
    </w:p>
    <w:p w14:paraId="6DD54B2B" w14:textId="123E1815" w:rsidR="008E4D1D" w:rsidRDefault="00A75F8D" w:rsidP="00617CBA">
      <w:pPr>
        <w:pStyle w:val="oancuaDanhsach"/>
        <w:numPr>
          <w:ilvl w:val="0"/>
          <w:numId w:val="19"/>
        </w:numPr>
      </w:pPr>
      <w:r>
        <w:t>S</w:t>
      </w:r>
      <w:r w:rsidR="00A1581A" w:rsidRPr="00A1581A">
        <w:t>truct my_device_data</w:t>
      </w:r>
      <w:r w:rsidR="00A1581A">
        <w:t xml:space="preserve">: chứa các thông tin về device, bao gồm bội số </w:t>
      </w:r>
      <w:r w:rsidR="00EF4BAA">
        <w:t>&lt;major, minor&gt; trong struct cdev.</w:t>
      </w:r>
    </w:p>
    <w:p w14:paraId="56AB639E" w14:textId="6BCCA794" w:rsidR="00EF4BAA" w:rsidRDefault="008E4D1D" w:rsidP="00617CBA">
      <w:pPr>
        <w:pStyle w:val="oancuaDanhsach"/>
        <w:numPr>
          <w:ilvl w:val="0"/>
          <w:numId w:val="19"/>
        </w:numPr>
      </w:pPr>
      <w:r w:rsidRPr="0047385B">
        <w:t>static struct attribute *gpio_lcd5110_attrs[]</w:t>
      </w:r>
      <w:r>
        <w:t>: là struct chứa các</w:t>
      </w:r>
      <w:r w:rsidR="00DE6184">
        <w:t xml:space="preserve"> con trỏ</w:t>
      </w:r>
      <w:r>
        <w:t xml:space="preserve"> hàm dùng để tương tác với sysfs.</w:t>
      </w:r>
    </w:p>
    <w:p w14:paraId="2545DA65" w14:textId="21F46A90" w:rsidR="00EF5F22" w:rsidRPr="00D25A2D" w:rsidRDefault="00EF5F22" w:rsidP="00617CBA">
      <w:pPr>
        <w:pStyle w:val="oancuaDanhsach"/>
        <w:numPr>
          <w:ilvl w:val="0"/>
          <w:numId w:val="19"/>
        </w:numPr>
      </w:pPr>
      <w:r w:rsidRPr="00EF5F22">
        <w:t>static struct attribute_group attr_group</w:t>
      </w:r>
      <w:r>
        <w:t xml:space="preserve">: là struct </w:t>
      </w:r>
      <w:r w:rsidR="00753E8A">
        <w:t xml:space="preserve">mô tả đối tượng nhóm các thuộc tính của device trong sysfs </w:t>
      </w:r>
      <w:r w:rsidR="00753E8A" w:rsidRPr="00683E12">
        <w:t>(sysfs is a </w:t>
      </w:r>
      <w:hyperlink r:id="rId31" w:tooltip="Pseudo file system" w:history="1">
        <w:r w:rsidR="00753E8A" w:rsidRPr="00683E12">
          <w:t>pseudo file system</w:t>
        </w:r>
      </w:hyperlink>
      <w:r w:rsidR="00753E8A" w:rsidRPr="00683E12">
        <w:t> provided by the </w:t>
      </w:r>
      <w:hyperlink r:id="rId32" w:tooltip="Linux kernel" w:history="1">
        <w:r w:rsidR="00753E8A" w:rsidRPr="00683E12">
          <w:t>Linux kernel</w:t>
        </w:r>
      </w:hyperlink>
      <w:r w:rsidR="00753E8A" w:rsidRPr="00683E12">
        <w:t> that exports information about various kernel subsystems, hardware devices, and associated </w:t>
      </w:r>
      <w:hyperlink r:id="rId33" w:tooltip="Device driver" w:history="1">
        <w:r w:rsidR="00753E8A" w:rsidRPr="00683E12">
          <w:t>device drivers</w:t>
        </w:r>
      </w:hyperlink>
      <w:r w:rsidR="00753E8A" w:rsidRPr="00683E12">
        <w:t> from the kernel's device model to </w:t>
      </w:r>
      <w:hyperlink r:id="rId34" w:tooltip="User space" w:history="1">
        <w:r w:rsidR="00753E8A" w:rsidRPr="00683E12">
          <w:t>user space</w:t>
        </w:r>
      </w:hyperlink>
      <w:r w:rsidR="00753E8A" w:rsidRPr="00683E12">
        <w:t> through </w:t>
      </w:r>
      <w:hyperlink r:id="rId35" w:tooltip="Virtual file" w:history="1">
        <w:r w:rsidR="00753E8A" w:rsidRPr="00683E12">
          <w:t>virtual files</w:t>
        </w:r>
      </w:hyperlink>
      <w:sdt>
        <w:sdtPr>
          <w:id w:val="-1034966897"/>
          <w:citation/>
        </w:sdtPr>
        <w:sdtEndPr/>
        <w:sdtContent>
          <w:r w:rsidR="00753E8A">
            <w:fldChar w:fldCharType="begin"/>
          </w:r>
          <w:r w:rsidR="00753E8A">
            <w:instrText xml:space="preserve"> CITATION wik20 \l 1033 </w:instrText>
          </w:r>
          <w:r w:rsidR="00753E8A">
            <w:fldChar w:fldCharType="separate"/>
          </w:r>
          <w:r w:rsidR="00753E8A">
            <w:rPr>
              <w:noProof/>
            </w:rPr>
            <w:t xml:space="preserve"> </w:t>
          </w:r>
          <w:r w:rsidR="00753E8A" w:rsidRPr="00753E8A">
            <w:rPr>
              <w:noProof/>
            </w:rPr>
            <w:t>[2]</w:t>
          </w:r>
          <w:r w:rsidR="00753E8A">
            <w:fldChar w:fldCharType="end"/>
          </w:r>
        </w:sdtContent>
      </w:sdt>
      <w:r w:rsidR="00753E8A" w:rsidRPr="00683E12">
        <w:t>)</w:t>
      </w:r>
      <w:r w:rsidR="00753E8A">
        <w:t>.</w:t>
      </w:r>
    </w:p>
    <w:p w14:paraId="114F1682" w14:textId="2E1315E4" w:rsidR="00463D07" w:rsidRDefault="00D41B9D" w:rsidP="00526B40">
      <w:pPr>
        <w:pStyle w:val="u4"/>
      </w:pPr>
      <w:r>
        <w:lastRenderedPageBreak/>
        <w:t>LCD Speci</w:t>
      </w:r>
      <w:r w:rsidR="000E6FA5">
        <w:t>fication</w:t>
      </w:r>
    </w:p>
    <w:p w14:paraId="4A43783F" w14:textId="04DD57A1" w:rsidR="00B32BF7" w:rsidRDefault="00B32BF7" w:rsidP="00617CBA">
      <w:pPr>
        <w:pStyle w:val="oancuaDanhsach"/>
        <w:numPr>
          <w:ilvl w:val="0"/>
          <w:numId w:val="19"/>
        </w:numPr>
      </w:pPr>
      <w:r>
        <w:t xml:space="preserve">Static int _init gpio_lcd5110_init (void): Hàm này sẽ là hàm </w:t>
      </w:r>
      <w:r w:rsidR="004B2116">
        <w:t>được gọi ra đầu tiên khi chúng ta nạp kernel module vào hệ thống</w:t>
      </w:r>
      <w:r w:rsidR="00EF5E2F">
        <w:t xml:space="preserve"> (sử dụng lệnh insmod)</w:t>
      </w:r>
      <w:r w:rsidR="004B2116">
        <w:t xml:space="preserve">. Nhiệm vụ của hàm này </w:t>
      </w:r>
      <w:r w:rsidR="009C77BF">
        <w:t>thực hiện:</w:t>
      </w:r>
    </w:p>
    <w:p w14:paraId="1E1509B1" w14:textId="16B94581" w:rsidR="009C77BF" w:rsidRDefault="006A3BD5" w:rsidP="00617CBA">
      <w:pPr>
        <w:pStyle w:val="oancuaDanhsach"/>
        <w:numPr>
          <w:ilvl w:val="1"/>
          <w:numId w:val="19"/>
        </w:numPr>
      </w:pPr>
      <w:r>
        <w:t>Result=register_chrdev(gpio_lcd5110_major,"gpio_lcd5110",&amp;gpio_lcd5110_fops)</w:t>
      </w:r>
      <w:r w:rsidR="000E61D5">
        <w:t xml:space="preserve">: Thực hiện đăng ký một character device driver </w:t>
      </w:r>
      <w:r w:rsidR="005D2CD3">
        <w:t>với</w:t>
      </w:r>
      <w:r w:rsidR="000E61D5">
        <w:t xml:space="preserve"> kernel</w:t>
      </w:r>
      <w:r w:rsidR="0098704B">
        <w:t xml:space="preserve"> thông qua một </w:t>
      </w:r>
      <w:r w:rsidR="009B235D">
        <w:t>số gpio_lcd5110_major</w:t>
      </w:r>
      <w:r w:rsidR="00427949">
        <w:t xml:space="preserve"> (khi được nạp vào hệ thống kernel sẽ nắm giữ số major để định danh thiết bị).</w:t>
      </w:r>
    </w:p>
    <w:p w14:paraId="15879923" w14:textId="0DCA1699" w:rsidR="005D2CD3" w:rsidRDefault="004A31AB" w:rsidP="00617CBA">
      <w:pPr>
        <w:pStyle w:val="oancuaDanhsach"/>
        <w:numPr>
          <w:ilvl w:val="1"/>
          <w:numId w:val="19"/>
        </w:numPr>
      </w:pPr>
      <w:r w:rsidRPr="004A31AB">
        <w:rPr>
          <w:shd w:val="clear" w:color="auto" w:fill="FFFFFF"/>
        </w:rPr>
        <w:t>gpio_lcd5110_kobj=</w:t>
      </w:r>
      <w:r w:rsidRPr="004A31AB">
        <w:t>kobject_create_and_add("gpio_lcd5110",kernel_kobj-&gt;parent)</w:t>
      </w:r>
      <w:r>
        <w:t xml:space="preserve">: Thực hiện </w:t>
      </w:r>
      <w:r w:rsidR="00AE67EB">
        <w:t>tạo động một struct kobject</w:t>
      </w:r>
      <w:r w:rsidR="003A7A26">
        <w:t xml:space="preserve"> và đăng ký nó với sysfs</w:t>
      </w:r>
      <w:r w:rsidR="00C84ED3">
        <w:t xml:space="preserve">, chứa các thuộc tính </w:t>
      </w:r>
      <w:r w:rsidR="00CD4483">
        <w:t>về đối tượng</w:t>
      </w:r>
      <w:r w:rsidR="00FA7D71">
        <w:t xml:space="preserve"> (Kobject</w:t>
      </w:r>
      <w:r w:rsidR="00EA3AF2">
        <w:t xml:space="preserve"> chứa một con trỏ par</w:t>
      </w:r>
      <w:r w:rsidR="009A1329">
        <w:t xml:space="preserve">ent cho phép </w:t>
      </w:r>
      <w:r w:rsidR="00B67084">
        <w:t xml:space="preserve">Kobject được sắp xếp trong hệ thống </w:t>
      </w:r>
      <w:r w:rsidR="002C0563">
        <w:t>sysfs</w:t>
      </w:r>
      <w:r w:rsidR="00FA7D71">
        <w:t>)</w:t>
      </w:r>
      <w:r w:rsidR="00753E8A">
        <w:t>.</w:t>
      </w:r>
    </w:p>
    <w:p w14:paraId="7DF0866E" w14:textId="77777777" w:rsidR="00B74990" w:rsidRPr="00B74990" w:rsidRDefault="00D30EB8" w:rsidP="00617CBA">
      <w:pPr>
        <w:pStyle w:val="oancuaDanhsach"/>
        <w:numPr>
          <w:ilvl w:val="1"/>
          <w:numId w:val="19"/>
        </w:numPr>
      </w:pPr>
      <w:r w:rsidRPr="00D30EB8">
        <w:rPr>
          <w:shd w:val="clear" w:color="auto" w:fill="FFFFFF"/>
        </w:rPr>
        <w:t xml:space="preserve">result = </w:t>
      </w:r>
      <w:r w:rsidRPr="00D30EB8">
        <w:t>sysfs_create_group</w:t>
      </w:r>
      <w:r w:rsidRPr="00D30EB8">
        <w:rPr>
          <w:shd w:val="clear" w:color="auto" w:fill="FFFFFF"/>
        </w:rPr>
        <w:t>(gpio_lcd5110_kobj, &amp;attr_group)</w:t>
      </w:r>
      <w:r>
        <w:rPr>
          <w:shd w:val="clear" w:color="auto" w:fill="FFFFFF"/>
        </w:rPr>
        <w:t xml:space="preserve">: </w:t>
      </w:r>
      <w:r w:rsidR="00E20362">
        <w:rPr>
          <w:shd w:val="clear" w:color="auto" w:fill="FFFFFF"/>
        </w:rPr>
        <w:t xml:space="preserve">Hàm sẽ thực hiện tạo ra một nhóm </w:t>
      </w:r>
      <w:r w:rsidR="00D53ACF">
        <w:rPr>
          <w:shd w:val="clear" w:color="auto" w:fill="FFFFFF"/>
        </w:rPr>
        <w:t xml:space="preserve">thư mục kobject liên quan đến device đang nạp, </w:t>
      </w:r>
      <w:r w:rsidR="002C3C5D">
        <w:rPr>
          <w:shd w:val="clear" w:color="auto" w:fill="FFFFFF"/>
        </w:rPr>
        <w:t>nó sẽ báo lỗi nếu</w:t>
      </w:r>
      <w:r w:rsidR="00B74990">
        <w:rPr>
          <w:shd w:val="clear" w:color="auto" w:fill="FFFFFF"/>
        </w:rPr>
        <w:t xml:space="preserve"> thư mục</w:t>
      </w:r>
      <w:r w:rsidR="002C3C5D">
        <w:rPr>
          <w:shd w:val="clear" w:color="auto" w:fill="FFFFFF"/>
        </w:rPr>
        <w:t xml:space="preserve"> </w:t>
      </w:r>
      <w:r w:rsidR="002C644B">
        <w:rPr>
          <w:shd w:val="clear" w:color="auto" w:fill="FFFFFF"/>
        </w:rPr>
        <w:t>trong sysfs đã tồn tại</w:t>
      </w:r>
      <w:r w:rsidR="00B74990">
        <w:rPr>
          <w:shd w:val="clear" w:color="auto" w:fill="FFFFFF"/>
        </w:rPr>
        <w:t>.</w:t>
      </w:r>
    </w:p>
    <w:p w14:paraId="56CF68B8" w14:textId="5C58C686" w:rsidR="008E6DEC" w:rsidRPr="008E6DEC" w:rsidRDefault="008E6DEC" w:rsidP="00617CBA">
      <w:pPr>
        <w:pStyle w:val="oancuaDanhsach"/>
        <w:numPr>
          <w:ilvl w:val="1"/>
          <w:numId w:val="19"/>
        </w:numPr>
      </w:pPr>
      <w:r w:rsidRPr="007D72AF">
        <w:t>gpio_request</w:t>
      </w:r>
      <w:r w:rsidRPr="007D72AF">
        <w:rPr>
          <w:shd w:val="clear" w:color="auto" w:fill="FFFFFF"/>
        </w:rPr>
        <w:t>(pins[g], &amp;pins_name[g])</w:t>
      </w:r>
      <w:r w:rsidR="007D72AF">
        <w:rPr>
          <w:shd w:val="clear" w:color="auto" w:fill="FFFFFF"/>
        </w:rPr>
        <w:t xml:space="preserve">: Hàm sẽ thực hiện </w:t>
      </w:r>
      <w:r w:rsidR="00B07F5E">
        <w:rPr>
          <w:shd w:val="clear" w:color="auto" w:fill="FFFFFF"/>
        </w:rPr>
        <w:t>khai báo các chân gpio được sử dụng cho device màn hình.</w:t>
      </w:r>
    </w:p>
    <w:p w14:paraId="1F485F52" w14:textId="5FE59968" w:rsidR="005E22CE" w:rsidRPr="005E22CE" w:rsidRDefault="007D72AF" w:rsidP="00617CBA">
      <w:pPr>
        <w:pStyle w:val="oancuaDanhsach"/>
        <w:numPr>
          <w:ilvl w:val="1"/>
          <w:numId w:val="19"/>
        </w:numPr>
      </w:pPr>
      <w:r w:rsidRPr="007D72AF">
        <w:t>gpio_direction_output</w:t>
      </w:r>
      <w:r w:rsidRPr="007D72AF">
        <w:rPr>
          <w:shd w:val="clear" w:color="auto" w:fill="FFFFFF"/>
        </w:rPr>
        <w:t>(pins[g</w:t>
      </w:r>
      <w:r w:rsidRPr="007D72AF">
        <w:t>], 0</w:t>
      </w:r>
      <w:r w:rsidRPr="007D72AF">
        <w:rPr>
          <w:shd w:val="clear" w:color="auto" w:fill="FFFFFF"/>
        </w:rPr>
        <w:t>)</w:t>
      </w:r>
      <w:r w:rsidR="00B07F5E">
        <w:rPr>
          <w:shd w:val="clear" w:color="auto" w:fill="FFFFFF"/>
        </w:rPr>
        <w:t xml:space="preserve">: Hàm sẽ thực hiện cấu hình </w:t>
      </w:r>
      <w:r w:rsidR="005E22CE">
        <w:rPr>
          <w:shd w:val="clear" w:color="auto" w:fill="FFFFFF"/>
        </w:rPr>
        <w:t>các chân gpio là outputs.</w:t>
      </w:r>
    </w:p>
    <w:p w14:paraId="063B0825" w14:textId="4A81A17D" w:rsidR="005E22CE" w:rsidRDefault="009F64F7" w:rsidP="00617CBA">
      <w:pPr>
        <w:pStyle w:val="oancuaDanhsach"/>
        <w:numPr>
          <w:ilvl w:val="0"/>
          <w:numId w:val="19"/>
        </w:numPr>
      </w:pPr>
      <w:r>
        <w:t>S</w:t>
      </w:r>
      <w:r w:rsidRPr="009F64F7">
        <w:t>tatic void</w:t>
      </w:r>
      <w:r w:rsidRPr="009F64F7">
        <w:rPr>
          <w:color w:val="24292E"/>
          <w:shd w:val="clear" w:color="auto" w:fill="FFFFFF"/>
        </w:rPr>
        <w:t xml:space="preserve"> </w:t>
      </w:r>
      <w:r w:rsidRPr="009F64F7">
        <w:t>__exit</w:t>
      </w:r>
      <w:r w:rsidRPr="009F64F7">
        <w:rPr>
          <w:color w:val="24292E"/>
          <w:shd w:val="clear" w:color="auto" w:fill="FFFFFF"/>
        </w:rPr>
        <w:t xml:space="preserve"> </w:t>
      </w:r>
      <w:r w:rsidRPr="009F64F7">
        <w:t>gpio_lcd5110_exit(void</w:t>
      </w:r>
      <w:r w:rsidRPr="009F64F7">
        <w:rPr>
          <w:color w:val="24292E"/>
          <w:shd w:val="clear" w:color="auto" w:fill="FFFFFF"/>
        </w:rPr>
        <w:t xml:space="preserve">): </w:t>
      </w:r>
      <w:r>
        <w:t xml:space="preserve">Hàm này sẽ là hàm được gọi ra ngay khi chúng ta gỡ kernel module khỏi hệ thống (sử dụng lệnh </w:t>
      </w:r>
      <w:r w:rsidR="00EF5E2F">
        <w:t>rmmod</w:t>
      </w:r>
      <w:r>
        <w:t>). Nhiệm vụ của hàm này thực hiện:</w:t>
      </w:r>
    </w:p>
    <w:p w14:paraId="6A1D1A30" w14:textId="48CB2497" w:rsidR="00DC6B11" w:rsidRDefault="00DC6B11" w:rsidP="00617CBA">
      <w:pPr>
        <w:pStyle w:val="oancuaDanhsach"/>
        <w:numPr>
          <w:ilvl w:val="1"/>
          <w:numId w:val="19"/>
        </w:numPr>
      </w:pPr>
      <w:r w:rsidRPr="00DC6B11">
        <w:t>kobject_put(gpio_lcd5110_kobj)</w:t>
      </w:r>
      <w:r>
        <w:t>:</w:t>
      </w:r>
      <w:r w:rsidR="0003630A">
        <w:t xml:space="preserve"> Thực hiện </w:t>
      </w:r>
      <w:r w:rsidR="00B25046">
        <w:t xml:space="preserve">xóa </w:t>
      </w:r>
      <w:r w:rsidR="00226E40">
        <w:t>kobject trong sysfs đã đăng ký ở trên.</w:t>
      </w:r>
    </w:p>
    <w:p w14:paraId="478AD5D2" w14:textId="774DD6DD" w:rsidR="00B15E11" w:rsidRDefault="00B15E11" w:rsidP="00617CBA">
      <w:pPr>
        <w:pStyle w:val="oancuaDanhsach"/>
        <w:numPr>
          <w:ilvl w:val="1"/>
          <w:numId w:val="19"/>
        </w:numPr>
      </w:pPr>
      <w:r w:rsidRPr="00B15E11">
        <w:t>unregister_chrdev(gpio_lcd5110_major, "gpio_lcd5110")</w:t>
      </w:r>
      <w:r w:rsidR="00E25530">
        <w:t xml:space="preserve">: </w:t>
      </w:r>
      <w:r w:rsidR="00F72B42">
        <w:t>Thực hiện giải phóng character device đã đăng ký khỏi hệ thống, và giải phóng</w:t>
      </w:r>
      <w:r w:rsidR="0003630A">
        <w:t xml:space="preserve"> số</w:t>
      </w:r>
      <w:r w:rsidR="00F72B42">
        <w:t xml:space="preserve"> </w:t>
      </w:r>
      <w:r w:rsidR="0003630A">
        <w:t>major để có thể tái sử dụng cho các device khác.</w:t>
      </w:r>
    </w:p>
    <w:p w14:paraId="41B98D28" w14:textId="45C855D6" w:rsidR="00181D78" w:rsidRDefault="00181D78" w:rsidP="00617CBA">
      <w:pPr>
        <w:pStyle w:val="oancuaDanhsach"/>
        <w:numPr>
          <w:ilvl w:val="1"/>
          <w:numId w:val="19"/>
        </w:numPr>
      </w:pPr>
      <w:r w:rsidRPr="00181D78">
        <w:t>gpio_free(pins[g])</w:t>
      </w:r>
      <w:r w:rsidR="00E25530">
        <w:t>: Giải phóng các chân GPIO đã yêu cầu sử dụng ở trên.</w:t>
      </w:r>
    </w:p>
    <w:p w14:paraId="0551627E" w14:textId="2A028419" w:rsidR="00D46BE0" w:rsidRDefault="00D46BE0" w:rsidP="00617CBA">
      <w:pPr>
        <w:pStyle w:val="oancuaDanhsach"/>
        <w:numPr>
          <w:ilvl w:val="1"/>
          <w:numId w:val="19"/>
        </w:numPr>
      </w:pPr>
      <w:r w:rsidRPr="00D46BE0">
        <w:t>kfree(memory_buffer)</w:t>
      </w:r>
      <w:r>
        <w:t xml:space="preserve">: Giải phóng buffer của device </w:t>
      </w:r>
      <w:r w:rsidR="00E25530">
        <w:t>màn hình (chứa data để đẩy vào RAM màn hình).</w:t>
      </w:r>
    </w:p>
    <w:p w14:paraId="68CA1C98" w14:textId="7345F6D8" w:rsidR="00D25A2D" w:rsidRDefault="0003444D" w:rsidP="00617CBA">
      <w:pPr>
        <w:pStyle w:val="oancuaDanhsach"/>
        <w:numPr>
          <w:ilvl w:val="0"/>
          <w:numId w:val="19"/>
        </w:numPr>
      </w:pPr>
      <w:r>
        <w:t>Void initLcdScreen()</w:t>
      </w:r>
      <w:r w:rsidR="001916FA">
        <w:t xml:space="preserve">: Hàm này sẽ khởi tạo </w:t>
      </w:r>
      <w:r w:rsidR="00F7718F">
        <w:t>các tham số ban đầu cho màn hình (LCD Extended Commands, Set LCD Constrast, Set Temp coefficent</w:t>
      </w:r>
      <w:r w:rsidR="00D51EF5">
        <w:t>, LCD bias mode…</w:t>
      </w:r>
      <w:r w:rsidR="00F7718F">
        <w:t>)</w:t>
      </w:r>
      <w:r w:rsidR="00331003">
        <w:t>.</w:t>
      </w:r>
    </w:p>
    <w:p w14:paraId="5C4BDB0A" w14:textId="7F23D31D" w:rsidR="00D51EF5" w:rsidRDefault="00D51EF5" w:rsidP="00617CBA">
      <w:pPr>
        <w:pStyle w:val="oancuaDanhsach"/>
        <w:numPr>
          <w:ilvl w:val="0"/>
          <w:numId w:val="19"/>
        </w:numPr>
      </w:pPr>
      <w:r>
        <w:t>Void sendByteToL</w:t>
      </w:r>
      <w:r w:rsidR="00CA2DA8">
        <w:t>cd</w:t>
      </w:r>
      <w:r w:rsidR="000B6BEC">
        <w:t xml:space="preserve"> </w:t>
      </w:r>
      <w:r w:rsidR="00CA2DA8">
        <w:t xml:space="preserve">(bool cd, unsigned char data): </w:t>
      </w:r>
      <w:r w:rsidR="00535C31">
        <w:t>Hàm sẽ thực hiện chức năng truyền một byte (char) cho vi điều khiển lcd thông qua giao thức SPI (Serial Periphe</w:t>
      </w:r>
      <w:r w:rsidR="003929F0">
        <w:t>ral Interfaces</w:t>
      </w:r>
      <w:r w:rsidR="00535C31">
        <w:t>)</w:t>
      </w:r>
      <w:r w:rsidR="003929F0">
        <w:t>.</w:t>
      </w:r>
    </w:p>
    <w:p w14:paraId="423C4EEC" w14:textId="5E1BAA3D" w:rsidR="00E11F6C" w:rsidRDefault="00E11F6C" w:rsidP="00617CBA">
      <w:pPr>
        <w:pStyle w:val="oancuaDanhsach"/>
        <w:numPr>
          <w:ilvl w:val="0"/>
          <w:numId w:val="19"/>
        </w:numPr>
      </w:pPr>
      <w:r>
        <w:t>Void clearLcdScreen(): Hàm này sẽ thực hiện xóa màn hình khi được gọi.</w:t>
      </w:r>
    </w:p>
    <w:p w14:paraId="665EC40B" w14:textId="28C2311D" w:rsidR="00331003" w:rsidRDefault="00331003" w:rsidP="00617CBA">
      <w:pPr>
        <w:pStyle w:val="oancuaDanhsach"/>
        <w:numPr>
          <w:ilvl w:val="0"/>
          <w:numId w:val="19"/>
        </w:numPr>
      </w:pPr>
      <w:r>
        <w:t xml:space="preserve">Void writeCharToLcd (char data): Hàm này sẽ thực hiện </w:t>
      </w:r>
      <w:r w:rsidR="00202F77">
        <w:t xml:space="preserve">ghi một ký tự ASCII </w:t>
      </w:r>
      <w:r w:rsidR="007B7D1F">
        <w:t>vào</w:t>
      </w:r>
      <w:r w:rsidR="000B6BEC">
        <w:t xml:space="preserve"> RAM của màn hình, thông qua giao thức SPI (sử dụng hàm sendByteToLcd()).</w:t>
      </w:r>
    </w:p>
    <w:p w14:paraId="144A2EE4" w14:textId="77777777" w:rsidR="007C65DF" w:rsidRDefault="000B6BEC" w:rsidP="00617CBA">
      <w:pPr>
        <w:pStyle w:val="oancuaDanhsach"/>
        <w:numPr>
          <w:ilvl w:val="0"/>
          <w:numId w:val="19"/>
        </w:numPr>
      </w:pPr>
      <w:r>
        <w:lastRenderedPageBreak/>
        <w:t xml:space="preserve">Void </w:t>
      </w:r>
      <w:r w:rsidR="0066024E">
        <w:t>writeStringToLcd (char* data): Hàm này thực hiện ghi một chuỗi các ký tự</w:t>
      </w:r>
      <w:r w:rsidR="007C65DF">
        <w:t xml:space="preserve"> ASCII</w:t>
      </w:r>
      <w:r w:rsidR="0066024E">
        <w:t xml:space="preserve"> xuống màn hình</w:t>
      </w:r>
      <w:r w:rsidR="007C65DF">
        <w:t>.</w:t>
      </w:r>
    </w:p>
    <w:p w14:paraId="40FAC197" w14:textId="459D2F03" w:rsidR="000B6BEC" w:rsidRPr="00D25A2D" w:rsidRDefault="00FD1D75" w:rsidP="00617CBA">
      <w:pPr>
        <w:pStyle w:val="oancuaDanhsach"/>
        <w:numPr>
          <w:ilvl w:val="0"/>
          <w:numId w:val="23"/>
        </w:numPr>
      </w:pPr>
      <w:r>
        <w:t xml:space="preserve">Mã ASCII của từng ký tự được định nghĩa ở thư viện “ascii.h” </w:t>
      </w:r>
      <w:r w:rsidR="00AC2024">
        <w:t>được xây dựng dựa trên chế độ đánh địa chỉ theo chiều ngang (V = 0)</w:t>
      </w:r>
    </w:p>
    <w:p w14:paraId="1B2E4931" w14:textId="588566B6" w:rsidR="00D25A2D" w:rsidRDefault="00D25A2D" w:rsidP="00F90E8B">
      <w:pPr>
        <w:pStyle w:val="u4"/>
      </w:pPr>
      <w:r>
        <w:t>Makefile</w:t>
      </w:r>
    </w:p>
    <w:p w14:paraId="10C24051" w14:textId="452AD713" w:rsidR="00F90E8B" w:rsidRDefault="00F90E8B" w:rsidP="00617CBA">
      <w:pPr>
        <w:pStyle w:val="oancuaDanhsach"/>
        <w:numPr>
          <w:ilvl w:val="0"/>
          <w:numId w:val="24"/>
        </w:numPr>
      </w:pPr>
      <w:r>
        <w:t xml:space="preserve">Makefile là một dạng file script chứa các thông tin </w:t>
      </w:r>
      <w:r w:rsidR="00F21CC7">
        <w:t xml:space="preserve">về cấu trúc project (file, sự phụ thuộc, …), các câu lệnh để </w:t>
      </w:r>
      <w:r w:rsidR="00215607">
        <w:t xml:space="preserve">biên dịch file, các chỉ mục hướng dẫn để build file hoặc </w:t>
      </w:r>
      <w:r w:rsidR="00873DCD">
        <w:t>dọn file đã biên dịch,…</w:t>
      </w:r>
    </w:p>
    <w:p w14:paraId="5C2D3BDB" w14:textId="05019896" w:rsidR="000B13D1" w:rsidRDefault="00031B28" w:rsidP="00617CBA">
      <w:pPr>
        <w:pStyle w:val="oancuaDanhsach"/>
        <w:numPr>
          <w:ilvl w:val="0"/>
          <w:numId w:val="24"/>
        </w:numPr>
      </w:pPr>
      <w:r>
        <w:t xml:space="preserve">Make file ở dạng đơn giản </w:t>
      </w:r>
      <w:r w:rsidR="000B13D1">
        <w:t>dùng để biên dịch một file sẽ chứa</w:t>
      </w:r>
    </w:p>
    <w:p w14:paraId="0053C49F" w14:textId="77777777" w:rsidR="00597079" w:rsidRDefault="00597079" w:rsidP="00617CBA">
      <w:pPr>
        <w:pStyle w:val="oancuaDanhsach"/>
        <w:numPr>
          <w:ilvl w:val="1"/>
          <w:numId w:val="24"/>
        </w:numPr>
      </w:pPr>
      <w:r>
        <w:t>Biến obj-m chỉ ra rằng: object file sẽ được biên dịch theo kiểu kernel module.</w:t>
      </w:r>
    </w:p>
    <w:p w14:paraId="294759AE" w14:textId="2172655F" w:rsidR="000B13D1" w:rsidRDefault="00597079" w:rsidP="00617CBA">
      <w:pPr>
        <w:pStyle w:val="oancuaDanhsach"/>
        <w:numPr>
          <w:ilvl w:val="1"/>
          <w:numId w:val="24"/>
        </w:numPr>
      </w:pPr>
      <w:r>
        <w:t>Cờ -Wall cho phép trình biên dịch hiển thị tất cả các bản tin cảnh báo trong quá trình biên dịch.</w:t>
      </w:r>
    </w:p>
    <w:p w14:paraId="099ECB66" w14:textId="77777777" w:rsidR="008329D6" w:rsidRDefault="008329D6" w:rsidP="00617CBA">
      <w:pPr>
        <w:pStyle w:val="oancuaDanhsach"/>
        <w:numPr>
          <w:ilvl w:val="1"/>
          <w:numId w:val="24"/>
        </w:numPr>
      </w:pPr>
      <w:r>
        <w:t>Thẻ all chứa câu lệnh để biên dịch các module trong thư mục hiện tại.</w:t>
      </w:r>
    </w:p>
    <w:p w14:paraId="3267249C" w14:textId="4811B37E" w:rsidR="00AB4DC4" w:rsidRDefault="008329D6" w:rsidP="00617CBA">
      <w:pPr>
        <w:pStyle w:val="oancuaDanhsach"/>
        <w:numPr>
          <w:ilvl w:val="1"/>
          <w:numId w:val="24"/>
        </w:numPr>
      </w:pPr>
      <w:r>
        <w:t>Thẻ clean chứa lệnh xóa tất cả các object file có trong thư mục hiện tại.</w:t>
      </w:r>
    </w:p>
    <w:p w14:paraId="5F45C433" w14:textId="116AB6A2" w:rsidR="002E6237" w:rsidRDefault="002E6237" w:rsidP="00617CBA">
      <w:pPr>
        <w:pBdr>
          <w:top w:val="single" w:sz="12" w:space="1" w:color="auto"/>
          <w:left w:val="single" w:sz="12" w:space="0" w:color="auto"/>
          <w:bottom w:val="single" w:sz="12" w:space="1" w:color="auto"/>
          <w:right w:val="single" w:sz="12" w:space="4" w:color="auto"/>
        </w:pBdr>
        <w:ind w:left="720" w:firstLine="0"/>
      </w:pPr>
      <w:r>
        <w:t>obj-m += gpio_lcd5110.o</w:t>
      </w:r>
    </w:p>
    <w:p w14:paraId="25C1E6C8" w14:textId="77777777" w:rsidR="00AB4DC4" w:rsidRDefault="002E6237" w:rsidP="00617CBA">
      <w:pPr>
        <w:pBdr>
          <w:top w:val="single" w:sz="12" w:space="1" w:color="auto"/>
          <w:left w:val="single" w:sz="12" w:space="0" w:color="auto"/>
          <w:bottom w:val="single" w:sz="12" w:space="1" w:color="auto"/>
          <w:right w:val="single" w:sz="12" w:space="4" w:color="auto"/>
        </w:pBdr>
        <w:ind w:left="720" w:firstLine="0"/>
      </w:pPr>
      <w:r>
        <w:t>all:</w:t>
      </w:r>
    </w:p>
    <w:p w14:paraId="32EFAFAD" w14:textId="77777777" w:rsidR="00AB4DC4" w:rsidRDefault="002E6237" w:rsidP="00617CBA">
      <w:pPr>
        <w:pBdr>
          <w:top w:val="single" w:sz="12" w:space="1" w:color="auto"/>
          <w:left w:val="single" w:sz="12" w:space="0" w:color="auto"/>
          <w:bottom w:val="single" w:sz="12" w:space="1" w:color="auto"/>
          <w:right w:val="single" w:sz="12" w:space="4" w:color="auto"/>
        </w:pBdr>
        <w:ind w:left="720" w:firstLine="0"/>
      </w:pPr>
      <w:r>
        <w:t>make -C /lib/modules/$(shell uname -r)/build M=$(PWD) modules</w:t>
      </w:r>
    </w:p>
    <w:p w14:paraId="399E5747" w14:textId="77777777" w:rsidR="00AB4DC4" w:rsidRDefault="002E6237" w:rsidP="00617CBA">
      <w:pPr>
        <w:pBdr>
          <w:top w:val="single" w:sz="12" w:space="1" w:color="auto"/>
          <w:left w:val="single" w:sz="12" w:space="0" w:color="auto"/>
          <w:bottom w:val="single" w:sz="12" w:space="1" w:color="auto"/>
          <w:right w:val="single" w:sz="12" w:space="4" w:color="auto"/>
        </w:pBdr>
        <w:ind w:left="720" w:firstLine="0"/>
      </w:pPr>
      <w:r>
        <w:t>clean:</w:t>
      </w:r>
    </w:p>
    <w:p w14:paraId="40DB458E" w14:textId="3786635A" w:rsidR="008329D6" w:rsidRPr="00F90E8B" w:rsidRDefault="002E6237" w:rsidP="00617CBA">
      <w:pPr>
        <w:pBdr>
          <w:top w:val="single" w:sz="12" w:space="1" w:color="auto"/>
          <w:left w:val="single" w:sz="12" w:space="0" w:color="auto"/>
          <w:bottom w:val="single" w:sz="12" w:space="1" w:color="auto"/>
          <w:right w:val="single" w:sz="12" w:space="4" w:color="auto"/>
        </w:pBdr>
        <w:ind w:left="720" w:firstLine="0"/>
      </w:pPr>
      <w:r>
        <w:t>make -C /lib/modules/$(shell uname -r)/build M=$(PWD) clean</w:t>
      </w:r>
    </w:p>
    <w:p w14:paraId="22273BDA" w14:textId="57CA7FEE" w:rsidR="00494CF7" w:rsidRDefault="005414FC" w:rsidP="005414FC">
      <w:pPr>
        <w:pStyle w:val="u2"/>
      </w:pPr>
      <w:bookmarkStart w:id="106" w:name="_Toc59786647"/>
      <w:r>
        <w:t>Xây dựng Device Driver cho button</w:t>
      </w:r>
      <w:bookmarkEnd w:id="106"/>
      <w:r w:rsidR="001B6C90">
        <w:t>s</w:t>
      </w:r>
    </w:p>
    <w:p w14:paraId="029B4867" w14:textId="10488F8A" w:rsidR="00FE0688" w:rsidRDefault="00FE0688" w:rsidP="00FE0688">
      <w:pPr>
        <w:pStyle w:val="u3"/>
      </w:pPr>
      <w:bookmarkStart w:id="107" w:name="_Toc59786648"/>
      <w:r>
        <w:t>Phân tích chung về cấu hình cho cụm nút bấm</w:t>
      </w:r>
      <w:bookmarkEnd w:id="107"/>
    </w:p>
    <w:p w14:paraId="4AB74BD7" w14:textId="2ADE5901" w:rsidR="00280C21" w:rsidRDefault="00156905" w:rsidP="00617CBA">
      <w:pPr>
        <w:pStyle w:val="oancuaDanhsach"/>
        <w:numPr>
          <w:ilvl w:val="0"/>
          <w:numId w:val="25"/>
        </w:numPr>
      </w:pPr>
      <w:r>
        <w:t xml:space="preserve">Cụm phím bấm gồm 4 phím </w:t>
      </w:r>
      <w:r w:rsidR="008C10C3">
        <w:t xml:space="preserve">bấm, nối với các gpio </w:t>
      </w:r>
      <w:r w:rsidR="008C10C3" w:rsidRPr="008C10C3">
        <w:t>12, 16, 20, 21</w:t>
      </w:r>
      <w:r w:rsidR="008C10C3">
        <w:t xml:space="preserve"> của raspberry pi</w:t>
      </w:r>
      <w:r w:rsidR="00911D04">
        <w:t xml:space="preserve"> tương ứng, được mắc thông qua một điện trở </w:t>
      </w:r>
      <w:r w:rsidR="00B84219">
        <w:t>2kOhm nối lên Vcc.</w:t>
      </w:r>
    </w:p>
    <w:p w14:paraId="047D4E01" w14:textId="2D48C218" w:rsidR="00911D04" w:rsidRPr="00280C21" w:rsidRDefault="00B84219" w:rsidP="00617CBA">
      <w:pPr>
        <w:pStyle w:val="oancuaDanhsach"/>
        <w:numPr>
          <w:ilvl w:val="0"/>
          <w:numId w:val="25"/>
        </w:numPr>
      </w:pPr>
      <w:r>
        <w:t>Các nút bấm</w:t>
      </w:r>
      <w:r w:rsidR="002D2A98">
        <w:t xml:space="preserve"> thông qua </w:t>
      </w:r>
      <w:r w:rsidR="00AC76A2">
        <w:t>hành vi của người user</w:t>
      </w:r>
      <w:r>
        <w:t xml:space="preserve"> </w:t>
      </w:r>
      <w:r w:rsidR="00AC76A2">
        <w:t xml:space="preserve">sẽ </w:t>
      </w:r>
      <w:r w:rsidR="002D2A98">
        <w:t xml:space="preserve">gửi tín hiệu ngắt cho chương trình để </w:t>
      </w:r>
      <w:r w:rsidR="00AC76A2">
        <w:t>xử lý hành vi tương ứng.</w:t>
      </w:r>
    </w:p>
    <w:p w14:paraId="64279DB8" w14:textId="7AF3040D" w:rsidR="006E5A71" w:rsidRDefault="00D6207A" w:rsidP="009D58A4">
      <w:pPr>
        <w:pStyle w:val="u3"/>
      </w:pPr>
      <w:bookmarkStart w:id="108" w:name="_Toc59786649"/>
      <w:r>
        <w:t>Xây dựng device driver nhúng vào Linux</w:t>
      </w:r>
      <w:bookmarkEnd w:id="108"/>
    </w:p>
    <w:p w14:paraId="3D768A56" w14:textId="77777777" w:rsidR="003461F9" w:rsidRDefault="003461F9" w:rsidP="003461F9">
      <w:pPr>
        <w:pStyle w:val="u4"/>
      </w:pPr>
      <w:r>
        <w:t>Driver Specification</w:t>
      </w:r>
    </w:p>
    <w:p w14:paraId="57EF59F6" w14:textId="300063C9" w:rsidR="00F01E92" w:rsidRDefault="008C69F1" w:rsidP="008C69F1">
      <w:pPr>
        <w:pStyle w:val="oancuaDanhsach"/>
        <w:numPr>
          <w:ilvl w:val="0"/>
          <w:numId w:val="27"/>
        </w:numPr>
      </w:pPr>
      <w:r>
        <w:t>Nói chung việc đăng ký device driver cụm nút bấm cũng tương tự với màn hình như trên.</w:t>
      </w:r>
      <w:r w:rsidR="00773EDE">
        <w:t xml:space="preserve"> Chỉ khác một vài chỗ đặc biệt liên quan đến xử lý ngắt.</w:t>
      </w:r>
    </w:p>
    <w:p w14:paraId="1A00F27C" w14:textId="74CCDF32" w:rsidR="00773EDE" w:rsidRDefault="004E0081" w:rsidP="008C69F1">
      <w:pPr>
        <w:pStyle w:val="oancuaDanhsach"/>
        <w:numPr>
          <w:ilvl w:val="0"/>
          <w:numId w:val="27"/>
        </w:numPr>
      </w:pPr>
      <w:r>
        <w:t xml:space="preserve">Trong hàm </w:t>
      </w:r>
      <w:r w:rsidRPr="004E0081">
        <w:t>static int __init button_init(void)</w:t>
      </w:r>
      <w:r>
        <w:t xml:space="preserve"> khi ta khai báo </w:t>
      </w:r>
      <w:r w:rsidR="00B334F6">
        <w:t xml:space="preserve">các chân GPIO </w:t>
      </w:r>
      <w:r w:rsidR="009B0AD4">
        <w:t xml:space="preserve">được khai báo </w:t>
      </w:r>
      <w:r w:rsidR="00C14851">
        <w:t xml:space="preserve">với kernel thông qua thư viện &lt;linux/gpio.h&gt;. </w:t>
      </w:r>
      <w:r w:rsidR="000E2D47">
        <w:fldChar w:fldCharType="begin"/>
      </w:r>
      <w:r w:rsidR="000E2D47">
        <w:instrText xml:space="preserve"> REF _Ref59690707 \h </w:instrText>
      </w:r>
      <w:r w:rsidR="000E2D47">
        <w:fldChar w:fldCharType="separate"/>
      </w:r>
      <w:r w:rsidR="000E2D47">
        <w:t xml:space="preserve">Bảng  </w:t>
      </w:r>
      <w:r w:rsidR="000E2D47">
        <w:rPr>
          <w:noProof/>
        </w:rPr>
        <w:t>4</w:t>
      </w:r>
      <w:r w:rsidR="000E2D47">
        <w:t>.</w:t>
      </w:r>
      <w:r w:rsidR="000E2D47">
        <w:rPr>
          <w:noProof/>
        </w:rPr>
        <w:t>3</w:t>
      </w:r>
      <w:r w:rsidR="000E2D47">
        <w:fldChar w:fldCharType="end"/>
      </w:r>
      <w:r w:rsidR="000E2D47">
        <w:t xml:space="preserve"> đưa ra một số hàm thường dùng để </w:t>
      </w:r>
      <w:r w:rsidR="004D714E">
        <w:t>giao tiếp với gpio</w:t>
      </w:r>
      <w:sdt>
        <w:sdtPr>
          <w:id w:val="406962742"/>
          <w:citation/>
        </w:sdtPr>
        <w:sdtEndPr/>
        <w:sdtContent>
          <w:r w:rsidR="004D714E">
            <w:fldChar w:fldCharType="begin"/>
          </w:r>
          <w:r w:rsidR="004D714E">
            <w:instrText xml:space="preserve"> CITATION htt15 \l 1033 </w:instrText>
          </w:r>
          <w:r w:rsidR="004D714E">
            <w:fldChar w:fldCharType="separate"/>
          </w:r>
          <w:r w:rsidR="004D714E">
            <w:rPr>
              <w:noProof/>
            </w:rPr>
            <w:t xml:space="preserve"> </w:t>
          </w:r>
          <w:r w:rsidR="004D714E" w:rsidRPr="004D714E">
            <w:rPr>
              <w:noProof/>
            </w:rPr>
            <w:t>[3]</w:t>
          </w:r>
          <w:r w:rsidR="004D714E">
            <w:fldChar w:fldCharType="end"/>
          </w:r>
        </w:sdtContent>
      </w:sdt>
      <w:r w:rsidR="004D714E">
        <w:t>.</w:t>
      </w:r>
    </w:p>
    <w:tbl>
      <w:tblPr>
        <w:tblStyle w:val="LiBang"/>
        <w:tblW w:w="0" w:type="auto"/>
        <w:tblLook w:val="04A0" w:firstRow="1" w:lastRow="0" w:firstColumn="1" w:lastColumn="0" w:noHBand="0" w:noVBand="1"/>
      </w:tblPr>
      <w:tblGrid>
        <w:gridCol w:w="5665"/>
        <w:gridCol w:w="3396"/>
      </w:tblGrid>
      <w:tr w:rsidR="00642706" w14:paraId="6311DBD3" w14:textId="77777777" w:rsidTr="004D714E">
        <w:trPr>
          <w:trHeight w:val="899"/>
        </w:trPr>
        <w:tc>
          <w:tcPr>
            <w:tcW w:w="5665" w:type="dxa"/>
            <w:vAlign w:val="center"/>
          </w:tcPr>
          <w:p w14:paraId="3FB64985" w14:textId="01A798D8" w:rsidR="00642706" w:rsidRDefault="00642706" w:rsidP="00325D30">
            <w:pPr>
              <w:ind w:firstLine="0"/>
            </w:pPr>
            <w:r w:rsidRPr="004E174B">
              <w:lastRenderedPageBreak/>
              <w:t>static inline bool gpio_is_valid(int number</w:t>
            </w:r>
            <w:r w:rsidR="00325D30">
              <w:t>)</w:t>
            </w:r>
          </w:p>
        </w:tc>
        <w:tc>
          <w:tcPr>
            <w:tcW w:w="3396" w:type="dxa"/>
            <w:vAlign w:val="center"/>
          </w:tcPr>
          <w:p w14:paraId="4F2F425D" w14:textId="341AB260" w:rsidR="00642706" w:rsidRDefault="00325D30" w:rsidP="00325D30">
            <w:pPr>
              <w:ind w:firstLine="0"/>
            </w:pPr>
            <w:r w:rsidRPr="004E174B">
              <w:t>check validity of GPIO number (max on BBB is 127)</w:t>
            </w:r>
          </w:p>
        </w:tc>
      </w:tr>
      <w:tr w:rsidR="00642706" w14:paraId="0C843F39" w14:textId="77777777" w:rsidTr="004D714E">
        <w:tc>
          <w:tcPr>
            <w:tcW w:w="5665" w:type="dxa"/>
            <w:vAlign w:val="center"/>
          </w:tcPr>
          <w:p w14:paraId="3F2B1906" w14:textId="6909CEDC" w:rsidR="00642706" w:rsidRDefault="00642706" w:rsidP="00325D30">
            <w:pPr>
              <w:ind w:firstLine="0"/>
            </w:pPr>
            <w:r w:rsidRPr="004E174B">
              <w:t>static inline int  gpio_request(unsigned gpio, const char *label</w:t>
            </w:r>
            <w:r w:rsidR="00325D30">
              <w:t>)</w:t>
            </w:r>
          </w:p>
        </w:tc>
        <w:tc>
          <w:tcPr>
            <w:tcW w:w="3396" w:type="dxa"/>
            <w:vAlign w:val="center"/>
          </w:tcPr>
          <w:p w14:paraId="736BE02E" w14:textId="63CC3A9A" w:rsidR="00642706" w:rsidRDefault="00325D30" w:rsidP="00325D30">
            <w:pPr>
              <w:ind w:firstLine="0"/>
            </w:pPr>
            <w:r w:rsidRPr="004E174B">
              <w:t>allocate the GPIO number, the label is for sysfs</w:t>
            </w:r>
          </w:p>
        </w:tc>
      </w:tr>
      <w:tr w:rsidR="00642706" w14:paraId="2315FEA7" w14:textId="77777777" w:rsidTr="004D714E">
        <w:tc>
          <w:tcPr>
            <w:tcW w:w="5665" w:type="dxa"/>
            <w:vAlign w:val="center"/>
          </w:tcPr>
          <w:p w14:paraId="487A2095" w14:textId="3FBDBDF3" w:rsidR="00642706" w:rsidRDefault="00E7573B" w:rsidP="00325D30">
            <w:pPr>
              <w:ind w:firstLine="0"/>
            </w:pPr>
            <w:r w:rsidRPr="004E174B">
              <w:t>S</w:t>
            </w:r>
            <w:r w:rsidR="00642706" w:rsidRPr="004E174B">
              <w:t>tatic</w:t>
            </w:r>
            <w:r>
              <w:t xml:space="preserve"> </w:t>
            </w:r>
            <w:r w:rsidR="00642706" w:rsidRPr="004E174B">
              <w:t>inline</w:t>
            </w:r>
            <w:r>
              <w:t xml:space="preserve"> </w:t>
            </w:r>
            <w:r w:rsidR="00642706" w:rsidRPr="004E174B">
              <w:t>int</w:t>
            </w:r>
            <w:r>
              <w:t xml:space="preserve"> </w:t>
            </w:r>
            <w:r w:rsidR="00642706" w:rsidRPr="004E174B">
              <w:t>gpio_export(unsigned gpio, bool direction_may_change</w:t>
            </w:r>
            <w:r w:rsidR="00325D30">
              <w:t>)</w:t>
            </w:r>
          </w:p>
        </w:tc>
        <w:tc>
          <w:tcPr>
            <w:tcW w:w="3396" w:type="dxa"/>
            <w:vAlign w:val="center"/>
          </w:tcPr>
          <w:p w14:paraId="1040DAC9" w14:textId="70F2127A" w:rsidR="00642706" w:rsidRDefault="00325D30" w:rsidP="00325D30">
            <w:pPr>
              <w:ind w:firstLine="0"/>
            </w:pPr>
            <w:r w:rsidRPr="004E174B">
              <w:t>make available via sysfs and decide if it can change from input to output and vice versa</w:t>
            </w:r>
          </w:p>
        </w:tc>
      </w:tr>
      <w:tr w:rsidR="00642706" w14:paraId="608B1A43" w14:textId="77777777" w:rsidTr="004D714E">
        <w:tc>
          <w:tcPr>
            <w:tcW w:w="5665" w:type="dxa"/>
            <w:vAlign w:val="center"/>
          </w:tcPr>
          <w:p w14:paraId="1DD717E6" w14:textId="61BF442F" w:rsidR="00642706" w:rsidRDefault="00325D30" w:rsidP="00325D30">
            <w:pPr>
              <w:ind w:firstLine="0"/>
            </w:pPr>
            <w:r w:rsidRPr="004E174B">
              <w:t>S</w:t>
            </w:r>
            <w:r w:rsidR="00642706" w:rsidRPr="004E174B">
              <w:t>tatic</w:t>
            </w:r>
            <w:r>
              <w:t xml:space="preserve"> </w:t>
            </w:r>
            <w:r w:rsidR="00642706" w:rsidRPr="004E174B">
              <w:t>inline int  gpio_direction_input(unsigned gpio</w:t>
            </w:r>
            <w:r>
              <w:t>)</w:t>
            </w:r>
          </w:p>
        </w:tc>
        <w:tc>
          <w:tcPr>
            <w:tcW w:w="3396" w:type="dxa"/>
            <w:vAlign w:val="center"/>
          </w:tcPr>
          <w:p w14:paraId="5FBC941E" w14:textId="70C22B49" w:rsidR="00642706" w:rsidRDefault="00325D30" w:rsidP="00325D30">
            <w:pPr>
              <w:ind w:firstLine="0"/>
            </w:pPr>
            <w:r w:rsidRPr="004E174B">
              <w:t>an input line (as usual, return of 0 is success)</w:t>
            </w:r>
          </w:p>
        </w:tc>
      </w:tr>
      <w:tr w:rsidR="00642706" w14:paraId="06491C9B" w14:textId="77777777" w:rsidTr="004D714E">
        <w:tc>
          <w:tcPr>
            <w:tcW w:w="5665" w:type="dxa"/>
            <w:vAlign w:val="center"/>
          </w:tcPr>
          <w:p w14:paraId="537B7499" w14:textId="71092A95" w:rsidR="00642706" w:rsidRDefault="00642706" w:rsidP="00325D30">
            <w:pPr>
              <w:ind w:firstLine="0"/>
            </w:pPr>
            <w:r w:rsidRPr="004E174B">
              <w:t>static inline int  gpio_get_value(unsigned gpio</w:t>
            </w:r>
            <w:r w:rsidR="00325D30">
              <w:t>)</w:t>
            </w:r>
          </w:p>
        </w:tc>
        <w:tc>
          <w:tcPr>
            <w:tcW w:w="3396" w:type="dxa"/>
            <w:vAlign w:val="center"/>
          </w:tcPr>
          <w:p w14:paraId="4234FFE0" w14:textId="1E99B203" w:rsidR="00642706" w:rsidRDefault="00325D30" w:rsidP="00325D30">
            <w:pPr>
              <w:ind w:firstLine="0"/>
            </w:pPr>
            <w:r w:rsidRPr="004E174B">
              <w:t>get the value of the GPIO line</w:t>
            </w:r>
          </w:p>
        </w:tc>
      </w:tr>
      <w:tr w:rsidR="00642706" w14:paraId="4D46A19B" w14:textId="77777777" w:rsidTr="004D714E">
        <w:tc>
          <w:tcPr>
            <w:tcW w:w="5665" w:type="dxa"/>
            <w:vAlign w:val="center"/>
          </w:tcPr>
          <w:p w14:paraId="3DDB0CD2" w14:textId="22E9BB05" w:rsidR="00642706" w:rsidRDefault="00642706" w:rsidP="00325D30">
            <w:pPr>
              <w:ind w:firstLine="0"/>
            </w:pPr>
            <w:r w:rsidRPr="004E174B">
              <w:t>static inline int  gpio_direction_output(unsigned gpio, int value</w:t>
            </w:r>
            <w:r w:rsidR="00325D30">
              <w:t>)</w:t>
            </w:r>
          </w:p>
        </w:tc>
        <w:tc>
          <w:tcPr>
            <w:tcW w:w="3396" w:type="dxa"/>
            <w:vAlign w:val="center"/>
          </w:tcPr>
          <w:p w14:paraId="1787BC11" w14:textId="51B6CC2A" w:rsidR="00642706" w:rsidRDefault="00325D30" w:rsidP="00325D30">
            <w:pPr>
              <w:ind w:firstLine="0"/>
            </w:pPr>
            <w:r w:rsidRPr="004E174B">
              <w:t>value is the state</w:t>
            </w:r>
          </w:p>
        </w:tc>
      </w:tr>
      <w:tr w:rsidR="00642706" w14:paraId="2AA53946" w14:textId="77777777" w:rsidTr="004D714E">
        <w:tc>
          <w:tcPr>
            <w:tcW w:w="5665" w:type="dxa"/>
            <w:vAlign w:val="center"/>
          </w:tcPr>
          <w:p w14:paraId="29B29173" w14:textId="50EAFE38" w:rsidR="00642706" w:rsidRDefault="00642706" w:rsidP="00325D30">
            <w:pPr>
              <w:ind w:firstLine="0"/>
            </w:pPr>
            <w:r w:rsidRPr="004E174B">
              <w:t>static inline int  gpio_set_debounce(unsigned gpio, unsigned debounce</w:t>
            </w:r>
            <w:r w:rsidR="00325D30">
              <w:t>)</w:t>
            </w:r>
          </w:p>
        </w:tc>
        <w:tc>
          <w:tcPr>
            <w:tcW w:w="3396" w:type="dxa"/>
            <w:vAlign w:val="center"/>
          </w:tcPr>
          <w:p w14:paraId="4282AFF6" w14:textId="6A3315A1" w:rsidR="00642706" w:rsidRDefault="00325D30" w:rsidP="00325D30">
            <w:pPr>
              <w:ind w:firstLine="0"/>
            </w:pPr>
            <w:r w:rsidRPr="004E174B">
              <w:t>set debounce time in ms (platform dependent)</w:t>
            </w:r>
          </w:p>
        </w:tc>
      </w:tr>
      <w:tr w:rsidR="00642706" w14:paraId="359F8337" w14:textId="77777777" w:rsidTr="004D714E">
        <w:trPr>
          <w:trHeight w:val="872"/>
        </w:trPr>
        <w:tc>
          <w:tcPr>
            <w:tcW w:w="5665" w:type="dxa"/>
            <w:vAlign w:val="center"/>
          </w:tcPr>
          <w:p w14:paraId="09B148D0" w14:textId="2E552F47" w:rsidR="00642706" w:rsidRDefault="00325D30" w:rsidP="00325D30">
            <w:pPr>
              <w:ind w:firstLine="0"/>
            </w:pPr>
            <w:r w:rsidRPr="004E174B">
              <w:t>S</w:t>
            </w:r>
            <w:r w:rsidR="00642706" w:rsidRPr="004E174B">
              <w:t>tatic</w:t>
            </w:r>
            <w:r w:rsidR="000A74F7">
              <w:t xml:space="preserve"> </w:t>
            </w:r>
            <w:r w:rsidR="00642706" w:rsidRPr="004E174B">
              <w:t>inline</w:t>
            </w:r>
            <w:r w:rsidR="000A74F7">
              <w:t xml:space="preserve"> i</w:t>
            </w:r>
            <w:r w:rsidR="00642706" w:rsidRPr="004E174B">
              <w:t>nt</w:t>
            </w:r>
            <w:r w:rsidR="000A74F7">
              <w:t xml:space="preserve"> </w:t>
            </w:r>
            <w:r w:rsidR="00642706" w:rsidRPr="004E174B">
              <w:t>gpio_sysfs_set_active_low(unsigned gpio, int value)</w:t>
            </w:r>
          </w:p>
        </w:tc>
        <w:tc>
          <w:tcPr>
            <w:tcW w:w="3396" w:type="dxa"/>
            <w:vAlign w:val="center"/>
          </w:tcPr>
          <w:p w14:paraId="71431592" w14:textId="228C4452" w:rsidR="00642706" w:rsidRDefault="00325D30" w:rsidP="00325D30">
            <w:pPr>
              <w:ind w:firstLine="0"/>
            </w:pPr>
            <w:r w:rsidRPr="004E174B">
              <w:t>set active low (invert operation states)</w:t>
            </w:r>
          </w:p>
        </w:tc>
      </w:tr>
      <w:tr w:rsidR="00642706" w14:paraId="6C054972" w14:textId="77777777" w:rsidTr="004D714E">
        <w:tc>
          <w:tcPr>
            <w:tcW w:w="5665" w:type="dxa"/>
            <w:vAlign w:val="center"/>
          </w:tcPr>
          <w:p w14:paraId="4379B484" w14:textId="03D30BFF" w:rsidR="00642706" w:rsidRDefault="00642706" w:rsidP="00325D30">
            <w:pPr>
              <w:ind w:firstLine="0"/>
            </w:pPr>
            <w:r w:rsidRPr="004E174B">
              <w:t>static inline void gpio_unexport(unsigned gpio)</w:t>
            </w:r>
          </w:p>
        </w:tc>
        <w:tc>
          <w:tcPr>
            <w:tcW w:w="3396" w:type="dxa"/>
            <w:vAlign w:val="center"/>
          </w:tcPr>
          <w:p w14:paraId="2F0EF622" w14:textId="659B7E53" w:rsidR="00642706" w:rsidRDefault="00325D30" w:rsidP="00325D30">
            <w:pPr>
              <w:ind w:firstLine="0"/>
            </w:pPr>
            <w:r w:rsidRPr="004E174B">
              <w:t>remove from sysfs</w:t>
            </w:r>
          </w:p>
        </w:tc>
      </w:tr>
      <w:tr w:rsidR="00642706" w14:paraId="4385A8CA" w14:textId="77777777" w:rsidTr="004D714E">
        <w:tc>
          <w:tcPr>
            <w:tcW w:w="5665" w:type="dxa"/>
            <w:vAlign w:val="center"/>
          </w:tcPr>
          <w:p w14:paraId="547CE24F" w14:textId="159F3AD0" w:rsidR="00642706" w:rsidRDefault="00642706" w:rsidP="00325D30">
            <w:pPr>
              <w:ind w:firstLine="0"/>
            </w:pPr>
            <w:r w:rsidRPr="004E174B">
              <w:t>static inline void gpio_free(unsigned gpio)</w:t>
            </w:r>
          </w:p>
        </w:tc>
        <w:tc>
          <w:tcPr>
            <w:tcW w:w="3396" w:type="dxa"/>
            <w:vAlign w:val="center"/>
          </w:tcPr>
          <w:p w14:paraId="5602C67E" w14:textId="38BF01AE" w:rsidR="00642706" w:rsidRDefault="00325D30" w:rsidP="00325D30">
            <w:pPr>
              <w:ind w:firstLine="0"/>
            </w:pPr>
            <w:r w:rsidRPr="004E174B">
              <w:t>deallocate the GPIO line</w:t>
            </w:r>
          </w:p>
        </w:tc>
      </w:tr>
      <w:tr w:rsidR="00325D30" w14:paraId="70396E72" w14:textId="77777777" w:rsidTr="004D714E">
        <w:tc>
          <w:tcPr>
            <w:tcW w:w="5665" w:type="dxa"/>
            <w:vAlign w:val="center"/>
          </w:tcPr>
          <w:p w14:paraId="4BBAF3ED" w14:textId="189FF4B7" w:rsidR="00325D30" w:rsidRPr="004E174B" w:rsidRDefault="00325D30" w:rsidP="00325D30">
            <w:pPr>
              <w:ind w:firstLine="0"/>
            </w:pPr>
            <w:r w:rsidRPr="00325D30">
              <w:t>static inline int  gpio_to_irq(unsigned gpio)</w:t>
            </w:r>
          </w:p>
        </w:tc>
        <w:tc>
          <w:tcPr>
            <w:tcW w:w="3396" w:type="dxa"/>
            <w:vAlign w:val="center"/>
          </w:tcPr>
          <w:p w14:paraId="5E2C9ABF" w14:textId="134F31A7" w:rsidR="00325D30" w:rsidRDefault="00325D30" w:rsidP="00E7573B">
            <w:pPr>
              <w:keepNext/>
              <w:ind w:firstLine="0"/>
            </w:pPr>
            <w:r w:rsidRPr="00325D30">
              <w:t>associate with an IRQ</w:t>
            </w:r>
          </w:p>
        </w:tc>
      </w:tr>
    </w:tbl>
    <w:p w14:paraId="488952E4" w14:textId="773F35F9" w:rsidR="00C14851" w:rsidRPr="00F01E92" w:rsidRDefault="00E7573B" w:rsidP="00E7573B">
      <w:pPr>
        <w:pStyle w:val="Chuthich"/>
      </w:pPr>
      <w:bookmarkStart w:id="109" w:name="_Ref59690707"/>
      <w:bookmarkStart w:id="110" w:name="_Toc59786678"/>
      <w:r>
        <w:t xml:space="preserve">Bảng  </w:t>
      </w:r>
      <w:r w:rsidR="00787C24">
        <w:fldChar w:fldCharType="begin"/>
      </w:r>
      <w:r w:rsidR="00787C24">
        <w:instrText xml:space="preserve"> STYLEREF 1 \s </w:instrText>
      </w:r>
      <w:r w:rsidR="00787C24">
        <w:fldChar w:fldCharType="separate"/>
      </w:r>
      <w:r>
        <w:rPr>
          <w:noProof/>
        </w:rPr>
        <w:t>4</w:t>
      </w:r>
      <w:r w:rsidR="00787C24">
        <w:rPr>
          <w:noProof/>
        </w:rPr>
        <w:fldChar w:fldCharType="end"/>
      </w:r>
      <w:r>
        <w:t>.</w:t>
      </w:r>
      <w:r w:rsidR="00787C24">
        <w:fldChar w:fldCharType="begin"/>
      </w:r>
      <w:r w:rsidR="00787C24">
        <w:instrText xml:space="preserve"> SEQ Bảng_ \* ARABIC \s 1 </w:instrText>
      </w:r>
      <w:r w:rsidR="00787C24">
        <w:fldChar w:fldCharType="separate"/>
      </w:r>
      <w:r>
        <w:rPr>
          <w:noProof/>
        </w:rPr>
        <w:t>3</w:t>
      </w:r>
      <w:r w:rsidR="00787C24">
        <w:rPr>
          <w:noProof/>
        </w:rPr>
        <w:fldChar w:fldCharType="end"/>
      </w:r>
      <w:bookmarkEnd w:id="109"/>
      <w:r>
        <w:t xml:space="preserve"> </w:t>
      </w:r>
      <w:r w:rsidR="000E2D47">
        <w:t>Một số hàm khai báo gpio cơ bản</w:t>
      </w:r>
      <w:bookmarkEnd w:id="110"/>
    </w:p>
    <w:p w14:paraId="71093968" w14:textId="21EDA672" w:rsidR="00280C21" w:rsidRDefault="00964274" w:rsidP="00964274">
      <w:pPr>
        <w:pStyle w:val="u4"/>
      </w:pPr>
      <w:r>
        <w:t xml:space="preserve">Xử lý ngắt cho </w:t>
      </w:r>
      <w:r w:rsidR="001704E6">
        <w:t>các chân gpio</w:t>
      </w:r>
    </w:p>
    <w:p w14:paraId="35172BB9" w14:textId="3405F8C8" w:rsidR="00276C5B" w:rsidRPr="00276C5B" w:rsidRDefault="00DD7343" w:rsidP="00276C5B">
      <w:pPr>
        <w:pStyle w:val="oancuaDanhsach"/>
        <w:numPr>
          <w:ilvl w:val="0"/>
          <w:numId w:val="32"/>
        </w:numPr>
      </w:pPr>
      <w:r w:rsidRPr="00DD7343">
        <w:t>irqNumber[i] = gpio_to_irq(gpioButton[i])</w:t>
      </w:r>
      <w:r>
        <w:t xml:space="preserve">: Hàm này sẽ thực hiện </w:t>
      </w:r>
      <w:r w:rsidR="00DE0F81">
        <w:t>tự động lấy một mã ngắt tương ứng với chân gpioButton[i] mà chúng ta đã đăng ký ở trên</w:t>
      </w:r>
      <w:r w:rsidR="006F6320">
        <w:t xml:space="preserve"> (mã ngắt irqNumber và </w:t>
      </w:r>
      <w:r w:rsidR="002158AE">
        <w:t>gpioNumber khác nhau, nhưng được thực hiện liên kết với nhau theo quan hệ 1-1</w:t>
      </w:r>
      <w:r w:rsidR="006F6320">
        <w:t>)</w:t>
      </w:r>
      <w:r w:rsidR="002158AE">
        <w:t>.</w:t>
      </w:r>
    </w:p>
    <w:p w14:paraId="4B4F4432" w14:textId="6EE8B031" w:rsidR="00167C48" w:rsidRDefault="00167C48" w:rsidP="00167C48">
      <w:pPr>
        <w:pStyle w:val="oancuaDanhsach"/>
        <w:numPr>
          <w:ilvl w:val="0"/>
          <w:numId w:val="30"/>
        </w:numPr>
      </w:pPr>
      <w:r w:rsidRPr="00167C48">
        <w:t>result=request_irq(irqNumber[i],(irq_handler_t)button_irq_handler, IRQF_TRIGGER_RISING, "ebb_gpio_handler", NULL)</w:t>
      </w:r>
      <w:r>
        <w:t>:</w:t>
      </w:r>
      <w:r w:rsidR="00DA6BB4">
        <w:t xml:space="preserve"> Hàm </w:t>
      </w:r>
      <w:r w:rsidR="007B4F3A">
        <w:t>này sẽ thực hiện</w:t>
      </w:r>
      <w:r w:rsidR="00597A0D">
        <w:t xml:space="preserve"> </w:t>
      </w:r>
      <w:r w:rsidR="007B4F3A">
        <w:t>đăng ký tự động một mã ngắt tương ứng với gp</w:t>
      </w:r>
      <w:r w:rsidR="00597A0D">
        <w:t>ioNumber mà ta đã liên kết ở trên</w:t>
      </w:r>
      <w:r w:rsidR="009C6CDB">
        <w:t xml:space="preserve"> vào kernel (kernel sẽ lưu một bảng ngắt để nắm giữ tín hiệu ngắt nà</w:t>
      </w:r>
      <w:r w:rsidR="006238D1">
        <w:t>y</w:t>
      </w:r>
      <w:r w:rsidR="009C6CDB">
        <w:t>)</w:t>
      </w:r>
      <w:r w:rsidR="006238D1">
        <w:t xml:space="preserve">. Một con trỏ hàm </w:t>
      </w:r>
      <w:r w:rsidR="008E380F">
        <w:t>trỏ vào hàm thực thi sau khi kernel nhận tín hiệu ngắt này đó là</w:t>
      </w:r>
      <w:r w:rsidR="00AC5198">
        <w:t xml:space="preserve"> hàm </w:t>
      </w:r>
      <w:r w:rsidR="00AC5198" w:rsidRPr="00167C48">
        <w:lastRenderedPageBreak/>
        <w:t>button_irq_handler</w:t>
      </w:r>
      <w:r w:rsidR="00AC5198">
        <w:t>(). Tiếp theo là một thông số liên quan đến cờ ngắt</w:t>
      </w:r>
      <w:sdt>
        <w:sdtPr>
          <w:id w:val="-1298758570"/>
          <w:citation/>
        </w:sdtPr>
        <w:sdtEndPr/>
        <w:sdtContent>
          <w:r w:rsidR="00EF0183">
            <w:fldChar w:fldCharType="begin"/>
          </w:r>
          <w:r w:rsidR="00EF0183">
            <w:instrText xml:space="preserve"> CITATION htt15 \l 1033 </w:instrText>
          </w:r>
          <w:r w:rsidR="00EF0183">
            <w:fldChar w:fldCharType="separate"/>
          </w:r>
          <w:r w:rsidR="00EF0183">
            <w:rPr>
              <w:noProof/>
            </w:rPr>
            <w:t xml:space="preserve"> </w:t>
          </w:r>
          <w:r w:rsidR="00EF0183" w:rsidRPr="00EF0183">
            <w:rPr>
              <w:noProof/>
            </w:rPr>
            <w:t>[3]</w:t>
          </w:r>
          <w:r w:rsidR="00EF0183">
            <w:fldChar w:fldCharType="end"/>
          </w:r>
        </w:sdtContent>
      </w:sdt>
      <w:r w:rsidR="00AC5198">
        <w:t xml:space="preserve"> (ảnh hưởng tới </w:t>
      </w:r>
      <w:r w:rsidR="00031B7A">
        <w:t>cách mắc buttons</w:t>
      </w:r>
      <w:r w:rsidR="00071EAB">
        <w:t xml:space="preserve"> được thể hiện trong</w:t>
      </w:r>
      <w:r w:rsidR="00751B8B">
        <w:t xml:space="preserve"> </w:t>
      </w:r>
      <w:r w:rsidR="00751B8B">
        <w:fldChar w:fldCharType="begin"/>
      </w:r>
      <w:r w:rsidR="00751B8B">
        <w:instrText xml:space="preserve"> REF _Ref59691953 \h </w:instrText>
      </w:r>
      <w:r w:rsidR="00751B8B">
        <w:fldChar w:fldCharType="separate"/>
      </w:r>
      <w:r w:rsidR="00751B8B">
        <w:t xml:space="preserve">Hình </w:t>
      </w:r>
      <w:r w:rsidR="00751B8B">
        <w:rPr>
          <w:noProof/>
        </w:rPr>
        <w:t>4</w:t>
      </w:r>
      <w:r w:rsidR="00751B8B">
        <w:t>.</w:t>
      </w:r>
      <w:r w:rsidR="00751B8B">
        <w:rPr>
          <w:noProof/>
        </w:rPr>
        <w:t>9</w:t>
      </w:r>
      <w:r w:rsidR="00751B8B">
        <w:fldChar w:fldCharType="end"/>
      </w:r>
      <w:r w:rsidR="00AC5198">
        <w:t>)</w:t>
      </w:r>
      <w:r w:rsidR="00071EAB">
        <w:t>.</w:t>
      </w:r>
    </w:p>
    <w:p w14:paraId="240C8E90" w14:textId="77777777" w:rsidR="00AE3D99" w:rsidRDefault="00AE3D99" w:rsidP="00AE3D99">
      <w:pPr>
        <w:keepNext/>
        <w:jc w:val="center"/>
      </w:pPr>
      <w:r>
        <w:rPr>
          <w:noProof/>
        </w:rPr>
        <w:drawing>
          <wp:inline distT="0" distB="0" distL="0" distR="0" wp14:anchorId="0C117E66" wp14:editId="42F903EE">
            <wp:extent cx="5598158" cy="2381693"/>
            <wp:effectExtent l="0" t="0" r="254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pic:cNvPicPr/>
                  </pic:nvPicPr>
                  <pic:blipFill>
                    <a:blip r:embed="rId36">
                      <a:extLst>
                        <a:ext uri="{28A0092B-C50C-407E-A947-70E740481C1C}">
                          <a14:useLocalDpi xmlns:a14="http://schemas.microsoft.com/office/drawing/2010/main" val="0"/>
                        </a:ext>
                      </a:extLst>
                    </a:blip>
                    <a:stretch>
                      <a:fillRect/>
                    </a:stretch>
                  </pic:blipFill>
                  <pic:spPr>
                    <a:xfrm>
                      <a:off x="0" y="0"/>
                      <a:ext cx="5598158" cy="2381693"/>
                    </a:xfrm>
                    <a:prstGeom prst="rect">
                      <a:avLst/>
                    </a:prstGeom>
                  </pic:spPr>
                </pic:pic>
              </a:graphicData>
            </a:graphic>
          </wp:inline>
        </w:drawing>
      </w:r>
    </w:p>
    <w:p w14:paraId="6FF6428F" w14:textId="216C8D54" w:rsidR="00071EAB" w:rsidRDefault="00AE3D99" w:rsidP="00AE3D99">
      <w:pPr>
        <w:pStyle w:val="Chuthich"/>
      </w:pPr>
      <w:bookmarkStart w:id="111" w:name="_Ref59691953"/>
      <w:bookmarkStart w:id="112" w:name="_Toc59786674"/>
      <w:r>
        <w:t xml:space="preserve">Hình </w:t>
      </w:r>
      <w:r w:rsidR="00787C24">
        <w:fldChar w:fldCharType="begin"/>
      </w:r>
      <w:r w:rsidR="00787C24">
        <w:instrText xml:space="preserve"> STYLEREF 1 \s </w:instrText>
      </w:r>
      <w:r w:rsidR="00787C24">
        <w:fldChar w:fldCharType="separate"/>
      </w:r>
      <w:r w:rsidR="007553B1">
        <w:rPr>
          <w:noProof/>
        </w:rPr>
        <w:t>4</w:t>
      </w:r>
      <w:r w:rsidR="00787C24">
        <w:rPr>
          <w:noProof/>
        </w:rPr>
        <w:fldChar w:fldCharType="end"/>
      </w:r>
      <w:r w:rsidR="007553B1">
        <w:t>.</w:t>
      </w:r>
      <w:r w:rsidR="00787C24">
        <w:fldChar w:fldCharType="begin"/>
      </w:r>
      <w:r w:rsidR="00787C24">
        <w:instrText xml:space="preserve"> SEQ Hình \* ARABIC \s 1 </w:instrText>
      </w:r>
      <w:r w:rsidR="00787C24">
        <w:fldChar w:fldCharType="separate"/>
      </w:r>
      <w:r w:rsidR="007553B1">
        <w:rPr>
          <w:noProof/>
        </w:rPr>
        <w:t>9</w:t>
      </w:r>
      <w:r w:rsidR="00787C24">
        <w:rPr>
          <w:noProof/>
        </w:rPr>
        <w:fldChar w:fldCharType="end"/>
      </w:r>
      <w:bookmarkEnd w:id="111"/>
      <w:r>
        <w:t xml:space="preserve"> </w:t>
      </w:r>
      <w:r w:rsidR="00751B8B">
        <w:t>Những cờ ngắt có sẵn trong kernel</w:t>
      </w:r>
      <w:bookmarkEnd w:id="112"/>
    </w:p>
    <w:p w14:paraId="526BFCBF" w14:textId="67159C99" w:rsidR="001704E6" w:rsidRDefault="001704E6" w:rsidP="001704E6">
      <w:pPr>
        <w:pStyle w:val="u4"/>
      </w:pPr>
      <w:r>
        <w:t>Makefile</w:t>
      </w:r>
    </w:p>
    <w:p w14:paraId="40BD249C" w14:textId="06D94C7A" w:rsidR="00617CBA" w:rsidRDefault="001704E6" w:rsidP="00EF0183">
      <w:pPr>
        <w:pStyle w:val="oancuaDanhsach"/>
        <w:numPr>
          <w:ilvl w:val="0"/>
          <w:numId w:val="26"/>
        </w:numPr>
      </w:pPr>
      <w:r>
        <w:t xml:space="preserve">Makefile dùng để build kernel module cho buttons cũng tương tự như </w:t>
      </w:r>
      <w:r w:rsidR="00E51766">
        <w:t>Makefile của màn hình, được thể hiện như sau:</w:t>
      </w:r>
    </w:p>
    <w:p w14:paraId="2D53B9BE" w14:textId="3710F18D" w:rsidR="00617CBA" w:rsidRDefault="00617CBA" w:rsidP="00617CBA">
      <w:pPr>
        <w:pBdr>
          <w:top w:val="single" w:sz="12" w:space="1" w:color="auto"/>
          <w:left w:val="single" w:sz="12" w:space="4" w:color="auto"/>
          <w:bottom w:val="single" w:sz="12" w:space="1" w:color="auto"/>
          <w:right w:val="single" w:sz="12" w:space="4" w:color="auto"/>
        </w:pBdr>
        <w:ind w:left="360" w:firstLine="0"/>
      </w:pPr>
      <w:r>
        <w:t>obj-m += button_ctl.o</w:t>
      </w:r>
    </w:p>
    <w:p w14:paraId="00098B9D" w14:textId="77777777" w:rsidR="00617CBA" w:rsidRDefault="00617CBA" w:rsidP="00617CBA">
      <w:pPr>
        <w:pBdr>
          <w:top w:val="single" w:sz="12" w:space="1" w:color="auto"/>
          <w:left w:val="single" w:sz="12" w:space="4" w:color="auto"/>
          <w:bottom w:val="single" w:sz="12" w:space="1" w:color="auto"/>
          <w:right w:val="single" w:sz="12" w:space="4" w:color="auto"/>
        </w:pBdr>
        <w:ind w:left="360" w:firstLine="0"/>
      </w:pPr>
      <w:r>
        <w:t>all:</w:t>
      </w:r>
    </w:p>
    <w:p w14:paraId="093DB47F" w14:textId="77777777" w:rsidR="00617CBA" w:rsidRDefault="00617CBA" w:rsidP="00617CBA">
      <w:pPr>
        <w:pBdr>
          <w:top w:val="single" w:sz="12" w:space="1" w:color="auto"/>
          <w:left w:val="single" w:sz="12" w:space="4" w:color="auto"/>
          <w:bottom w:val="single" w:sz="12" w:space="1" w:color="auto"/>
          <w:right w:val="single" w:sz="12" w:space="4" w:color="auto"/>
        </w:pBdr>
        <w:ind w:left="360" w:firstLine="0"/>
      </w:pPr>
      <w:r>
        <w:tab/>
        <w:t>make -C /lib/modules/$(shell uname -r)/build M=$(DIR)/driver modules</w:t>
      </w:r>
    </w:p>
    <w:p w14:paraId="1F4210EE" w14:textId="77777777" w:rsidR="00617CBA" w:rsidRDefault="00617CBA" w:rsidP="00617CBA">
      <w:pPr>
        <w:pBdr>
          <w:top w:val="single" w:sz="12" w:space="1" w:color="auto"/>
          <w:left w:val="single" w:sz="12" w:space="4" w:color="auto"/>
          <w:bottom w:val="single" w:sz="12" w:space="1" w:color="auto"/>
          <w:right w:val="single" w:sz="12" w:space="4" w:color="auto"/>
        </w:pBdr>
        <w:ind w:left="360" w:firstLine="0"/>
      </w:pPr>
      <w:r>
        <w:tab/>
        <w:t>#make -C /lib/modules/$(shell uname -r)/build M=$(PWD) modules</w:t>
      </w:r>
    </w:p>
    <w:p w14:paraId="449042B6" w14:textId="77777777" w:rsidR="00617CBA" w:rsidRDefault="00617CBA" w:rsidP="00617CBA">
      <w:pPr>
        <w:pBdr>
          <w:top w:val="single" w:sz="12" w:space="1" w:color="auto"/>
          <w:left w:val="single" w:sz="12" w:space="4" w:color="auto"/>
          <w:bottom w:val="single" w:sz="12" w:space="1" w:color="auto"/>
          <w:right w:val="single" w:sz="12" w:space="4" w:color="auto"/>
        </w:pBdr>
        <w:ind w:left="360" w:firstLine="0"/>
      </w:pPr>
      <w:r>
        <w:t>clean:</w:t>
      </w:r>
    </w:p>
    <w:p w14:paraId="6D5C15FC" w14:textId="77777777" w:rsidR="00617CBA" w:rsidRDefault="00617CBA" w:rsidP="00617CBA">
      <w:pPr>
        <w:pBdr>
          <w:top w:val="single" w:sz="12" w:space="1" w:color="auto"/>
          <w:left w:val="single" w:sz="12" w:space="4" w:color="auto"/>
          <w:bottom w:val="single" w:sz="12" w:space="1" w:color="auto"/>
          <w:right w:val="single" w:sz="12" w:space="4" w:color="auto"/>
        </w:pBdr>
        <w:ind w:left="360" w:firstLine="0"/>
      </w:pPr>
      <w:r>
        <w:tab/>
        <w:t>make -C /lib/modules/$(shell uname -r)/build M=$(DIR)/driver clean</w:t>
      </w:r>
    </w:p>
    <w:p w14:paraId="719615EE" w14:textId="00C44489" w:rsidR="00E51766" w:rsidRPr="001704E6" w:rsidRDefault="00617CBA" w:rsidP="00617CBA">
      <w:pPr>
        <w:pBdr>
          <w:top w:val="single" w:sz="12" w:space="1" w:color="auto"/>
          <w:left w:val="single" w:sz="12" w:space="4" w:color="auto"/>
          <w:bottom w:val="single" w:sz="12" w:space="1" w:color="auto"/>
          <w:right w:val="single" w:sz="12" w:space="4" w:color="auto"/>
        </w:pBdr>
        <w:ind w:left="360" w:firstLine="0"/>
      </w:pPr>
      <w:r>
        <w:tab/>
        <w:t>#make -C /lib/modules/$(shell uname -r)/build M=$(PWD) clean</w:t>
      </w:r>
    </w:p>
    <w:p w14:paraId="4BABFEC7" w14:textId="2059F415" w:rsidR="009D58A4" w:rsidRDefault="009D58A4">
      <w:pPr>
        <w:spacing w:before="0" w:after="200" w:line="276" w:lineRule="auto"/>
        <w:ind w:firstLine="0"/>
        <w:jc w:val="left"/>
      </w:pPr>
      <w:r>
        <w:br w:type="page"/>
      </w:r>
    </w:p>
    <w:p w14:paraId="35F590A9" w14:textId="2A94EEC6" w:rsidR="009D58A4" w:rsidRDefault="009D58A4" w:rsidP="009D58A4">
      <w:pPr>
        <w:pStyle w:val="u1"/>
      </w:pPr>
      <w:bookmarkStart w:id="113" w:name="_Toc59786650"/>
      <w:r>
        <w:lastRenderedPageBreak/>
        <w:t xml:space="preserve">XÂY DỰNG ỨNG DỤNG ĐỂ TƯƠNG TÁC VỚI </w:t>
      </w:r>
      <w:r w:rsidR="004A5480">
        <w:t>DEVICE DRIVERS</w:t>
      </w:r>
      <w:bookmarkEnd w:id="113"/>
    </w:p>
    <w:p w14:paraId="2E98E943" w14:textId="59578C8E" w:rsidR="004A5480" w:rsidRDefault="00A37909" w:rsidP="004A5480">
      <w:pPr>
        <w:pStyle w:val="u2"/>
      </w:pPr>
      <w:bookmarkStart w:id="114" w:name="_Toc59786651"/>
      <w:r>
        <w:t>Giới thiệu về ứng dụng xây dựng</w:t>
      </w:r>
      <w:bookmarkEnd w:id="114"/>
    </w:p>
    <w:p w14:paraId="3334757F" w14:textId="62FA3A6C" w:rsidR="001D4517" w:rsidRDefault="001D4517" w:rsidP="00550103">
      <w:pPr>
        <w:pStyle w:val="oancuaDanhsach"/>
        <w:numPr>
          <w:ilvl w:val="0"/>
          <w:numId w:val="26"/>
        </w:numPr>
      </w:pPr>
      <w:r>
        <w:t>Ứng dụng được xây dựng sẽ mang các chức năng đơn giản, với mục đích để chứng minh sự hoạt động của các device drivers đã nạp vào kernel.</w:t>
      </w:r>
    </w:p>
    <w:p w14:paraId="0EB8122F" w14:textId="7F2D1761" w:rsidR="00EF0183" w:rsidRDefault="00550103" w:rsidP="00550103">
      <w:pPr>
        <w:pStyle w:val="oancuaDanhsach"/>
        <w:numPr>
          <w:ilvl w:val="0"/>
          <w:numId w:val="26"/>
        </w:numPr>
      </w:pPr>
      <w:r>
        <w:t xml:space="preserve">Ứng dụng sẽ có chức năng thực hiện tính toán </w:t>
      </w:r>
      <w:r w:rsidR="004D575D">
        <w:t>để thao tác với các device deivers</w:t>
      </w:r>
      <w:r w:rsidR="00815887">
        <w:t xml:space="preserve"> cụ thể như sau:</w:t>
      </w:r>
    </w:p>
    <w:p w14:paraId="6D7D2D88" w14:textId="6F9AA3E8" w:rsidR="004D575D" w:rsidRDefault="004D575D" w:rsidP="00815887">
      <w:pPr>
        <w:pStyle w:val="oancuaDanhsach"/>
        <w:numPr>
          <w:ilvl w:val="1"/>
          <w:numId w:val="26"/>
        </w:numPr>
      </w:pPr>
      <w:r>
        <w:t>Nhận tín hiệu ngắt</w:t>
      </w:r>
      <w:r w:rsidR="00815887">
        <w:t xml:space="preserve"> từ </w:t>
      </w:r>
      <w:r w:rsidR="00F907E0">
        <w:t>cụm nút bấm và mỗi cụm nút bấm được gắn với một hình ảnh (được tạo sẵn trong file).</w:t>
      </w:r>
    </w:p>
    <w:p w14:paraId="1A8EF2F2" w14:textId="2556F51C" w:rsidR="00F907E0" w:rsidRDefault="00ED7DCB" w:rsidP="00815887">
      <w:pPr>
        <w:pStyle w:val="oancuaDanhsach"/>
        <w:numPr>
          <w:ilvl w:val="1"/>
          <w:numId w:val="26"/>
        </w:numPr>
      </w:pPr>
      <w:r>
        <w:t>Màn hình sẽ vẽ hình ảnh đó lên màn hình</w:t>
      </w:r>
      <w:r w:rsidR="0047077C">
        <w:t>.</w:t>
      </w:r>
    </w:p>
    <w:p w14:paraId="140607B2" w14:textId="618ACE45" w:rsidR="0047077C" w:rsidRPr="00EF0183" w:rsidRDefault="0047077C" w:rsidP="00815887">
      <w:pPr>
        <w:pStyle w:val="oancuaDanhsach"/>
        <w:numPr>
          <w:ilvl w:val="1"/>
          <w:numId w:val="26"/>
        </w:numPr>
      </w:pPr>
      <w:r>
        <w:t>Một vài chức năng mở rộng khác</w:t>
      </w:r>
      <w:r w:rsidR="00984A58">
        <w:t>:</w:t>
      </w:r>
      <w:r>
        <w:t xml:space="preserve"> có thể đẩy chữ ra màn hình, thông qua </w:t>
      </w:r>
      <w:r w:rsidR="005D7D4C">
        <w:t>bàn phím máy tính kết nối với Raspberry Pi.</w:t>
      </w:r>
    </w:p>
    <w:p w14:paraId="1A269DBD" w14:textId="11925CC6" w:rsidR="00A37909" w:rsidRDefault="00360A7C" w:rsidP="00A37909">
      <w:pPr>
        <w:pStyle w:val="u2"/>
      </w:pPr>
      <w:bookmarkStart w:id="115" w:name="_Toc59786652"/>
      <w:r>
        <w:t>Lập trình đa luồng trong ứng dụng</w:t>
      </w:r>
      <w:bookmarkEnd w:id="115"/>
    </w:p>
    <w:p w14:paraId="36FDD6F2" w14:textId="2CB2C129" w:rsidR="0047077C" w:rsidRDefault="00F12D3D" w:rsidP="00F12D3D">
      <w:pPr>
        <w:pStyle w:val="u3"/>
      </w:pPr>
      <w:bookmarkStart w:id="116" w:name="_Toc59786653"/>
      <w:r>
        <w:t>Thư viện pthread</w:t>
      </w:r>
      <w:bookmarkEnd w:id="116"/>
    </w:p>
    <w:p w14:paraId="60A91237" w14:textId="40FFCD7C" w:rsidR="00F12D3D" w:rsidRDefault="00827D11" w:rsidP="00F12D3D">
      <w:pPr>
        <w:pStyle w:val="oancuaDanhsach"/>
        <w:numPr>
          <w:ilvl w:val="0"/>
          <w:numId w:val="34"/>
        </w:numPr>
      </w:pPr>
      <w:r w:rsidRPr="00827D11">
        <w:t>Pthread được giới thiệu là thư viện implement chuẩn POSIX</w:t>
      </w:r>
      <w:r w:rsidR="00CD0A72">
        <w:t xml:space="preserve"> </w:t>
      </w:r>
      <w:r w:rsidR="00CD0A72" w:rsidRPr="00CD0A72">
        <w:t>(IEEE 1003.1c)</w:t>
      </w:r>
      <w:r w:rsidRPr="00827D11">
        <w:t xml:space="preserve"> đặc tả việc tạo nhiều luồng tính toán song song</w:t>
      </w:r>
      <w:r w:rsidR="00CD0A72">
        <w:t xml:space="preserve"> và đồng bộ hóa.</w:t>
      </w:r>
    </w:p>
    <w:p w14:paraId="3D0865A8" w14:textId="7E6CA4A1" w:rsidR="00CD0A72" w:rsidRDefault="009F3DD0" w:rsidP="00F12D3D">
      <w:pPr>
        <w:pStyle w:val="oancuaDanhsach"/>
        <w:numPr>
          <w:ilvl w:val="0"/>
          <w:numId w:val="34"/>
        </w:numPr>
      </w:pPr>
      <w:r>
        <w:t>Hai cách chính để thực thi thư viện</w:t>
      </w:r>
      <w:r w:rsidR="00D10E59">
        <w:t>:</w:t>
      </w:r>
    </w:p>
    <w:p w14:paraId="28F4C062" w14:textId="2FD458F2" w:rsidR="00D10E59" w:rsidRDefault="00D10E59" w:rsidP="00D10E59">
      <w:pPr>
        <w:pStyle w:val="oancuaDanhsach"/>
        <w:numPr>
          <w:ilvl w:val="1"/>
          <w:numId w:val="34"/>
        </w:numPr>
      </w:pPr>
      <w:r>
        <w:t>Thực thi toàn bộ quyền trên user space</w:t>
      </w:r>
      <w:r w:rsidR="00662654">
        <w:t>.</w:t>
      </w:r>
    </w:p>
    <w:p w14:paraId="6E6AB9D5" w14:textId="08E7F1C9" w:rsidR="00662654" w:rsidRDefault="00662654" w:rsidP="00662654">
      <w:pPr>
        <w:pStyle w:val="oancuaDanhsach"/>
        <w:numPr>
          <w:ilvl w:val="1"/>
          <w:numId w:val="34"/>
        </w:numPr>
      </w:pPr>
      <w:r>
        <w:t>Thư viện ở cấp kernel được hỗ trợ bởi hệ điều hành</w:t>
      </w:r>
      <w:r w:rsidR="000C406E">
        <w:t xml:space="preserve"> (được sử dụng chung cho các hệ thống UNIX (</w:t>
      </w:r>
      <w:r w:rsidR="00684EF4" w:rsidRPr="00684EF4">
        <w:t>Solaris, Linux, Mac OS X</w:t>
      </w:r>
      <w:r w:rsidR="00684EF4">
        <w:t>…</w:t>
      </w:r>
      <w:r w:rsidR="000C406E">
        <w:t>))</w:t>
      </w:r>
    </w:p>
    <w:p w14:paraId="41E8CC41" w14:textId="54AA808D" w:rsidR="00662654" w:rsidRDefault="00E47D4D" w:rsidP="00662654">
      <w:pPr>
        <w:pStyle w:val="oancuaDanhsach"/>
        <w:numPr>
          <w:ilvl w:val="0"/>
          <w:numId w:val="35"/>
        </w:numPr>
      </w:pPr>
      <w:r>
        <w:t>Phân loại API của pthread gồm có</w:t>
      </w:r>
      <w:r w:rsidR="00160FF2">
        <w:t xml:space="preserve"> 4 loại</w:t>
      </w:r>
      <w:r>
        <w:t>:</w:t>
      </w:r>
    </w:p>
    <w:p w14:paraId="2C127EF6" w14:textId="37F31476" w:rsidR="00160FF2" w:rsidRDefault="00160FF2" w:rsidP="00160FF2">
      <w:pPr>
        <w:pStyle w:val="oancuaDanhsach"/>
        <w:numPr>
          <w:ilvl w:val="1"/>
          <w:numId w:val="35"/>
        </w:numPr>
      </w:pPr>
      <w:r>
        <w:t>Thread management: Là các hàm sử dụng để tạo, hủy, detached, join thread cũng như set/get các thuộc tính của thread.</w:t>
      </w:r>
    </w:p>
    <w:p w14:paraId="0364BD6D" w14:textId="0061D42B" w:rsidR="00160FF2" w:rsidRDefault="00E47BDB" w:rsidP="00160FF2">
      <w:pPr>
        <w:pStyle w:val="oancuaDanhsach"/>
        <w:numPr>
          <w:ilvl w:val="1"/>
          <w:numId w:val="35"/>
        </w:numPr>
      </w:pPr>
      <w:r>
        <w:t>Mutexes: Là các hàm sử dụng để tạo, hủy, unlocking, loking mutex (“mutual exclusion” : vùng tranh chấp), cũng như set/get các thuộc tính của mutex.</w:t>
      </w:r>
    </w:p>
    <w:p w14:paraId="6B9359F4" w14:textId="0A572D2C" w:rsidR="0031759B" w:rsidRDefault="0031759B" w:rsidP="0031759B">
      <w:pPr>
        <w:pStyle w:val="oancuaDanhsach"/>
        <w:numPr>
          <w:ilvl w:val="1"/>
          <w:numId w:val="35"/>
        </w:numPr>
      </w:pPr>
      <w:r>
        <w:t>Condition variables: Là các hàm để tạo, hủy, đợi hoặc phát tín hiệu dựa trên giá trị của một biến cụ thể.</w:t>
      </w:r>
    </w:p>
    <w:p w14:paraId="08975674" w14:textId="1E19DD2A" w:rsidR="007C428B" w:rsidRDefault="0031759B" w:rsidP="007C428B">
      <w:pPr>
        <w:pStyle w:val="oancuaDanhsach"/>
        <w:numPr>
          <w:ilvl w:val="1"/>
          <w:numId w:val="35"/>
        </w:numPr>
      </w:pPr>
      <w:r>
        <w:t>Synchronization: Là các hàm dùng để quản lý việc read/write lock và barriers.</w:t>
      </w:r>
    </w:p>
    <w:p w14:paraId="2E082C1E" w14:textId="03A97FF0" w:rsidR="006754C6" w:rsidRDefault="007C428B" w:rsidP="007C428B">
      <w:pPr>
        <w:pStyle w:val="oancuaDanhsach"/>
        <w:numPr>
          <w:ilvl w:val="0"/>
          <w:numId w:val="35"/>
        </w:numPr>
      </w:pPr>
      <w:r>
        <w:t>Những hàm thuộc cùng 1 loại API ở trên sẽ có tên tương tự nhau. Ví dụ: pthread_create_xXX, pthread_join; pthread_mutex_XXX, pthread_cond_XXX etc</w:t>
      </w:r>
    </w:p>
    <w:p w14:paraId="189DBEAE" w14:textId="291BF3FC" w:rsidR="00BE1C7C" w:rsidRDefault="005E4489" w:rsidP="00BE1C7C">
      <w:pPr>
        <w:pStyle w:val="u3"/>
      </w:pPr>
      <w:bookmarkStart w:id="117" w:name="_Toc59786654"/>
      <w:r>
        <w:lastRenderedPageBreak/>
        <w:t xml:space="preserve">Tạo thread trong </w:t>
      </w:r>
      <w:r w:rsidR="004C46E4">
        <w:t>code</w:t>
      </w:r>
      <w:bookmarkEnd w:id="117"/>
    </w:p>
    <w:p w14:paraId="306BC73E" w14:textId="223B39C5" w:rsidR="00D64E92" w:rsidRDefault="005A040D" w:rsidP="005A040D">
      <w:pPr>
        <w:pStyle w:val="oancuaDanhsach"/>
        <w:numPr>
          <w:ilvl w:val="0"/>
          <w:numId w:val="36"/>
        </w:numPr>
      </w:pPr>
      <w:r w:rsidRPr="005A040D">
        <w:t xml:space="preserve">pthread_t </w:t>
      </w:r>
      <w:r w:rsidR="00A60135">
        <w:t>tid1</w:t>
      </w:r>
      <w:r w:rsidRPr="005A040D">
        <w:t xml:space="preserve"> : Một giá trị được sử dụng như một định danh cho thread mới được tạo ra, nó sẽ được hàm này trả về, chúng ta không cần tạo trước giá trị, ta chỉ cần truyển con trỏ của một biến kiểu pthread_t là đủ. Giá trị của biến truyển vào sẽ được thay đổi bên trong hàm tạo.</w:t>
      </w:r>
    </w:p>
    <w:p w14:paraId="08B16269" w14:textId="46BCD8AA" w:rsidR="002B1071" w:rsidRPr="00D64E92" w:rsidRDefault="00B60CDF" w:rsidP="00335FAB">
      <w:pPr>
        <w:pStyle w:val="oancuaDanhsach"/>
        <w:numPr>
          <w:ilvl w:val="0"/>
          <w:numId w:val="36"/>
        </w:numPr>
      </w:pPr>
      <w:r w:rsidRPr="00B60CDF">
        <w:t>pthread_create(&amp;tid1, NULL, thread_ControlButtons, NULL)</w:t>
      </w:r>
      <w:r>
        <w:t xml:space="preserve">: Hàm này sẽ thực hiện việc khởi tạo một </w:t>
      </w:r>
      <w:r w:rsidR="002B1071">
        <w:t>thread (và bắt đầu chạy thread từ đây),</w:t>
      </w:r>
      <w:r w:rsidR="00335FAB">
        <w:t xml:space="preserve"> tham số</w:t>
      </w:r>
      <w:r w:rsidR="002B1071">
        <w:t xml:space="preserve"> con trỏ hàm</w:t>
      </w:r>
      <w:r w:rsidR="00335FAB">
        <w:t xml:space="preserve"> sẽ trỏ vào hàm</w:t>
      </w:r>
      <w:r w:rsidR="002B1071">
        <w:t xml:space="preserve"> </w:t>
      </w:r>
      <w:r w:rsidR="009950E2" w:rsidRPr="00B60CDF">
        <w:t>thread_ControlButtons</w:t>
      </w:r>
      <w:r w:rsidR="00335FAB">
        <w:t xml:space="preserve"> (thực thi luồng nhận tín hiệu ngắt từ nút bấm).</w:t>
      </w:r>
      <w:r w:rsidR="009950E2">
        <w:t xml:space="preserve"> </w:t>
      </w:r>
    </w:p>
    <w:p w14:paraId="12451C13" w14:textId="29FB0D87" w:rsidR="004C46E4" w:rsidRDefault="004C46E4" w:rsidP="004C46E4">
      <w:pPr>
        <w:pStyle w:val="u3"/>
      </w:pPr>
      <w:bookmarkStart w:id="118" w:name="_Toc59786655"/>
      <w:r>
        <w:t>Cơ chế mutex</w:t>
      </w:r>
      <w:bookmarkEnd w:id="118"/>
    </w:p>
    <w:p w14:paraId="1F42CD36" w14:textId="26020F9F" w:rsidR="004C46E4" w:rsidRDefault="00DF191A" w:rsidP="004C46E4">
      <w:r w:rsidRPr="00DF191A">
        <w:t>Mutual Exclusion, được sử dụng khi có nhiều thread cùng ghi vào một vùng địa chỉ</w:t>
      </w:r>
      <w:r>
        <w:t>.</w:t>
      </w:r>
      <w:r w:rsidR="00E448B1">
        <w:t xml:space="preserve"> Sau đây </w:t>
      </w:r>
      <w:r w:rsidR="00176ECE">
        <w:t>chúng ta sẽ xem xét một ví dụ</w:t>
      </w:r>
      <w:r w:rsidR="00981954">
        <w:t xml:space="preserve"> kinh điển</w:t>
      </w:r>
      <w:r w:rsidR="00176ECE">
        <w:t xml:space="preserve"> để minh họa cơ chế này.</w:t>
      </w:r>
    </w:p>
    <w:p w14:paraId="3AF89796" w14:textId="77777777" w:rsidR="007553B1" w:rsidRDefault="007553B1" w:rsidP="007553B1">
      <w:pPr>
        <w:keepNext/>
        <w:jc w:val="center"/>
      </w:pPr>
      <w:r>
        <w:rPr>
          <w:noProof/>
        </w:rPr>
        <w:drawing>
          <wp:inline distT="0" distB="0" distL="0" distR="0" wp14:anchorId="631CB2CD" wp14:editId="39A04F85">
            <wp:extent cx="4295955" cy="1695413"/>
            <wp:effectExtent l="0" t="0" r="0" b="63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
                    <pic:cNvPicPr/>
                  </pic:nvPicPr>
                  <pic:blipFill>
                    <a:blip r:embed="rId37">
                      <a:extLst>
                        <a:ext uri="{28A0092B-C50C-407E-A947-70E740481C1C}">
                          <a14:useLocalDpi xmlns:a14="http://schemas.microsoft.com/office/drawing/2010/main" val="0"/>
                        </a:ext>
                      </a:extLst>
                    </a:blip>
                    <a:stretch>
                      <a:fillRect/>
                    </a:stretch>
                  </pic:blipFill>
                  <pic:spPr>
                    <a:xfrm>
                      <a:off x="0" y="0"/>
                      <a:ext cx="4295955" cy="1695413"/>
                    </a:xfrm>
                    <a:prstGeom prst="rect">
                      <a:avLst/>
                    </a:prstGeom>
                  </pic:spPr>
                </pic:pic>
              </a:graphicData>
            </a:graphic>
          </wp:inline>
        </w:drawing>
      </w:r>
    </w:p>
    <w:p w14:paraId="59697C6F" w14:textId="3AC65FD6" w:rsidR="00176ECE" w:rsidRDefault="007553B1" w:rsidP="007553B1">
      <w:pPr>
        <w:pStyle w:val="Chuthich"/>
      </w:pPr>
      <w:bookmarkStart w:id="119" w:name="_Toc59786675"/>
      <w:r>
        <w:t xml:space="preserve">Hình </w:t>
      </w:r>
      <w:r w:rsidR="00787C24">
        <w:fldChar w:fldCharType="begin"/>
      </w:r>
      <w:r w:rsidR="00787C24">
        <w:instrText xml:space="preserve"> STYLEREF 1 \s </w:instrText>
      </w:r>
      <w:r w:rsidR="00787C24">
        <w:fldChar w:fldCharType="separate"/>
      </w:r>
      <w:r>
        <w:rPr>
          <w:noProof/>
        </w:rPr>
        <w:t>5</w:t>
      </w:r>
      <w:r w:rsidR="00787C24">
        <w:rPr>
          <w:noProof/>
        </w:rPr>
        <w:fldChar w:fldCharType="end"/>
      </w:r>
      <w:r>
        <w:t>.</w:t>
      </w:r>
      <w:r w:rsidR="00787C24">
        <w:fldChar w:fldCharType="begin"/>
      </w:r>
      <w:r w:rsidR="00787C24">
        <w:instrText xml:space="preserve"> SEQ Hình \* ARABIC \s 1 </w:instrText>
      </w:r>
      <w:r w:rsidR="00787C24">
        <w:fldChar w:fldCharType="separate"/>
      </w:r>
      <w:r>
        <w:rPr>
          <w:noProof/>
        </w:rPr>
        <w:t>1</w:t>
      </w:r>
      <w:r w:rsidR="00787C24">
        <w:rPr>
          <w:noProof/>
        </w:rPr>
        <w:fldChar w:fldCharType="end"/>
      </w:r>
      <w:r>
        <w:t xml:space="preserve"> Ví dụ đơn giản về cơ chết Mutex</w:t>
      </w:r>
      <w:bookmarkEnd w:id="119"/>
    </w:p>
    <w:p w14:paraId="7D0F454E" w14:textId="01AB7108" w:rsidR="007553B1" w:rsidRPr="004C46E4" w:rsidRDefault="00F35276" w:rsidP="00F35276">
      <w:r>
        <w:t>Từ ví dụ trên ta thấy,</w:t>
      </w:r>
      <w:r w:rsidR="00CC36AE">
        <w:t xml:space="preserve"> khi sử dụng hai thread để tính toán tiền</w:t>
      </w:r>
      <w:r w:rsidR="006C2DD4">
        <w:t xml:space="preserve"> gửi,</w:t>
      </w:r>
      <w:r w:rsidR="00CC36AE">
        <w:t xml:space="preserve"> trong</w:t>
      </w:r>
      <w:r>
        <w:t xml:space="preserve"> tài khoản ban đầu là $1000, nạp 2 lần $200 mà số tiền cuối trong tài khoản khi hết xử lý là $1200</w:t>
      </w:r>
      <w:r w:rsidR="006C2DD4">
        <w:t xml:space="preserve"> (</w:t>
      </w:r>
      <w:r>
        <w:t>mất $200</w:t>
      </w:r>
      <w:r w:rsidR="006C2DD4">
        <w:t>)</w:t>
      </w:r>
      <w:r>
        <w:t>. Tất nhiên trong thực tế chắc chắn không có chuyện này rồi. Để giải quyết tình trạng trên, ta sẽ sử mutex để lock đoạn xử lý liên quan đến Balance. Hay ở trên từ bước Read balance đển bước Update Balance ta phải để chúng trong 1 khối mà</w:t>
      </w:r>
      <w:r w:rsidR="00981954">
        <w:t xml:space="preserve"> không</w:t>
      </w:r>
      <w:r>
        <w:t xml:space="preserve"> có xử lý khác chen vào</w:t>
      </w:r>
      <w:r w:rsidR="00981954">
        <w:t>.</w:t>
      </w:r>
      <w:r w:rsidR="001178D0">
        <w:t xml:space="preserve"> Cơ chế Mutex sẽ giải quyết vấn đề này bằng cách nắm giữ một </w:t>
      </w:r>
      <w:r w:rsidR="00D64E92">
        <w:t>tài nguyên của một biến, mà không cho các thread khác xử lý đồng thời, cho đến khi thread nắm giữ biến xử lý xong. Điều này là một cách cần thiết và an toàn trong lập trình đa luồng.</w:t>
      </w:r>
    </w:p>
    <w:p w14:paraId="5987978A" w14:textId="1E48BA7B" w:rsidR="00360A7C" w:rsidRPr="00360A7C" w:rsidRDefault="00AF2C81" w:rsidP="00360A7C">
      <w:pPr>
        <w:pStyle w:val="u2"/>
      </w:pPr>
      <w:bookmarkStart w:id="120" w:name="_Toc59786656"/>
      <w:r>
        <w:t>Đọc ghi data xuống buffer của device drivers</w:t>
      </w:r>
      <w:bookmarkEnd w:id="120"/>
    </w:p>
    <w:p w14:paraId="2FCDFCAA" w14:textId="385ED406" w:rsidR="005414FC" w:rsidRDefault="00A3648E" w:rsidP="00984A58">
      <w:r>
        <w:t xml:space="preserve">Để đọc ghi data (của ảnh) ta chỉ cần dùng </w:t>
      </w:r>
      <w:r w:rsidR="005A664E">
        <w:t>các hàm sau:</w:t>
      </w:r>
    </w:p>
    <w:p w14:paraId="28F8A8F9" w14:textId="2F3BF055" w:rsidR="005A664E" w:rsidRDefault="00A665A9" w:rsidP="00A665A9">
      <w:pPr>
        <w:pStyle w:val="oancuaDanhsach"/>
        <w:numPr>
          <w:ilvl w:val="0"/>
          <w:numId w:val="38"/>
        </w:numPr>
      </w:pPr>
      <w:r w:rsidRPr="00A665A9">
        <w:t>fd = open("/dev/gpio_5110" , O_RDWR)</w:t>
      </w:r>
      <w:r>
        <w:t>: Hàm này sẽ có chức năng mở tệp</w:t>
      </w:r>
      <w:r w:rsidR="005D74BA">
        <w:t xml:space="preserve"> (thông qua cơ chế SystemCall mà ta đã định nghĩa ở dưới driver), hàm thành công sẽ trả về một số nguyên (biểu thị index mở file tương ứng</w:t>
      </w:r>
      <w:r w:rsidR="00072C6F">
        <w:t>, được kernel cấp phát và nắm giữ</w:t>
      </w:r>
      <w:r w:rsidR="00187977">
        <w:t>, trả về -1 tức là việc mở file xảy ra lỗi</w:t>
      </w:r>
      <w:r w:rsidR="005D74BA">
        <w:t>)</w:t>
      </w:r>
      <w:r w:rsidR="00187977">
        <w:t>.</w:t>
      </w:r>
    </w:p>
    <w:p w14:paraId="2621029A" w14:textId="30504151" w:rsidR="009D5A12" w:rsidRDefault="009D5A12" w:rsidP="009D5A12">
      <w:pPr>
        <w:pStyle w:val="oancuaDanhsach"/>
        <w:numPr>
          <w:ilvl w:val="0"/>
          <w:numId w:val="38"/>
        </w:numPr>
      </w:pPr>
      <w:r>
        <w:lastRenderedPageBreak/>
        <w:t xml:space="preserve">write(fd, buffer , sizeof(buffer)): Hàm này sẽ thực hiện việc </w:t>
      </w:r>
      <w:r w:rsidR="00535A93">
        <w:t>ghi data ở tầng user xuống buffer của file</w:t>
      </w:r>
      <w:r w:rsidR="00B50A9B">
        <w:t>.</w:t>
      </w:r>
    </w:p>
    <w:p w14:paraId="7FD9DC54" w14:textId="5398C4E5" w:rsidR="005D74BA" w:rsidRDefault="009D5A12" w:rsidP="00FC6592">
      <w:pPr>
        <w:pStyle w:val="oancuaDanhsach"/>
        <w:numPr>
          <w:ilvl w:val="0"/>
          <w:numId w:val="38"/>
        </w:numPr>
      </w:pPr>
      <w:r>
        <w:t>close(fd)</w:t>
      </w:r>
      <w:r w:rsidR="002A674E">
        <w:t>: Hàm này thực hiện đóng file vừa mở (giải phóng index mở file được kernel cấp phát).</w:t>
      </w:r>
    </w:p>
    <w:p w14:paraId="1FFD5803" w14:textId="77777777" w:rsidR="004770FC" w:rsidRPr="00EF492F" w:rsidRDefault="004770FC" w:rsidP="00EF492F">
      <w:pPr>
        <w:pBdr>
          <w:top w:val="single" w:sz="12" w:space="1" w:color="auto"/>
          <w:left w:val="single" w:sz="12" w:space="0" w:color="auto"/>
          <w:bottom w:val="single" w:sz="12" w:space="1" w:color="auto"/>
          <w:right w:val="single" w:sz="12" w:space="4" w:color="auto"/>
        </w:pBdr>
        <w:ind w:left="630" w:right="-19" w:firstLine="0"/>
        <w:rPr>
          <w:sz w:val="22"/>
          <w:szCs w:val="16"/>
        </w:rPr>
      </w:pPr>
      <w:r w:rsidRPr="00EF492F">
        <w:rPr>
          <w:sz w:val="22"/>
          <w:szCs w:val="16"/>
        </w:rPr>
        <w:t>void LCD_DrawImage()</w:t>
      </w:r>
    </w:p>
    <w:p w14:paraId="55262DA0" w14:textId="77777777" w:rsidR="004770FC" w:rsidRPr="00EF492F" w:rsidRDefault="004770FC" w:rsidP="00EF492F">
      <w:pPr>
        <w:pBdr>
          <w:top w:val="single" w:sz="12" w:space="1" w:color="auto"/>
          <w:left w:val="single" w:sz="12" w:space="0" w:color="auto"/>
          <w:bottom w:val="single" w:sz="12" w:space="1" w:color="auto"/>
          <w:right w:val="single" w:sz="12" w:space="4" w:color="auto"/>
        </w:pBdr>
        <w:ind w:left="630" w:right="-19" w:firstLine="0"/>
        <w:rPr>
          <w:sz w:val="22"/>
          <w:szCs w:val="16"/>
        </w:rPr>
      </w:pPr>
      <w:r w:rsidRPr="00EF492F">
        <w:rPr>
          <w:sz w:val="22"/>
          <w:szCs w:val="16"/>
        </w:rPr>
        <w:t>{</w:t>
      </w:r>
    </w:p>
    <w:p w14:paraId="34B1385B" w14:textId="77777777" w:rsidR="004770FC" w:rsidRPr="00EF492F" w:rsidRDefault="004770FC" w:rsidP="00EF492F">
      <w:pPr>
        <w:pBdr>
          <w:top w:val="single" w:sz="12" w:space="1" w:color="auto"/>
          <w:left w:val="single" w:sz="12" w:space="0" w:color="auto"/>
          <w:bottom w:val="single" w:sz="12" w:space="1" w:color="auto"/>
          <w:right w:val="single" w:sz="12" w:space="4" w:color="auto"/>
        </w:pBdr>
        <w:ind w:left="630" w:right="-19" w:firstLine="0"/>
        <w:rPr>
          <w:sz w:val="22"/>
          <w:szCs w:val="16"/>
        </w:rPr>
      </w:pPr>
      <w:r w:rsidRPr="00EF492F">
        <w:rPr>
          <w:sz w:val="22"/>
          <w:szCs w:val="16"/>
        </w:rPr>
        <w:t xml:space="preserve">    clear_buffer(buffer);</w:t>
      </w:r>
    </w:p>
    <w:p w14:paraId="0DCBBDC0" w14:textId="77777777" w:rsidR="004770FC" w:rsidRPr="00EF492F" w:rsidRDefault="004770FC" w:rsidP="00EF492F">
      <w:pPr>
        <w:pBdr>
          <w:top w:val="single" w:sz="12" w:space="1" w:color="auto"/>
          <w:left w:val="single" w:sz="12" w:space="0" w:color="auto"/>
          <w:bottom w:val="single" w:sz="12" w:space="1" w:color="auto"/>
          <w:right w:val="single" w:sz="12" w:space="4" w:color="auto"/>
        </w:pBdr>
        <w:ind w:left="630" w:right="-19" w:firstLine="0"/>
        <w:rPr>
          <w:sz w:val="22"/>
          <w:szCs w:val="16"/>
        </w:rPr>
      </w:pPr>
      <w:r w:rsidRPr="00EF492F">
        <w:rPr>
          <w:sz w:val="22"/>
          <w:szCs w:val="16"/>
        </w:rPr>
        <w:t xml:space="preserve">    int fd;</w:t>
      </w:r>
    </w:p>
    <w:p w14:paraId="5C3B1530" w14:textId="77777777" w:rsidR="004770FC" w:rsidRPr="00EF492F" w:rsidRDefault="004770FC" w:rsidP="00EF492F">
      <w:pPr>
        <w:pBdr>
          <w:top w:val="single" w:sz="12" w:space="1" w:color="auto"/>
          <w:left w:val="single" w:sz="12" w:space="0" w:color="auto"/>
          <w:bottom w:val="single" w:sz="12" w:space="1" w:color="auto"/>
          <w:right w:val="single" w:sz="12" w:space="4" w:color="auto"/>
        </w:pBdr>
        <w:ind w:left="630" w:right="-19" w:firstLine="0"/>
        <w:rPr>
          <w:sz w:val="22"/>
          <w:szCs w:val="16"/>
        </w:rPr>
      </w:pPr>
      <w:r w:rsidRPr="00EF492F">
        <w:rPr>
          <w:sz w:val="22"/>
          <w:szCs w:val="16"/>
        </w:rPr>
        <w:t xml:space="preserve">    fd = open("/dev/gpio_5110" , O_RDWR);</w:t>
      </w:r>
    </w:p>
    <w:p w14:paraId="61A8B33E" w14:textId="77777777" w:rsidR="004770FC" w:rsidRPr="00EF492F" w:rsidRDefault="004770FC" w:rsidP="00EF492F">
      <w:pPr>
        <w:pBdr>
          <w:top w:val="single" w:sz="12" w:space="1" w:color="auto"/>
          <w:left w:val="single" w:sz="12" w:space="0" w:color="auto"/>
          <w:bottom w:val="single" w:sz="12" w:space="1" w:color="auto"/>
          <w:right w:val="single" w:sz="12" w:space="4" w:color="auto"/>
        </w:pBdr>
        <w:ind w:left="630" w:right="-19" w:firstLine="0"/>
        <w:rPr>
          <w:sz w:val="22"/>
          <w:szCs w:val="16"/>
        </w:rPr>
      </w:pPr>
      <w:r w:rsidRPr="00EF492F">
        <w:rPr>
          <w:sz w:val="22"/>
          <w:szCs w:val="16"/>
        </w:rPr>
        <w:t xml:space="preserve">    if (fd == -1)</w:t>
      </w:r>
    </w:p>
    <w:p w14:paraId="1FF14571" w14:textId="77777777" w:rsidR="004770FC" w:rsidRPr="00EF492F" w:rsidRDefault="004770FC" w:rsidP="00EF492F">
      <w:pPr>
        <w:pBdr>
          <w:top w:val="single" w:sz="12" w:space="1" w:color="auto"/>
          <w:left w:val="single" w:sz="12" w:space="0" w:color="auto"/>
          <w:bottom w:val="single" w:sz="12" w:space="1" w:color="auto"/>
          <w:right w:val="single" w:sz="12" w:space="4" w:color="auto"/>
        </w:pBdr>
        <w:ind w:left="630" w:right="-19" w:firstLine="0"/>
        <w:rPr>
          <w:sz w:val="22"/>
          <w:szCs w:val="16"/>
        </w:rPr>
      </w:pPr>
      <w:r w:rsidRPr="00EF492F">
        <w:rPr>
          <w:sz w:val="22"/>
          <w:szCs w:val="16"/>
        </w:rPr>
        <w:t xml:space="preserve">    {</w:t>
      </w:r>
    </w:p>
    <w:p w14:paraId="0601B375" w14:textId="77777777" w:rsidR="004770FC" w:rsidRPr="00EF492F" w:rsidRDefault="004770FC" w:rsidP="00EF492F">
      <w:pPr>
        <w:pBdr>
          <w:top w:val="single" w:sz="12" w:space="1" w:color="auto"/>
          <w:left w:val="single" w:sz="12" w:space="0" w:color="auto"/>
          <w:bottom w:val="single" w:sz="12" w:space="1" w:color="auto"/>
          <w:right w:val="single" w:sz="12" w:space="4" w:color="auto"/>
        </w:pBdr>
        <w:ind w:left="630" w:right="-19" w:firstLine="0"/>
        <w:rPr>
          <w:sz w:val="22"/>
          <w:szCs w:val="16"/>
        </w:rPr>
      </w:pPr>
      <w:r w:rsidRPr="00EF492F">
        <w:rPr>
          <w:sz w:val="22"/>
          <w:szCs w:val="16"/>
        </w:rPr>
        <w:t xml:space="preserve">        fprintf(stderr, "Error opening file\n");</w:t>
      </w:r>
    </w:p>
    <w:p w14:paraId="0A4E33D9" w14:textId="77777777" w:rsidR="004770FC" w:rsidRPr="00EF492F" w:rsidRDefault="004770FC" w:rsidP="00EF492F">
      <w:pPr>
        <w:pBdr>
          <w:top w:val="single" w:sz="12" w:space="1" w:color="auto"/>
          <w:left w:val="single" w:sz="12" w:space="0" w:color="auto"/>
          <w:bottom w:val="single" w:sz="12" w:space="1" w:color="auto"/>
          <w:right w:val="single" w:sz="12" w:space="4" w:color="auto"/>
        </w:pBdr>
        <w:ind w:left="630" w:right="-19" w:firstLine="0"/>
        <w:rPr>
          <w:sz w:val="22"/>
          <w:szCs w:val="16"/>
        </w:rPr>
      </w:pPr>
      <w:r w:rsidRPr="00EF492F">
        <w:rPr>
          <w:sz w:val="22"/>
          <w:szCs w:val="16"/>
        </w:rPr>
        <w:t xml:space="preserve">        // exit(-1);</w:t>
      </w:r>
    </w:p>
    <w:p w14:paraId="7527C2FA" w14:textId="77777777" w:rsidR="004770FC" w:rsidRPr="00EF492F" w:rsidRDefault="004770FC" w:rsidP="00EF492F">
      <w:pPr>
        <w:pBdr>
          <w:top w:val="single" w:sz="12" w:space="1" w:color="auto"/>
          <w:left w:val="single" w:sz="12" w:space="0" w:color="auto"/>
          <w:bottom w:val="single" w:sz="12" w:space="1" w:color="auto"/>
          <w:right w:val="single" w:sz="12" w:space="4" w:color="auto"/>
        </w:pBdr>
        <w:ind w:left="630" w:right="-19" w:firstLine="0"/>
        <w:rPr>
          <w:sz w:val="22"/>
          <w:szCs w:val="16"/>
        </w:rPr>
      </w:pPr>
      <w:r w:rsidRPr="00EF492F">
        <w:rPr>
          <w:sz w:val="22"/>
          <w:szCs w:val="16"/>
        </w:rPr>
        <w:t xml:space="preserve">        return;</w:t>
      </w:r>
    </w:p>
    <w:p w14:paraId="116FE50A" w14:textId="77777777" w:rsidR="004770FC" w:rsidRPr="00EF492F" w:rsidRDefault="004770FC" w:rsidP="00EF492F">
      <w:pPr>
        <w:pBdr>
          <w:top w:val="single" w:sz="12" w:space="1" w:color="auto"/>
          <w:left w:val="single" w:sz="12" w:space="0" w:color="auto"/>
          <w:bottom w:val="single" w:sz="12" w:space="1" w:color="auto"/>
          <w:right w:val="single" w:sz="12" w:space="4" w:color="auto"/>
        </w:pBdr>
        <w:ind w:left="630" w:right="-19" w:firstLine="0"/>
        <w:rPr>
          <w:sz w:val="22"/>
          <w:szCs w:val="16"/>
        </w:rPr>
      </w:pPr>
      <w:r w:rsidRPr="00EF492F">
        <w:rPr>
          <w:sz w:val="22"/>
          <w:szCs w:val="16"/>
        </w:rPr>
        <w:t xml:space="preserve">    }</w:t>
      </w:r>
    </w:p>
    <w:p w14:paraId="0CB2599F" w14:textId="77777777" w:rsidR="004770FC" w:rsidRPr="00EF492F" w:rsidRDefault="004770FC" w:rsidP="00EF492F">
      <w:pPr>
        <w:pBdr>
          <w:top w:val="single" w:sz="12" w:space="1" w:color="auto"/>
          <w:left w:val="single" w:sz="12" w:space="0" w:color="auto"/>
          <w:bottom w:val="single" w:sz="12" w:space="1" w:color="auto"/>
          <w:right w:val="single" w:sz="12" w:space="4" w:color="auto"/>
        </w:pBdr>
        <w:ind w:left="630" w:right="-19" w:firstLine="0"/>
        <w:rPr>
          <w:sz w:val="22"/>
          <w:szCs w:val="16"/>
        </w:rPr>
      </w:pPr>
      <w:r w:rsidRPr="00EF492F">
        <w:rPr>
          <w:sz w:val="22"/>
          <w:szCs w:val="16"/>
        </w:rPr>
        <w:t xml:space="preserve">    write(fd, buffer , sizeof(buffer));</w:t>
      </w:r>
    </w:p>
    <w:p w14:paraId="3124E9F3" w14:textId="77777777" w:rsidR="004770FC" w:rsidRPr="00EF492F" w:rsidRDefault="004770FC" w:rsidP="00EF492F">
      <w:pPr>
        <w:pBdr>
          <w:top w:val="single" w:sz="12" w:space="1" w:color="auto"/>
          <w:left w:val="single" w:sz="12" w:space="0" w:color="auto"/>
          <w:bottom w:val="single" w:sz="12" w:space="1" w:color="auto"/>
          <w:right w:val="single" w:sz="12" w:space="4" w:color="auto"/>
        </w:pBdr>
        <w:ind w:left="630" w:right="-19" w:firstLine="0"/>
        <w:rPr>
          <w:sz w:val="22"/>
          <w:szCs w:val="16"/>
        </w:rPr>
      </w:pPr>
      <w:r w:rsidRPr="00EF492F">
        <w:rPr>
          <w:sz w:val="22"/>
          <w:szCs w:val="16"/>
        </w:rPr>
        <w:t xml:space="preserve">    close(fd);</w:t>
      </w:r>
    </w:p>
    <w:p w14:paraId="702FEA2A" w14:textId="77777777" w:rsidR="004770FC" w:rsidRPr="00EF492F" w:rsidRDefault="004770FC" w:rsidP="00EF492F">
      <w:pPr>
        <w:pBdr>
          <w:top w:val="single" w:sz="12" w:space="1" w:color="auto"/>
          <w:left w:val="single" w:sz="12" w:space="0" w:color="auto"/>
          <w:bottom w:val="single" w:sz="12" w:space="1" w:color="auto"/>
          <w:right w:val="single" w:sz="12" w:space="4" w:color="auto"/>
        </w:pBdr>
        <w:ind w:left="630" w:right="-19" w:firstLine="0"/>
        <w:rPr>
          <w:sz w:val="22"/>
          <w:szCs w:val="16"/>
        </w:rPr>
      </w:pPr>
      <w:r w:rsidRPr="00EF492F">
        <w:rPr>
          <w:sz w:val="22"/>
          <w:szCs w:val="16"/>
        </w:rPr>
        <w:t xml:space="preserve">    clear_buffer(buffer);</w:t>
      </w:r>
    </w:p>
    <w:p w14:paraId="793733C2" w14:textId="77777777" w:rsidR="004770FC" w:rsidRPr="00EF492F" w:rsidRDefault="004770FC" w:rsidP="00EF492F">
      <w:pPr>
        <w:pBdr>
          <w:top w:val="single" w:sz="12" w:space="1" w:color="auto"/>
          <w:left w:val="single" w:sz="12" w:space="0" w:color="auto"/>
          <w:bottom w:val="single" w:sz="12" w:space="1" w:color="auto"/>
          <w:right w:val="single" w:sz="12" w:space="4" w:color="auto"/>
        </w:pBdr>
        <w:ind w:left="630" w:right="-19" w:firstLine="0"/>
        <w:rPr>
          <w:sz w:val="22"/>
          <w:szCs w:val="16"/>
        </w:rPr>
      </w:pPr>
      <w:r w:rsidRPr="00EF492F">
        <w:rPr>
          <w:sz w:val="22"/>
          <w:szCs w:val="16"/>
        </w:rPr>
        <w:t xml:space="preserve">    return;</w:t>
      </w:r>
    </w:p>
    <w:p w14:paraId="26C667B9" w14:textId="55C985E6" w:rsidR="004770FC" w:rsidRPr="00EF492F" w:rsidRDefault="004770FC" w:rsidP="00EF492F">
      <w:pPr>
        <w:pBdr>
          <w:top w:val="single" w:sz="12" w:space="1" w:color="auto"/>
          <w:left w:val="single" w:sz="12" w:space="0" w:color="auto"/>
          <w:bottom w:val="single" w:sz="12" w:space="1" w:color="auto"/>
          <w:right w:val="single" w:sz="12" w:space="4" w:color="auto"/>
        </w:pBdr>
        <w:ind w:left="630" w:right="-19" w:firstLine="0"/>
        <w:rPr>
          <w:sz w:val="22"/>
          <w:szCs w:val="16"/>
        </w:rPr>
      </w:pPr>
      <w:r w:rsidRPr="00EF492F">
        <w:rPr>
          <w:sz w:val="22"/>
          <w:szCs w:val="16"/>
        </w:rPr>
        <w:t>}</w:t>
      </w:r>
    </w:p>
    <w:p w14:paraId="55E3892D" w14:textId="50EDFE8A" w:rsidR="00A16BED" w:rsidRDefault="00A16BED" w:rsidP="004770FC">
      <w:r>
        <w:br w:type="page"/>
      </w:r>
    </w:p>
    <w:p w14:paraId="4B797322" w14:textId="77777777" w:rsidR="00131E19" w:rsidRDefault="00131E19" w:rsidP="00131E19">
      <w:pPr>
        <w:pStyle w:val="Heading1unnumbered"/>
      </w:pPr>
      <w:bookmarkStart w:id="121" w:name="_Toc59786657"/>
      <w:r>
        <w:lastRenderedPageBreak/>
        <w:t>PHỤ LỤC</w:t>
      </w:r>
      <w:bookmarkEnd w:id="121"/>
    </w:p>
    <w:p w14:paraId="422A3242" w14:textId="445B9706" w:rsidR="00CF20B3" w:rsidRPr="0084551B" w:rsidRDefault="00486440" w:rsidP="00131E19">
      <w:pPr>
        <w:rPr>
          <w:b/>
          <w:bCs/>
        </w:rPr>
      </w:pPr>
      <w:r w:rsidRPr="0084551B">
        <w:rPr>
          <w:b/>
          <w:bCs/>
        </w:rPr>
        <w:t>Ảnh thực tế của project:</w:t>
      </w:r>
    </w:p>
    <w:p w14:paraId="08BD9328" w14:textId="4958812A" w:rsidR="00486440" w:rsidRDefault="00E36302" w:rsidP="00E36302">
      <w:pPr>
        <w:jc w:val="center"/>
      </w:pPr>
      <w:r>
        <w:rPr>
          <w:noProof/>
        </w:rPr>
        <w:drawing>
          <wp:inline distT="0" distB="0" distL="0" distR="0" wp14:anchorId="0AD5E36E" wp14:editId="464F954A">
            <wp:extent cx="5191186" cy="4529470"/>
            <wp:effectExtent l="0" t="0" r="9525" b="444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pic:nvPicPr>
                  <pic:blipFill>
                    <a:blip r:embed="rId38">
                      <a:extLst>
                        <a:ext uri="{28A0092B-C50C-407E-A947-70E740481C1C}">
                          <a14:useLocalDpi xmlns:a14="http://schemas.microsoft.com/office/drawing/2010/main" val="0"/>
                        </a:ext>
                      </a:extLst>
                    </a:blip>
                    <a:stretch>
                      <a:fillRect/>
                    </a:stretch>
                  </pic:blipFill>
                  <pic:spPr>
                    <a:xfrm>
                      <a:off x="0" y="0"/>
                      <a:ext cx="5191186" cy="4529470"/>
                    </a:xfrm>
                    <a:prstGeom prst="rect">
                      <a:avLst/>
                    </a:prstGeom>
                  </pic:spPr>
                </pic:pic>
              </a:graphicData>
            </a:graphic>
          </wp:inline>
        </w:drawing>
      </w:r>
    </w:p>
    <w:p w14:paraId="15DDBBE0" w14:textId="36A9DA5D" w:rsidR="00282E04" w:rsidRPr="00282E04" w:rsidRDefault="00282E04" w:rsidP="00282E04">
      <w:pPr>
        <w:rPr>
          <w:b/>
          <w:bCs/>
        </w:rPr>
      </w:pPr>
      <w:r w:rsidRPr="00282E04">
        <w:rPr>
          <w:b/>
          <w:bCs/>
        </w:rPr>
        <w:t xml:space="preserve">Toàn bộ code của project được lưu trong: </w:t>
      </w:r>
    </w:p>
    <w:p w14:paraId="767D4934" w14:textId="77777777" w:rsidR="00282E04" w:rsidRDefault="00AD06CC" w:rsidP="00282E04">
      <w:pPr>
        <w:rPr>
          <w:rStyle w:val="Siuktni"/>
        </w:rPr>
      </w:pPr>
      <w:hyperlink r:id="rId39" w:history="1">
        <w:r w:rsidR="00282E04" w:rsidRPr="00EF0E42">
          <w:rPr>
            <w:rStyle w:val="Siuktni"/>
          </w:rPr>
          <w:t>https://github.com/Thai-VuDuc169/OS_EmbLinuxProject</w:t>
        </w:r>
      </w:hyperlink>
    </w:p>
    <w:p w14:paraId="3F6E3F02" w14:textId="77777777" w:rsidR="00282E04" w:rsidRDefault="00282E04" w:rsidP="00282E04">
      <w:pPr>
        <w:jc w:val="right"/>
      </w:pPr>
      <w:r>
        <w:rPr>
          <w:noProof/>
        </w:rPr>
        <w:drawing>
          <wp:inline distT="0" distB="0" distL="0" distR="0" wp14:anchorId="17C7B885" wp14:editId="0D8ED545">
            <wp:extent cx="1569227" cy="1520456"/>
            <wp:effectExtent l="0" t="0" r="0" b="381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69227" cy="1520456"/>
                    </a:xfrm>
                    <a:prstGeom prst="rect">
                      <a:avLst/>
                    </a:prstGeom>
                  </pic:spPr>
                </pic:pic>
              </a:graphicData>
            </a:graphic>
          </wp:inline>
        </w:drawing>
      </w:r>
    </w:p>
    <w:p w14:paraId="7FCA18E9" w14:textId="037417F5" w:rsidR="00131E19" w:rsidRDefault="00131E19" w:rsidP="00131E19"/>
    <w:p w14:paraId="650F7A47" w14:textId="1DD2E510" w:rsidR="00282E04" w:rsidRDefault="00282E04" w:rsidP="00282E04"/>
    <w:p w14:paraId="3EAA6689" w14:textId="77777777" w:rsidR="00282E04" w:rsidRDefault="00282E04" w:rsidP="00282E04"/>
    <w:p w14:paraId="604F9393" w14:textId="2D2AFBED" w:rsidR="00A16BED" w:rsidRDefault="00A16BED" w:rsidP="7616BE05">
      <w:pPr>
        <w:pStyle w:val="Heading1unnumbered"/>
      </w:pPr>
      <w:bookmarkStart w:id="122" w:name="_Toc59786658"/>
      <w:r>
        <w:lastRenderedPageBreak/>
        <w:t>KẾT LUẬN</w:t>
      </w:r>
      <w:bookmarkEnd w:id="122"/>
    </w:p>
    <w:p w14:paraId="450D8ADB" w14:textId="7B0F5149" w:rsidR="00391C67" w:rsidRDefault="53E8E3A1" w:rsidP="7616BE05">
      <w:r w:rsidRPr="7616BE05">
        <w:rPr>
          <w:rFonts w:eastAsia="Times New Roman" w:cs="Times New Roman"/>
          <w:szCs w:val="26"/>
        </w:rPr>
        <w:t>Thông qua quá trình làm bài tập lớn môn hệ điều hành, chúng em đã có cơ hội được tìm hiểu sâu về hoạt động cơ bản của các loại ngắt và cách các chương trình có thể chạy đa luồng. Đây cũng chính là tiền đề giúp chúng em kết hợp những gì đã học trên lớp để có thể xây dựng được một device driver giúp cho Kit Raspberry Pi giao tiếp với nút bấm cũng như màn hình Nokia 5510. Kết quả chúng em đã có thể sử dụng các nút bấm cơ bản để giao tiếp và thay đổi dữ liệu hiển thị trên màn hình LCD thông qua các cổng GPIO của RP. Bên cạnh những kết quả bước đầu đạt được, nhóm cũng nhận thấy rằng kiến thức bản thân còn thiếu và những điều áp dụng thực hành còn đơn giản, chưa có tính thực tiễn cao. Trong tương lai nếu có thời gian, chúng em có thể phát triển lên để có thể chạy được những chương trình cũng như tác vụ phức tạp hơn so với hiện tại.</w:t>
      </w:r>
    </w:p>
    <w:p w14:paraId="515B21E6" w14:textId="7E4978BC" w:rsidR="00391C67" w:rsidRDefault="53E8E3A1" w:rsidP="7616BE05">
      <w:r w:rsidRPr="7616BE05">
        <w:rPr>
          <w:rFonts w:eastAsia="Times New Roman" w:cs="Times New Roman"/>
          <w:szCs w:val="26"/>
        </w:rPr>
        <w:t>Chúng em xin gửi lời cảm ơn tới thầy Phạm Doãn Tĩnh đã giảng dạy và hỗ trợ nhiều trong quá trình khi chúng em thực hiện bài tập lớn môn Hệ điều hành.</w:t>
      </w:r>
    </w:p>
    <w:p w14:paraId="40600E58" w14:textId="60F34503" w:rsidR="00391C67" w:rsidRDefault="00391C67" w:rsidP="7616BE05">
      <w:pPr>
        <w:ind w:firstLine="0"/>
      </w:pPr>
    </w:p>
    <w:p w14:paraId="3983A4F1" w14:textId="77777777" w:rsidR="00391C67" w:rsidRDefault="00391C67" w:rsidP="00391C67">
      <w:pPr>
        <w:ind w:firstLine="0"/>
      </w:pPr>
    </w:p>
    <w:p w14:paraId="48DC9EEA" w14:textId="1DBFC0AE" w:rsidR="00391C67" w:rsidRPr="00A16BED" w:rsidRDefault="00391C67" w:rsidP="00391C67">
      <w:pPr>
        <w:ind w:firstLine="0"/>
        <w:sectPr w:rsidR="00391C67" w:rsidRPr="00A16BED" w:rsidSect="00AB4DC4">
          <w:headerReference w:type="default" r:id="rId41"/>
          <w:footerReference w:type="default" r:id="rId42"/>
          <w:pgSz w:w="11906" w:h="16838"/>
          <w:pgMar w:top="1134" w:right="1134" w:bottom="1418" w:left="1701" w:header="709" w:footer="709" w:gutter="0"/>
          <w:pgNumType w:start="1"/>
          <w:cols w:space="720"/>
        </w:sectPr>
      </w:pPr>
    </w:p>
    <w:p w14:paraId="72B2B013" w14:textId="09F556E1" w:rsidR="00EC7EE1" w:rsidRDefault="00EC7EE1" w:rsidP="00EC7EE1">
      <w:pPr>
        <w:pStyle w:val="u1"/>
        <w:numPr>
          <w:ilvl w:val="0"/>
          <w:numId w:val="0"/>
        </w:numPr>
      </w:pPr>
      <w:bookmarkStart w:id="123" w:name="_Toc56590422"/>
      <w:bookmarkStart w:id="124" w:name="_Toc56624198"/>
      <w:bookmarkStart w:id="125" w:name="_Toc56624966"/>
      <w:bookmarkStart w:id="126" w:name="_Toc59786659"/>
      <w:r>
        <w:lastRenderedPageBreak/>
        <w:t>T</w:t>
      </w:r>
      <w:bookmarkEnd w:id="123"/>
      <w:r>
        <w:t>ÀI LIỆU THAM KHẢO</w:t>
      </w:r>
      <w:bookmarkEnd w:id="124"/>
      <w:bookmarkEnd w:id="125"/>
      <w:bookmarkEnd w:id="126"/>
    </w:p>
    <w:p w14:paraId="034CF441" w14:textId="3A460F42" w:rsidR="0042295A" w:rsidRPr="0042295A" w:rsidRDefault="0042295A" w:rsidP="0042295A">
      <w:pPr>
        <w:ind w:firstLine="0"/>
        <w:rPr>
          <w:rFonts w:ascii="Century" w:hAnsi="Century"/>
          <w:noProof/>
          <w:color w:val="0000FF" w:themeColor="hyperlink"/>
          <w:sz w:val="20"/>
          <w:u w:val="single"/>
        </w:rPr>
      </w:pPr>
      <w:r w:rsidRPr="0042295A">
        <w:rPr>
          <w:rFonts w:eastAsia="Times New Roman"/>
          <w:noProof/>
        </w:rPr>
        <w:fldChar w:fldCharType="begin"/>
      </w:r>
      <w:r w:rsidRPr="0042295A">
        <w:rPr>
          <w:rFonts w:eastAsia="Times New Roman"/>
          <w:noProof/>
        </w:rPr>
        <w:instrText xml:space="preserve"> BIBLIOGRAPHY  \l 1033 </w:instrText>
      </w:r>
      <w:r w:rsidRPr="0042295A">
        <w:rPr>
          <w:rFonts w:eastAsia="Times New Roman"/>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99"/>
        <w:gridCol w:w="7970"/>
      </w:tblGrid>
      <w:tr w:rsidR="0042295A" w14:paraId="57BD119B" w14:textId="77777777" w:rsidTr="0042295A">
        <w:trPr>
          <w:divId w:val="25496232"/>
          <w:tblCellSpacing w:w="15" w:type="dxa"/>
        </w:trPr>
        <w:tc>
          <w:tcPr>
            <w:tcW w:w="50" w:type="pct"/>
            <w:hideMark/>
          </w:tcPr>
          <w:p w14:paraId="4214DD68" w14:textId="12F2AFBF" w:rsidR="0042295A" w:rsidRDefault="0042295A">
            <w:pPr>
              <w:pStyle w:val="DanhmucTailiuThamkhao"/>
              <w:rPr>
                <w:noProof/>
                <w:sz w:val="24"/>
                <w:szCs w:val="24"/>
              </w:rPr>
            </w:pPr>
            <w:r>
              <w:rPr>
                <w:noProof/>
              </w:rPr>
              <w:t xml:space="preserve">[1] </w:t>
            </w:r>
          </w:p>
        </w:tc>
        <w:tc>
          <w:tcPr>
            <w:tcW w:w="0" w:type="auto"/>
            <w:hideMark/>
          </w:tcPr>
          <w:p w14:paraId="357EACEF" w14:textId="77777777" w:rsidR="0042295A" w:rsidRDefault="0042295A">
            <w:pPr>
              <w:pStyle w:val="DanhmucTailiuThamkhao"/>
              <w:rPr>
                <w:noProof/>
              </w:rPr>
            </w:pPr>
            <w:r>
              <w:rPr>
                <w:noProof/>
              </w:rPr>
              <w:t>"https://www.sparkfun.com," 12 4 1999. [Online]. Available: https://www.sparkfun.com/datasheets/LCD/Monochrome/Nokia5110.pdf.</w:t>
            </w:r>
          </w:p>
        </w:tc>
      </w:tr>
      <w:tr w:rsidR="0042295A" w14:paraId="0A6DC3F2" w14:textId="77777777" w:rsidTr="0042295A">
        <w:trPr>
          <w:divId w:val="25496232"/>
          <w:tblCellSpacing w:w="15" w:type="dxa"/>
        </w:trPr>
        <w:tc>
          <w:tcPr>
            <w:tcW w:w="50" w:type="pct"/>
            <w:hideMark/>
          </w:tcPr>
          <w:p w14:paraId="0B595DC6" w14:textId="77777777" w:rsidR="0042295A" w:rsidRDefault="0042295A">
            <w:pPr>
              <w:pStyle w:val="DanhmucTailiuThamkhao"/>
              <w:rPr>
                <w:noProof/>
              </w:rPr>
            </w:pPr>
            <w:r>
              <w:rPr>
                <w:noProof/>
              </w:rPr>
              <w:t xml:space="preserve">[2] </w:t>
            </w:r>
          </w:p>
        </w:tc>
        <w:tc>
          <w:tcPr>
            <w:tcW w:w="0" w:type="auto"/>
            <w:hideMark/>
          </w:tcPr>
          <w:p w14:paraId="7E6F2F12" w14:textId="77777777" w:rsidR="0042295A" w:rsidRDefault="0042295A">
            <w:pPr>
              <w:pStyle w:val="DanhmucTailiuThamkhao"/>
              <w:rPr>
                <w:noProof/>
              </w:rPr>
            </w:pPr>
            <w:r>
              <w:rPr>
                <w:noProof/>
              </w:rPr>
              <w:t>wikipedia, "https://en.wikipedia.org," 13 11 2020. [Online]. Available: https://en.wikipedia.org/wiki/Sysfs.</w:t>
            </w:r>
          </w:p>
        </w:tc>
      </w:tr>
      <w:tr w:rsidR="0042295A" w14:paraId="4F876D56" w14:textId="77777777" w:rsidTr="0042295A">
        <w:trPr>
          <w:divId w:val="25496232"/>
          <w:tblCellSpacing w:w="15" w:type="dxa"/>
        </w:trPr>
        <w:tc>
          <w:tcPr>
            <w:tcW w:w="50" w:type="pct"/>
            <w:hideMark/>
          </w:tcPr>
          <w:p w14:paraId="3002DEE0" w14:textId="77777777" w:rsidR="0042295A" w:rsidRDefault="0042295A">
            <w:pPr>
              <w:pStyle w:val="DanhmucTailiuThamkhao"/>
              <w:rPr>
                <w:noProof/>
              </w:rPr>
            </w:pPr>
            <w:r>
              <w:rPr>
                <w:noProof/>
              </w:rPr>
              <w:t xml:space="preserve">[3] </w:t>
            </w:r>
          </w:p>
        </w:tc>
        <w:tc>
          <w:tcPr>
            <w:tcW w:w="0" w:type="auto"/>
            <w:hideMark/>
          </w:tcPr>
          <w:p w14:paraId="792D078C" w14:textId="77777777" w:rsidR="0042295A" w:rsidRDefault="0042295A">
            <w:pPr>
              <w:pStyle w:val="DanhmucTailiuThamkhao"/>
              <w:rPr>
                <w:noProof/>
              </w:rPr>
            </w:pPr>
            <w:r>
              <w:rPr>
                <w:noProof/>
              </w:rPr>
              <w:t>"http://derekmolloy.ie," 26 4 2015. [Online]. Available: http://derekmolloy.ie/kernel-gpio-programming-buttons-and-leds/?fbclid=IwAR2shn2Fbh-lXM34gSG-VTK3GMFwvN_gv5A4sl8TYHTM7yF-cd80PIlIn9g.</w:t>
            </w:r>
          </w:p>
        </w:tc>
      </w:tr>
      <w:tr w:rsidR="0042295A" w14:paraId="31A660E4" w14:textId="77777777" w:rsidTr="0042295A">
        <w:trPr>
          <w:divId w:val="25496232"/>
          <w:tblCellSpacing w:w="15" w:type="dxa"/>
        </w:trPr>
        <w:tc>
          <w:tcPr>
            <w:tcW w:w="50" w:type="pct"/>
            <w:hideMark/>
          </w:tcPr>
          <w:p w14:paraId="197A503D" w14:textId="77777777" w:rsidR="0042295A" w:rsidRDefault="0042295A">
            <w:pPr>
              <w:pStyle w:val="DanhmucTailiuThamkhao"/>
              <w:rPr>
                <w:noProof/>
              </w:rPr>
            </w:pPr>
            <w:r>
              <w:rPr>
                <w:noProof/>
              </w:rPr>
              <w:t xml:space="preserve">[4] </w:t>
            </w:r>
          </w:p>
        </w:tc>
        <w:tc>
          <w:tcPr>
            <w:tcW w:w="0" w:type="auto"/>
            <w:hideMark/>
          </w:tcPr>
          <w:p w14:paraId="0464FF64" w14:textId="77777777" w:rsidR="0042295A" w:rsidRDefault="0042295A">
            <w:pPr>
              <w:pStyle w:val="DanhmucTailiuThamkhao"/>
              <w:rPr>
                <w:noProof/>
              </w:rPr>
            </w:pPr>
            <w:r>
              <w:rPr>
                <w:noProof/>
              </w:rPr>
              <w:t>"https://mlab.vn," 15 10 2019. [Online]. Available: https://mlab.vn/index.php?_route_=bai-viet-ki-thuat/hoc-raspberry-pi.</w:t>
            </w:r>
          </w:p>
        </w:tc>
      </w:tr>
    </w:tbl>
    <w:p w14:paraId="56DFE232" w14:textId="77777777" w:rsidR="0042295A" w:rsidRDefault="0042295A" w:rsidP="0042295A">
      <w:pPr>
        <w:divId w:val="25496232"/>
        <w:rPr>
          <w:rFonts w:eastAsia="Times New Roman"/>
          <w:noProof/>
        </w:rPr>
      </w:pPr>
    </w:p>
    <w:p w14:paraId="061A6111" w14:textId="65F56A0F" w:rsidR="00CF20B3" w:rsidRPr="0042295A" w:rsidRDefault="0042295A" w:rsidP="0042295A">
      <w:pPr>
        <w:divId w:val="25496232"/>
        <w:rPr>
          <w:rFonts w:eastAsia="Times New Roman"/>
          <w:noProof/>
        </w:rPr>
      </w:pPr>
      <w:r w:rsidRPr="0042295A">
        <w:rPr>
          <w:rFonts w:eastAsia="Times New Roman"/>
          <w:noProof/>
        </w:rPr>
        <w:fldChar w:fldCharType="end"/>
      </w:r>
    </w:p>
    <w:p w14:paraId="13DD6737" w14:textId="1C543D70" w:rsidR="004966FA" w:rsidRPr="004966FA" w:rsidRDefault="004966FA" w:rsidP="00EC7EE1"/>
    <w:sectPr w:rsidR="004966FA" w:rsidRPr="004966FA" w:rsidSect="00AB4DC4">
      <w:footerReference w:type="even" r:id="rId43"/>
      <w:footerReference w:type="default" r:id="rId44"/>
      <w:pgSz w:w="11906" w:h="16838" w:code="9"/>
      <w:pgMar w:top="1134" w:right="1138" w:bottom="1411" w:left="1699" w:header="850" w:footer="432" w:gutter="0"/>
      <w:pgNumType w:start="1"/>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C76A1D" w14:textId="77777777" w:rsidR="00452C2C" w:rsidRDefault="00452C2C" w:rsidP="00877142">
      <w:pPr>
        <w:spacing w:after="0" w:line="240" w:lineRule="auto"/>
      </w:pPr>
      <w:r>
        <w:separator/>
      </w:r>
    </w:p>
    <w:p w14:paraId="643EA3BD" w14:textId="77777777" w:rsidR="00452C2C" w:rsidRDefault="00452C2C"/>
  </w:endnote>
  <w:endnote w:type="continuationSeparator" w:id="0">
    <w:p w14:paraId="28CB3886" w14:textId="77777777" w:rsidR="00452C2C" w:rsidRDefault="00452C2C" w:rsidP="00877142">
      <w:pPr>
        <w:spacing w:after="0" w:line="240" w:lineRule="auto"/>
      </w:pPr>
      <w:r>
        <w:continuationSeparator/>
      </w:r>
    </w:p>
    <w:p w14:paraId="17443477" w14:textId="77777777" w:rsidR="00452C2C" w:rsidRDefault="00452C2C"/>
  </w:endnote>
  <w:endnote w:type="continuationNotice" w:id="1">
    <w:p w14:paraId="68716CA6" w14:textId="77777777" w:rsidR="00452C2C" w:rsidRDefault="00452C2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CBFF88" w14:textId="77777777" w:rsidR="004B32F2" w:rsidRDefault="004B32F2">
    <w:pPr>
      <w:pStyle w:val="Chntrang"/>
    </w:pPr>
  </w:p>
  <w:p w14:paraId="3A16EFDB" w14:textId="77777777" w:rsidR="004B32F2" w:rsidRDefault="004B32F2">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78363" w14:textId="77777777" w:rsidR="004B32F2" w:rsidRDefault="004B32F2">
    <w:pPr>
      <w:pStyle w:val="Chntrang"/>
      <w:jc w:val="right"/>
    </w:pPr>
  </w:p>
  <w:p w14:paraId="5BC83E43" w14:textId="77777777" w:rsidR="004B32F2" w:rsidRDefault="004B32F2">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509769"/>
      <w:docPartObj>
        <w:docPartGallery w:val="Page Numbers (Bottom of Page)"/>
        <w:docPartUnique/>
      </w:docPartObj>
    </w:sdtPr>
    <w:sdtEndPr/>
    <w:sdtContent>
      <w:p w14:paraId="21A45A30" w14:textId="77777777" w:rsidR="004B32F2" w:rsidRDefault="00F2782F">
        <w:pPr>
          <w:pStyle w:val="Chntrang"/>
        </w:pPr>
        <w:r>
          <w:rPr>
            <w:noProof/>
          </w:rPr>
          <w:fldChar w:fldCharType="begin"/>
        </w:r>
        <w:r>
          <w:rPr>
            <w:noProof/>
          </w:rPr>
          <w:instrText xml:space="preserve"> PAGE   \* MERGEFORMAT </w:instrText>
        </w:r>
        <w:r>
          <w:rPr>
            <w:noProof/>
          </w:rPr>
          <w:fldChar w:fldCharType="separate"/>
        </w:r>
        <w:r w:rsidR="000153B1">
          <w:rPr>
            <w:noProof/>
          </w:rPr>
          <w:t>iv</w:t>
        </w:r>
        <w:r>
          <w:rPr>
            <w:noProof/>
          </w:rPr>
          <w:fldChar w:fldCharType="end"/>
        </w:r>
      </w:p>
    </w:sdtContent>
  </w:sdt>
  <w:p w14:paraId="39249976" w14:textId="77777777" w:rsidR="004B32F2" w:rsidRDefault="004B32F2">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509770"/>
      <w:docPartObj>
        <w:docPartGallery w:val="Page Numbers (Bottom of Page)"/>
        <w:docPartUnique/>
      </w:docPartObj>
    </w:sdtPr>
    <w:sdtEndPr/>
    <w:sdtContent>
      <w:p w14:paraId="06E9DCE3" w14:textId="77777777" w:rsidR="004B32F2" w:rsidRDefault="00F2782F">
        <w:pPr>
          <w:pStyle w:val="Chntrang"/>
          <w:jc w:val="right"/>
        </w:pPr>
        <w:r>
          <w:rPr>
            <w:noProof/>
          </w:rPr>
          <w:fldChar w:fldCharType="begin"/>
        </w:r>
        <w:r>
          <w:rPr>
            <w:noProof/>
          </w:rPr>
          <w:instrText xml:space="preserve"> PAGE   \* MERGEFORMAT </w:instrText>
        </w:r>
        <w:r>
          <w:rPr>
            <w:noProof/>
          </w:rPr>
          <w:fldChar w:fldCharType="separate"/>
        </w:r>
        <w:r w:rsidR="000153B1">
          <w:rPr>
            <w:noProof/>
          </w:rPr>
          <w:t>iii</w:t>
        </w:r>
        <w:r>
          <w:rPr>
            <w:noProof/>
          </w:rPr>
          <w:fldChar w:fldCharType="end"/>
        </w:r>
      </w:p>
    </w:sdtContent>
  </w:sdt>
  <w:p w14:paraId="54CBA510" w14:textId="77777777" w:rsidR="004B32F2" w:rsidRDefault="004B32F2">
    <w:pPr>
      <w:pStyle w:val="Chntrang"/>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6924402"/>
      <w:docPartObj>
        <w:docPartGallery w:val="Page Numbers (Bottom of Page)"/>
        <w:docPartUnique/>
      </w:docPartObj>
    </w:sdtPr>
    <w:sdtEndPr/>
    <w:sdtContent>
      <w:p w14:paraId="3469341F" w14:textId="77777777" w:rsidR="00EC7EE1" w:rsidRDefault="00EC7EE1">
        <w:pPr>
          <w:pStyle w:val="Chntrang"/>
          <w:jc w:val="right"/>
        </w:pPr>
        <w:r>
          <w:fldChar w:fldCharType="begin"/>
        </w:r>
        <w:r>
          <w:instrText>PAGE   \* MERGEFORMAT</w:instrText>
        </w:r>
        <w:r>
          <w:fldChar w:fldCharType="separate"/>
        </w:r>
        <w:r>
          <w:rPr>
            <w:lang w:val="vi-VN"/>
          </w:rPr>
          <w:t>2</w:t>
        </w:r>
        <w:r>
          <w:fldChar w:fldCharType="end"/>
        </w:r>
      </w:p>
    </w:sdtContent>
  </w:sdt>
  <w:p w14:paraId="4301558A" w14:textId="77777777" w:rsidR="00EC7EE1" w:rsidRDefault="00EC7EE1">
    <w:pPr>
      <w:pBdr>
        <w:top w:val="nil"/>
        <w:left w:val="nil"/>
        <w:bottom w:val="nil"/>
        <w:right w:val="nil"/>
        <w:between w:val="nil"/>
      </w:pBdr>
      <w:tabs>
        <w:tab w:val="center" w:pos="4513"/>
        <w:tab w:val="right" w:pos="9026"/>
      </w:tabs>
      <w:spacing w:before="0"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763B7" w14:textId="77777777" w:rsidR="004B32F2" w:rsidRDefault="004B32F2">
    <w:pPr>
      <w:pStyle w:val="Chntrang"/>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8465BD" w14:textId="77777777" w:rsidR="004B32F2" w:rsidRDefault="004B32F2">
    <w:pPr>
      <w:pStyle w:val="Chntrang"/>
      <w:jc w:val="right"/>
    </w:pPr>
  </w:p>
  <w:p w14:paraId="063FD94F" w14:textId="77777777" w:rsidR="004B32F2" w:rsidRDefault="004B32F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4159EE" w14:textId="77777777" w:rsidR="00452C2C" w:rsidRDefault="00452C2C" w:rsidP="00877142">
      <w:pPr>
        <w:spacing w:after="0" w:line="240" w:lineRule="auto"/>
      </w:pPr>
      <w:r>
        <w:separator/>
      </w:r>
    </w:p>
    <w:p w14:paraId="6B23D746" w14:textId="77777777" w:rsidR="00452C2C" w:rsidRDefault="00452C2C"/>
  </w:footnote>
  <w:footnote w:type="continuationSeparator" w:id="0">
    <w:p w14:paraId="6C6DD85B" w14:textId="77777777" w:rsidR="00452C2C" w:rsidRDefault="00452C2C" w:rsidP="00877142">
      <w:pPr>
        <w:spacing w:after="0" w:line="240" w:lineRule="auto"/>
      </w:pPr>
      <w:r>
        <w:continuationSeparator/>
      </w:r>
    </w:p>
    <w:p w14:paraId="4D120C80" w14:textId="77777777" w:rsidR="00452C2C" w:rsidRDefault="00452C2C"/>
  </w:footnote>
  <w:footnote w:type="continuationNotice" w:id="1">
    <w:p w14:paraId="00FFAEC4" w14:textId="77777777" w:rsidR="00452C2C" w:rsidRDefault="00452C2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AC2C5" w14:textId="77777777" w:rsidR="00EC7EE1" w:rsidRDefault="00EC7EE1">
    <w:pPr>
      <w:pBdr>
        <w:top w:val="nil"/>
        <w:left w:val="nil"/>
        <w:bottom w:val="nil"/>
        <w:right w:val="nil"/>
        <w:between w:val="nil"/>
      </w:pBdr>
      <w:tabs>
        <w:tab w:val="center" w:pos="4513"/>
        <w:tab w:val="right" w:pos="9026"/>
      </w:tabs>
      <w:spacing w:before="0"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2"/>
    <w:multiLevelType w:val="singleLevel"/>
    <w:tmpl w:val="DDEC6BD2"/>
    <w:lvl w:ilvl="0">
      <w:start w:val="1"/>
      <w:numFmt w:val="bullet"/>
      <w:pStyle w:val="Duudong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Duudong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Duudong"/>
      <w:lvlText w:val="−"/>
      <w:lvlJc w:val="left"/>
      <w:pPr>
        <w:ind w:left="360" w:hanging="360"/>
      </w:pPr>
      <w:rPr>
        <w:rFonts w:ascii="Times New Roman" w:hAnsi="Times New Roman" w:cs="Times New Roman" w:hint="default"/>
      </w:rPr>
    </w:lvl>
  </w:abstractNum>
  <w:abstractNum w:abstractNumId="3" w15:restartNumberingAfterBreak="0">
    <w:nsid w:val="03B5614B"/>
    <w:multiLevelType w:val="hybridMultilevel"/>
    <w:tmpl w:val="6E0883E2"/>
    <w:lvl w:ilvl="0" w:tplc="1EB8EE7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5F0DF6"/>
    <w:multiLevelType w:val="hybridMultilevel"/>
    <w:tmpl w:val="7520F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55270A"/>
    <w:multiLevelType w:val="hybridMultilevel"/>
    <w:tmpl w:val="98DE2286"/>
    <w:lvl w:ilvl="0" w:tplc="1EB8EE7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A587AA1"/>
    <w:multiLevelType w:val="hybridMultilevel"/>
    <w:tmpl w:val="9998E0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6F076D"/>
    <w:multiLevelType w:val="hybridMultilevel"/>
    <w:tmpl w:val="8EEC9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9F1A97"/>
    <w:multiLevelType w:val="hybridMultilevel"/>
    <w:tmpl w:val="B6B6DF64"/>
    <w:lvl w:ilvl="0" w:tplc="04090003">
      <w:start w:val="1"/>
      <w:numFmt w:val="bullet"/>
      <w:lvlText w:val="o"/>
      <w:lvlJc w:val="left"/>
      <w:pPr>
        <w:ind w:left="1440" w:hanging="360"/>
      </w:pPr>
      <w:rPr>
        <w:rFonts w:ascii="Courier New" w:hAnsi="Courier New" w:cs="Courier New" w:hint="default"/>
        <w:sz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0D37357D"/>
    <w:multiLevelType w:val="hybridMultilevel"/>
    <w:tmpl w:val="84A4F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2239F9"/>
    <w:multiLevelType w:val="hybridMultilevel"/>
    <w:tmpl w:val="2E6C622C"/>
    <w:lvl w:ilvl="0" w:tplc="F9B2ACE4">
      <w:start w:val="1"/>
      <w:numFmt w:val="decimal"/>
      <w:pStyle w:val="u1"/>
      <w:suff w:val="space"/>
      <w:lvlText w:val="CHƯƠNG %1."/>
      <w:lvlJc w:val="left"/>
      <w:pPr>
        <w:ind w:left="0" w:firstLine="0"/>
      </w:pPr>
      <w:rPr>
        <w:rFonts w:hint="default"/>
      </w:rPr>
    </w:lvl>
    <w:lvl w:ilvl="1" w:tplc="1428861E">
      <w:start w:val="1"/>
      <w:numFmt w:val="decimal"/>
      <w:pStyle w:val="u2"/>
      <w:suff w:val="space"/>
      <w:lvlText w:val="%1.%2"/>
      <w:lvlJc w:val="left"/>
      <w:pPr>
        <w:ind w:left="0" w:firstLine="0"/>
      </w:pPr>
      <w:rPr>
        <w:rFonts w:hint="default"/>
      </w:rPr>
    </w:lvl>
    <w:lvl w:ilvl="2" w:tplc="AF9A38DA">
      <w:start w:val="1"/>
      <w:numFmt w:val="decimal"/>
      <w:pStyle w:val="u3"/>
      <w:suff w:val="space"/>
      <w:lvlText w:val="%1.%2.%3"/>
      <w:lvlJc w:val="left"/>
      <w:pPr>
        <w:ind w:left="0" w:firstLine="0"/>
      </w:pPr>
      <w:rPr>
        <w:rFonts w:hint="default"/>
      </w:rPr>
    </w:lvl>
    <w:lvl w:ilvl="3" w:tplc="6C325D58">
      <w:start w:val="1"/>
      <w:numFmt w:val="decimal"/>
      <w:pStyle w:val="u4"/>
      <w:suff w:val="space"/>
      <w:lvlText w:val="%1.%2.%3.%4"/>
      <w:lvlJc w:val="left"/>
      <w:pPr>
        <w:ind w:left="0" w:firstLine="0"/>
      </w:pPr>
      <w:rPr>
        <w:rFonts w:hint="default"/>
      </w:rPr>
    </w:lvl>
    <w:lvl w:ilvl="4" w:tplc="593A97AE">
      <w:start w:val="1"/>
      <w:numFmt w:val="lowerLetter"/>
      <w:pStyle w:val="u5"/>
      <w:suff w:val="space"/>
      <w:lvlText w:val="%5)"/>
      <w:lvlJc w:val="left"/>
      <w:pPr>
        <w:ind w:left="0" w:firstLine="0"/>
      </w:pPr>
      <w:rPr>
        <w:rFonts w:hint="default"/>
      </w:rPr>
    </w:lvl>
    <w:lvl w:ilvl="5" w:tplc="777075FC">
      <w:start w:val="1"/>
      <w:numFmt w:val="none"/>
      <w:pStyle w:val="u6"/>
      <w:suff w:val="nothing"/>
      <w:lvlText w:val=""/>
      <w:lvlJc w:val="left"/>
      <w:pPr>
        <w:ind w:left="0" w:firstLine="0"/>
      </w:pPr>
      <w:rPr>
        <w:rFonts w:hint="default"/>
      </w:rPr>
    </w:lvl>
    <w:lvl w:ilvl="6" w:tplc="E77655EC">
      <w:start w:val="1"/>
      <w:numFmt w:val="none"/>
      <w:pStyle w:val="u7"/>
      <w:suff w:val="nothing"/>
      <w:lvlText w:val=""/>
      <w:lvlJc w:val="left"/>
      <w:pPr>
        <w:ind w:left="0" w:firstLine="0"/>
      </w:pPr>
      <w:rPr>
        <w:rFonts w:hint="default"/>
      </w:rPr>
    </w:lvl>
    <w:lvl w:ilvl="7" w:tplc="9656E95A">
      <w:start w:val="1"/>
      <w:numFmt w:val="none"/>
      <w:pStyle w:val="u8"/>
      <w:suff w:val="nothing"/>
      <w:lvlText w:val=""/>
      <w:lvlJc w:val="left"/>
      <w:pPr>
        <w:ind w:left="0" w:firstLine="0"/>
      </w:pPr>
      <w:rPr>
        <w:rFonts w:hint="default"/>
      </w:rPr>
    </w:lvl>
    <w:lvl w:ilvl="8" w:tplc="DA36F52E">
      <w:start w:val="1"/>
      <w:numFmt w:val="none"/>
      <w:pStyle w:val="u9"/>
      <w:suff w:val="nothing"/>
      <w:lvlText w:val=""/>
      <w:lvlJc w:val="left"/>
      <w:pPr>
        <w:ind w:left="0" w:firstLine="0"/>
      </w:pPr>
      <w:rPr>
        <w:rFonts w:hint="default"/>
      </w:rPr>
    </w:lvl>
  </w:abstractNum>
  <w:abstractNum w:abstractNumId="11" w15:restartNumberingAfterBreak="0">
    <w:nsid w:val="10E603D1"/>
    <w:multiLevelType w:val="hybridMultilevel"/>
    <w:tmpl w:val="252E9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E15E2D"/>
    <w:multiLevelType w:val="hybridMultilevel"/>
    <w:tmpl w:val="7CF07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7A746D"/>
    <w:multiLevelType w:val="hybridMultilevel"/>
    <w:tmpl w:val="A0D8F53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0660F39"/>
    <w:multiLevelType w:val="hybridMultilevel"/>
    <w:tmpl w:val="F57C17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2D509B8"/>
    <w:multiLevelType w:val="hybridMultilevel"/>
    <w:tmpl w:val="1352B6EA"/>
    <w:lvl w:ilvl="0" w:tplc="1EB8EE7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36B7837"/>
    <w:multiLevelType w:val="hybridMultilevel"/>
    <w:tmpl w:val="4560EE3C"/>
    <w:lvl w:ilvl="0" w:tplc="1EB8EE7E">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7" w15:restartNumberingAfterBreak="0">
    <w:nsid w:val="2CD17D88"/>
    <w:multiLevelType w:val="hybridMultilevel"/>
    <w:tmpl w:val="7BEEC13C"/>
    <w:lvl w:ilvl="0" w:tplc="042A000B">
      <w:start w:val="1"/>
      <w:numFmt w:val="bullet"/>
      <w:lvlText w:val=""/>
      <w:lvlJc w:val="left"/>
      <w:pPr>
        <w:ind w:left="720" w:hanging="360"/>
      </w:pPr>
      <w:rPr>
        <w:rFonts w:ascii="Wingdings" w:hAnsi="Wingdings" w:hint="default"/>
        <w:sz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F3B299B"/>
    <w:multiLevelType w:val="hybridMultilevel"/>
    <w:tmpl w:val="AA529872"/>
    <w:lvl w:ilvl="0" w:tplc="1EB8EE7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3F27C31"/>
    <w:multiLevelType w:val="hybridMultilevel"/>
    <w:tmpl w:val="5AFA96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5D85275"/>
    <w:multiLevelType w:val="hybridMultilevel"/>
    <w:tmpl w:val="3CF87D1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6A63036"/>
    <w:multiLevelType w:val="hybridMultilevel"/>
    <w:tmpl w:val="835AB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DE75C6"/>
    <w:multiLevelType w:val="hybridMultilevel"/>
    <w:tmpl w:val="6CE045DC"/>
    <w:lvl w:ilvl="0" w:tplc="042A000B">
      <w:start w:val="1"/>
      <w:numFmt w:val="bullet"/>
      <w:lvlText w:val=""/>
      <w:lvlJc w:val="left"/>
      <w:pPr>
        <w:ind w:left="720" w:hanging="360"/>
      </w:pPr>
      <w:rPr>
        <w:rFonts w:ascii="Wingdings" w:hAnsi="Wingdings" w:hint="default"/>
        <w:sz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B1D4F3B"/>
    <w:multiLevelType w:val="hybridMultilevel"/>
    <w:tmpl w:val="8FEA67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2B411FC"/>
    <w:multiLevelType w:val="hybridMultilevel"/>
    <w:tmpl w:val="64DE2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8E155C"/>
    <w:multiLevelType w:val="hybridMultilevel"/>
    <w:tmpl w:val="4DC4E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F4596E"/>
    <w:multiLevelType w:val="hybridMultilevel"/>
    <w:tmpl w:val="189A4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4F30D3"/>
    <w:multiLevelType w:val="hybridMultilevel"/>
    <w:tmpl w:val="0D12C0C4"/>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7BB717A"/>
    <w:multiLevelType w:val="hybridMultilevel"/>
    <w:tmpl w:val="74EC2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DB64EA"/>
    <w:multiLevelType w:val="hybridMultilevel"/>
    <w:tmpl w:val="66706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E094E3A"/>
    <w:multiLevelType w:val="hybridMultilevel"/>
    <w:tmpl w:val="B83A33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20B0C60"/>
    <w:multiLevelType w:val="hybridMultilevel"/>
    <w:tmpl w:val="D8B2B98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31D0CB5"/>
    <w:multiLevelType w:val="hybridMultilevel"/>
    <w:tmpl w:val="D6565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170128"/>
    <w:multiLevelType w:val="hybridMultilevel"/>
    <w:tmpl w:val="C0643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B0412D"/>
    <w:multiLevelType w:val="hybridMultilevel"/>
    <w:tmpl w:val="9196CDC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EFD2661"/>
    <w:multiLevelType w:val="hybridMultilevel"/>
    <w:tmpl w:val="6ABA0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CB4E44"/>
    <w:multiLevelType w:val="hybridMultilevel"/>
    <w:tmpl w:val="4AEE1AF4"/>
    <w:lvl w:ilvl="0" w:tplc="042A0003">
      <w:start w:val="1"/>
      <w:numFmt w:val="bullet"/>
      <w:lvlText w:val="o"/>
      <w:lvlJc w:val="left"/>
      <w:pPr>
        <w:ind w:left="720" w:hanging="360"/>
      </w:pPr>
      <w:rPr>
        <w:rFonts w:ascii="Courier New" w:hAnsi="Courier New" w:cs="Courier New" w:hint="default"/>
        <w:color w:val="000000"/>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829ADD70">
      <w:start w:val="1"/>
      <w:numFmt w:val="bullet"/>
      <w:lvlText w:val="-"/>
      <w:lvlJc w:val="left"/>
      <w:pPr>
        <w:ind w:left="2880" w:hanging="360"/>
      </w:pPr>
      <w:rPr>
        <w:rFonts w:ascii="Times New Roman" w:eastAsiaTheme="minorHAnsi" w:hAnsi="Times New Roman" w:cs="Times New Roman" w:hint="default"/>
        <w:sz w:val="26"/>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90F7B6C"/>
    <w:multiLevelType w:val="hybridMultilevel"/>
    <w:tmpl w:val="FF9CC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10"/>
  </w:num>
  <w:num w:numId="5">
    <w:abstractNumId w:val="36"/>
  </w:num>
  <w:num w:numId="6">
    <w:abstractNumId w:val="20"/>
  </w:num>
  <w:num w:numId="7">
    <w:abstractNumId w:val="14"/>
  </w:num>
  <w:num w:numId="8">
    <w:abstractNumId w:val="17"/>
  </w:num>
  <w:num w:numId="9">
    <w:abstractNumId w:val="13"/>
  </w:num>
  <w:num w:numId="10">
    <w:abstractNumId w:val="34"/>
  </w:num>
  <w:num w:numId="11">
    <w:abstractNumId w:val="31"/>
  </w:num>
  <w:num w:numId="12">
    <w:abstractNumId w:val="27"/>
  </w:num>
  <w:num w:numId="13">
    <w:abstractNumId w:val="22"/>
  </w:num>
  <w:num w:numId="14">
    <w:abstractNumId w:val="8"/>
  </w:num>
  <w:num w:numId="15">
    <w:abstractNumId w:val="19"/>
  </w:num>
  <w:num w:numId="16">
    <w:abstractNumId w:val="5"/>
  </w:num>
  <w:num w:numId="17">
    <w:abstractNumId w:val="37"/>
  </w:num>
  <w:num w:numId="18">
    <w:abstractNumId w:val="33"/>
  </w:num>
  <w:num w:numId="19">
    <w:abstractNumId w:val="28"/>
  </w:num>
  <w:num w:numId="20">
    <w:abstractNumId w:val="15"/>
  </w:num>
  <w:num w:numId="21">
    <w:abstractNumId w:val="3"/>
  </w:num>
  <w:num w:numId="22">
    <w:abstractNumId w:val="18"/>
  </w:num>
  <w:num w:numId="23">
    <w:abstractNumId w:val="16"/>
  </w:num>
  <w:num w:numId="24">
    <w:abstractNumId w:val="9"/>
  </w:num>
  <w:num w:numId="25">
    <w:abstractNumId w:val="24"/>
  </w:num>
  <w:num w:numId="26">
    <w:abstractNumId w:val="7"/>
  </w:num>
  <w:num w:numId="27">
    <w:abstractNumId w:val="11"/>
  </w:num>
  <w:num w:numId="28">
    <w:abstractNumId w:val="30"/>
  </w:num>
  <w:num w:numId="29">
    <w:abstractNumId w:val="12"/>
  </w:num>
  <w:num w:numId="30">
    <w:abstractNumId w:val="25"/>
  </w:num>
  <w:num w:numId="31">
    <w:abstractNumId w:val="21"/>
  </w:num>
  <w:num w:numId="32">
    <w:abstractNumId w:val="26"/>
  </w:num>
  <w:num w:numId="33">
    <w:abstractNumId w:val="29"/>
  </w:num>
  <w:num w:numId="34">
    <w:abstractNumId w:val="32"/>
  </w:num>
  <w:num w:numId="35">
    <w:abstractNumId w:val="35"/>
  </w:num>
  <w:num w:numId="36">
    <w:abstractNumId w:val="4"/>
  </w:num>
  <w:num w:numId="37">
    <w:abstractNumId w:val="6"/>
  </w:num>
  <w:num w:numId="38">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mirrorMargins/>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909"/>
    <w:rsid w:val="00002F71"/>
    <w:rsid w:val="00003543"/>
    <w:rsid w:val="00010CDB"/>
    <w:rsid w:val="000153B1"/>
    <w:rsid w:val="0001618C"/>
    <w:rsid w:val="00017E99"/>
    <w:rsid w:val="000203DA"/>
    <w:rsid w:val="00020A77"/>
    <w:rsid w:val="00020BE9"/>
    <w:rsid w:val="00023B83"/>
    <w:rsid w:val="00026018"/>
    <w:rsid w:val="00026080"/>
    <w:rsid w:val="00026DA0"/>
    <w:rsid w:val="00027C8A"/>
    <w:rsid w:val="00031B28"/>
    <w:rsid w:val="00031B7A"/>
    <w:rsid w:val="0003444D"/>
    <w:rsid w:val="0003494B"/>
    <w:rsid w:val="0003630A"/>
    <w:rsid w:val="00036E0F"/>
    <w:rsid w:val="00043C54"/>
    <w:rsid w:val="00044AE7"/>
    <w:rsid w:val="00046BF8"/>
    <w:rsid w:val="00051C7B"/>
    <w:rsid w:val="0005268B"/>
    <w:rsid w:val="00052B25"/>
    <w:rsid w:val="00055576"/>
    <w:rsid w:val="00055CD7"/>
    <w:rsid w:val="00056422"/>
    <w:rsid w:val="00057DFD"/>
    <w:rsid w:val="000603BD"/>
    <w:rsid w:val="000617F0"/>
    <w:rsid w:val="000625DF"/>
    <w:rsid w:val="0006279B"/>
    <w:rsid w:val="00063C51"/>
    <w:rsid w:val="00071EAB"/>
    <w:rsid w:val="00072C6F"/>
    <w:rsid w:val="00072F60"/>
    <w:rsid w:val="000739A3"/>
    <w:rsid w:val="00074C8C"/>
    <w:rsid w:val="0007702E"/>
    <w:rsid w:val="00077E54"/>
    <w:rsid w:val="000804EA"/>
    <w:rsid w:val="000819CB"/>
    <w:rsid w:val="0008354F"/>
    <w:rsid w:val="00086304"/>
    <w:rsid w:val="0009262A"/>
    <w:rsid w:val="00094A53"/>
    <w:rsid w:val="00094FE4"/>
    <w:rsid w:val="000951D7"/>
    <w:rsid w:val="00096FDA"/>
    <w:rsid w:val="00097C34"/>
    <w:rsid w:val="000A05B3"/>
    <w:rsid w:val="000A1874"/>
    <w:rsid w:val="000A5962"/>
    <w:rsid w:val="000A6135"/>
    <w:rsid w:val="000A7272"/>
    <w:rsid w:val="000A74F7"/>
    <w:rsid w:val="000B0DE3"/>
    <w:rsid w:val="000B13D1"/>
    <w:rsid w:val="000B18EC"/>
    <w:rsid w:val="000B21D0"/>
    <w:rsid w:val="000B263C"/>
    <w:rsid w:val="000B6BEC"/>
    <w:rsid w:val="000B6F96"/>
    <w:rsid w:val="000B7749"/>
    <w:rsid w:val="000B7BCA"/>
    <w:rsid w:val="000C406E"/>
    <w:rsid w:val="000C42F1"/>
    <w:rsid w:val="000C6469"/>
    <w:rsid w:val="000C71D3"/>
    <w:rsid w:val="000D087E"/>
    <w:rsid w:val="000D0A8C"/>
    <w:rsid w:val="000D0D8A"/>
    <w:rsid w:val="000D26E0"/>
    <w:rsid w:val="000D2A6A"/>
    <w:rsid w:val="000D6D52"/>
    <w:rsid w:val="000E2D47"/>
    <w:rsid w:val="000E2DDF"/>
    <w:rsid w:val="000E3631"/>
    <w:rsid w:val="000E3F49"/>
    <w:rsid w:val="000E61D5"/>
    <w:rsid w:val="000E65A7"/>
    <w:rsid w:val="000E6FA5"/>
    <w:rsid w:val="000E7E91"/>
    <w:rsid w:val="000F052F"/>
    <w:rsid w:val="00101160"/>
    <w:rsid w:val="0010238C"/>
    <w:rsid w:val="001025BE"/>
    <w:rsid w:val="00104100"/>
    <w:rsid w:val="00113757"/>
    <w:rsid w:val="00116B30"/>
    <w:rsid w:val="001178D0"/>
    <w:rsid w:val="0012074D"/>
    <w:rsid w:val="00122990"/>
    <w:rsid w:val="00122CA7"/>
    <w:rsid w:val="00124054"/>
    <w:rsid w:val="00124C0C"/>
    <w:rsid w:val="00124D45"/>
    <w:rsid w:val="00125E94"/>
    <w:rsid w:val="0012607A"/>
    <w:rsid w:val="00131948"/>
    <w:rsid w:val="00131A30"/>
    <w:rsid w:val="00131B0E"/>
    <w:rsid w:val="00131C40"/>
    <w:rsid w:val="00131E19"/>
    <w:rsid w:val="00132C85"/>
    <w:rsid w:val="001372C3"/>
    <w:rsid w:val="00137FAB"/>
    <w:rsid w:val="00140C11"/>
    <w:rsid w:val="001444BE"/>
    <w:rsid w:val="00145C7F"/>
    <w:rsid w:val="001471DD"/>
    <w:rsid w:val="00147AF1"/>
    <w:rsid w:val="00150DD6"/>
    <w:rsid w:val="00152131"/>
    <w:rsid w:val="0015318F"/>
    <w:rsid w:val="0015417C"/>
    <w:rsid w:val="00154865"/>
    <w:rsid w:val="00154D5E"/>
    <w:rsid w:val="00156905"/>
    <w:rsid w:val="00160752"/>
    <w:rsid w:val="00160FF2"/>
    <w:rsid w:val="001620E5"/>
    <w:rsid w:val="00162374"/>
    <w:rsid w:val="00162A1B"/>
    <w:rsid w:val="00165DCF"/>
    <w:rsid w:val="001671A0"/>
    <w:rsid w:val="00167C48"/>
    <w:rsid w:val="001704E6"/>
    <w:rsid w:val="001760B3"/>
    <w:rsid w:val="00176ECE"/>
    <w:rsid w:val="00177288"/>
    <w:rsid w:val="001806D1"/>
    <w:rsid w:val="00180B97"/>
    <w:rsid w:val="00180C60"/>
    <w:rsid w:val="00181CEA"/>
    <w:rsid w:val="00181D78"/>
    <w:rsid w:val="00186024"/>
    <w:rsid w:val="00187977"/>
    <w:rsid w:val="00190546"/>
    <w:rsid w:val="001916FA"/>
    <w:rsid w:val="00191A2D"/>
    <w:rsid w:val="00194288"/>
    <w:rsid w:val="00194B74"/>
    <w:rsid w:val="00195765"/>
    <w:rsid w:val="00196C45"/>
    <w:rsid w:val="001A1A9F"/>
    <w:rsid w:val="001A38A3"/>
    <w:rsid w:val="001A54B1"/>
    <w:rsid w:val="001A6A50"/>
    <w:rsid w:val="001A6ED0"/>
    <w:rsid w:val="001B0C8D"/>
    <w:rsid w:val="001B342A"/>
    <w:rsid w:val="001B4394"/>
    <w:rsid w:val="001B55A1"/>
    <w:rsid w:val="001B6C90"/>
    <w:rsid w:val="001C0764"/>
    <w:rsid w:val="001C12B3"/>
    <w:rsid w:val="001C1CC2"/>
    <w:rsid w:val="001C2530"/>
    <w:rsid w:val="001C259A"/>
    <w:rsid w:val="001D207E"/>
    <w:rsid w:val="001D2968"/>
    <w:rsid w:val="001D320E"/>
    <w:rsid w:val="001D371D"/>
    <w:rsid w:val="001D4517"/>
    <w:rsid w:val="001D584C"/>
    <w:rsid w:val="001D67B9"/>
    <w:rsid w:val="001D6D4E"/>
    <w:rsid w:val="001D773A"/>
    <w:rsid w:val="001E14C7"/>
    <w:rsid w:val="001E1E22"/>
    <w:rsid w:val="001E4C07"/>
    <w:rsid w:val="001F0C93"/>
    <w:rsid w:val="001F0D41"/>
    <w:rsid w:val="001F6495"/>
    <w:rsid w:val="00202F77"/>
    <w:rsid w:val="002067BB"/>
    <w:rsid w:val="00206DBE"/>
    <w:rsid w:val="00206FB8"/>
    <w:rsid w:val="00207BC8"/>
    <w:rsid w:val="0021075A"/>
    <w:rsid w:val="00215607"/>
    <w:rsid w:val="002158AE"/>
    <w:rsid w:val="00224668"/>
    <w:rsid w:val="00224765"/>
    <w:rsid w:val="00224823"/>
    <w:rsid w:val="00224C4A"/>
    <w:rsid w:val="00224C5E"/>
    <w:rsid w:val="00224E3F"/>
    <w:rsid w:val="00225490"/>
    <w:rsid w:val="00226724"/>
    <w:rsid w:val="00226E40"/>
    <w:rsid w:val="0023191E"/>
    <w:rsid w:val="002325C2"/>
    <w:rsid w:val="0023412C"/>
    <w:rsid w:val="0023697C"/>
    <w:rsid w:val="0024068D"/>
    <w:rsid w:val="00242E1F"/>
    <w:rsid w:val="00244206"/>
    <w:rsid w:val="002442B6"/>
    <w:rsid w:val="00247AB0"/>
    <w:rsid w:val="00251D11"/>
    <w:rsid w:val="00255648"/>
    <w:rsid w:val="00256FC0"/>
    <w:rsid w:val="002604A1"/>
    <w:rsid w:val="00260A2D"/>
    <w:rsid w:val="002613B3"/>
    <w:rsid w:val="0026635D"/>
    <w:rsid w:val="00271EF1"/>
    <w:rsid w:val="002733BD"/>
    <w:rsid w:val="00276C5B"/>
    <w:rsid w:val="00276EAD"/>
    <w:rsid w:val="00280C21"/>
    <w:rsid w:val="00281FD2"/>
    <w:rsid w:val="00282041"/>
    <w:rsid w:val="00282E04"/>
    <w:rsid w:val="002851F2"/>
    <w:rsid w:val="0028544F"/>
    <w:rsid w:val="002879D2"/>
    <w:rsid w:val="00293795"/>
    <w:rsid w:val="00294D08"/>
    <w:rsid w:val="00296275"/>
    <w:rsid w:val="00296986"/>
    <w:rsid w:val="002A13F9"/>
    <w:rsid w:val="002A1600"/>
    <w:rsid w:val="002A1D3E"/>
    <w:rsid w:val="002A2AE4"/>
    <w:rsid w:val="002A674E"/>
    <w:rsid w:val="002A6D62"/>
    <w:rsid w:val="002B0982"/>
    <w:rsid w:val="002B1071"/>
    <w:rsid w:val="002B44AF"/>
    <w:rsid w:val="002B4F85"/>
    <w:rsid w:val="002B607F"/>
    <w:rsid w:val="002B6849"/>
    <w:rsid w:val="002B6F6B"/>
    <w:rsid w:val="002B776B"/>
    <w:rsid w:val="002B7C2D"/>
    <w:rsid w:val="002C0563"/>
    <w:rsid w:val="002C0779"/>
    <w:rsid w:val="002C0B6A"/>
    <w:rsid w:val="002C350B"/>
    <w:rsid w:val="002C3C5D"/>
    <w:rsid w:val="002C644B"/>
    <w:rsid w:val="002D0E1F"/>
    <w:rsid w:val="002D2A98"/>
    <w:rsid w:val="002D3384"/>
    <w:rsid w:val="002D3D1B"/>
    <w:rsid w:val="002D48C2"/>
    <w:rsid w:val="002D51C1"/>
    <w:rsid w:val="002E6237"/>
    <w:rsid w:val="002E65B5"/>
    <w:rsid w:val="002F1FEA"/>
    <w:rsid w:val="002F227A"/>
    <w:rsid w:val="002F3225"/>
    <w:rsid w:val="002F64BC"/>
    <w:rsid w:val="00300A5D"/>
    <w:rsid w:val="0030535A"/>
    <w:rsid w:val="003064FD"/>
    <w:rsid w:val="00310C38"/>
    <w:rsid w:val="00310FF5"/>
    <w:rsid w:val="00311499"/>
    <w:rsid w:val="00313A71"/>
    <w:rsid w:val="0031452D"/>
    <w:rsid w:val="003145BA"/>
    <w:rsid w:val="00315D76"/>
    <w:rsid w:val="003173B2"/>
    <w:rsid w:val="0031759B"/>
    <w:rsid w:val="00320609"/>
    <w:rsid w:val="00322ECF"/>
    <w:rsid w:val="00325D30"/>
    <w:rsid w:val="0033051E"/>
    <w:rsid w:val="003306AB"/>
    <w:rsid w:val="00331003"/>
    <w:rsid w:val="003332F3"/>
    <w:rsid w:val="0033392C"/>
    <w:rsid w:val="00334CD6"/>
    <w:rsid w:val="003350C5"/>
    <w:rsid w:val="00335FAB"/>
    <w:rsid w:val="00336CEC"/>
    <w:rsid w:val="0034077B"/>
    <w:rsid w:val="00341B06"/>
    <w:rsid w:val="00345315"/>
    <w:rsid w:val="00345356"/>
    <w:rsid w:val="003461F9"/>
    <w:rsid w:val="00351285"/>
    <w:rsid w:val="00354901"/>
    <w:rsid w:val="00355880"/>
    <w:rsid w:val="003567F4"/>
    <w:rsid w:val="00357B92"/>
    <w:rsid w:val="00360A7C"/>
    <w:rsid w:val="00362C50"/>
    <w:rsid w:val="00362F17"/>
    <w:rsid w:val="00365122"/>
    <w:rsid w:val="00365C3C"/>
    <w:rsid w:val="00366C73"/>
    <w:rsid w:val="00367103"/>
    <w:rsid w:val="0037350F"/>
    <w:rsid w:val="00374FCD"/>
    <w:rsid w:val="003805F3"/>
    <w:rsid w:val="0038063B"/>
    <w:rsid w:val="0038640F"/>
    <w:rsid w:val="00390D1A"/>
    <w:rsid w:val="00391C67"/>
    <w:rsid w:val="00392782"/>
    <w:rsid w:val="003929F0"/>
    <w:rsid w:val="00392A0F"/>
    <w:rsid w:val="00393DA8"/>
    <w:rsid w:val="00395597"/>
    <w:rsid w:val="00397DB1"/>
    <w:rsid w:val="003A0F70"/>
    <w:rsid w:val="003A1E90"/>
    <w:rsid w:val="003A2CFF"/>
    <w:rsid w:val="003A40FD"/>
    <w:rsid w:val="003A5B47"/>
    <w:rsid w:val="003A6345"/>
    <w:rsid w:val="003A7A26"/>
    <w:rsid w:val="003B58AE"/>
    <w:rsid w:val="003C439F"/>
    <w:rsid w:val="003C52A0"/>
    <w:rsid w:val="003C5E03"/>
    <w:rsid w:val="003C63B0"/>
    <w:rsid w:val="003C6D21"/>
    <w:rsid w:val="003C7735"/>
    <w:rsid w:val="003D6182"/>
    <w:rsid w:val="003E0964"/>
    <w:rsid w:val="003E1588"/>
    <w:rsid w:val="003E2F4B"/>
    <w:rsid w:val="003E3852"/>
    <w:rsid w:val="003E39EB"/>
    <w:rsid w:val="003E3B5E"/>
    <w:rsid w:val="003F38D0"/>
    <w:rsid w:val="003F4653"/>
    <w:rsid w:val="003F5A08"/>
    <w:rsid w:val="003F6649"/>
    <w:rsid w:val="00402284"/>
    <w:rsid w:val="00402B38"/>
    <w:rsid w:val="00405A97"/>
    <w:rsid w:val="004061F7"/>
    <w:rsid w:val="00406770"/>
    <w:rsid w:val="00406A5F"/>
    <w:rsid w:val="00406FC7"/>
    <w:rsid w:val="004077B0"/>
    <w:rsid w:val="00410136"/>
    <w:rsid w:val="0041090F"/>
    <w:rsid w:val="00410ACD"/>
    <w:rsid w:val="004130D3"/>
    <w:rsid w:val="004139FF"/>
    <w:rsid w:val="00413B6E"/>
    <w:rsid w:val="00413F11"/>
    <w:rsid w:val="00414FA6"/>
    <w:rsid w:val="00417AD0"/>
    <w:rsid w:val="004202D8"/>
    <w:rsid w:val="00420BA4"/>
    <w:rsid w:val="00420EB1"/>
    <w:rsid w:val="00421401"/>
    <w:rsid w:val="00422586"/>
    <w:rsid w:val="0042295A"/>
    <w:rsid w:val="00422B53"/>
    <w:rsid w:val="00422E5F"/>
    <w:rsid w:val="00424822"/>
    <w:rsid w:val="004265EB"/>
    <w:rsid w:val="004277E8"/>
    <w:rsid w:val="00427949"/>
    <w:rsid w:val="00433B75"/>
    <w:rsid w:val="00434200"/>
    <w:rsid w:val="00435C27"/>
    <w:rsid w:val="004361E4"/>
    <w:rsid w:val="00436B8C"/>
    <w:rsid w:val="0044070A"/>
    <w:rsid w:val="00440B9E"/>
    <w:rsid w:val="00441209"/>
    <w:rsid w:val="00441354"/>
    <w:rsid w:val="00446398"/>
    <w:rsid w:val="00446528"/>
    <w:rsid w:val="00446B32"/>
    <w:rsid w:val="00450B1D"/>
    <w:rsid w:val="00452C2C"/>
    <w:rsid w:val="004538D8"/>
    <w:rsid w:val="00454487"/>
    <w:rsid w:val="00454D42"/>
    <w:rsid w:val="00455238"/>
    <w:rsid w:val="00455526"/>
    <w:rsid w:val="004562CB"/>
    <w:rsid w:val="00457A89"/>
    <w:rsid w:val="00463D07"/>
    <w:rsid w:val="004657C6"/>
    <w:rsid w:val="00465A71"/>
    <w:rsid w:val="0046637D"/>
    <w:rsid w:val="00466883"/>
    <w:rsid w:val="0047077C"/>
    <w:rsid w:val="00471C18"/>
    <w:rsid w:val="0047385B"/>
    <w:rsid w:val="00474FCE"/>
    <w:rsid w:val="004770FC"/>
    <w:rsid w:val="004811F5"/>
    <w:rsid w:val="0048330E"/>
    <w:rsid w:val="00484B02"/>
    <w:rsid w:val="00485B8A"/>
    <w:rsid w:val="00486440"/>
    <w:rsid w:val="004932AA"/>
    <w:rsid w:val="00494CF7"/>
    <w:rsid w:val="00494EDD"/>
    <w:rsid w:val="004966FA"/>
    <w:rsid w:val="004969A9"/>
    <w:rsid w:val="004977AE"/>
    <w:rsid w:val="004A1465"/>
    <w:rsid w:val="004A15D2"/>
    <w:rsid w:val="004A172F"/>
    <w:rsid w:val="004A1A99"/>
    <w:rsid w:val="004A31AB"/>
    <w:rsid w:val="004A5480"/>
    <w:rsid w:val="004A73FE"/>
    <w:rsid w:val="004B1D14"/>
    <w:rsid w:val="004B2116"/>
    <w:rsid w:val="004B2D17"/>
    <w:rsid w:val="004B32F2"/>
    <w:rsid w:val="004B356E"/>
    <w:rsid w:val="004B4921"/>
    <w:rsid w:val="004C1658"/>
    <w:rsid w:val="004C1DC8"/>
    <w:rsid w:val="004C3576"/>
    <w:rsid w:val="004C3A04"/>
    <w:rsid w:val="004C46E4"/>
    <w:rsid w:val="004C72E8"/>
    <w:rsid w:val="004D0330"/>
    <w:rsid w:val="004D0C0A"/>
    <w:rsid w:val="004D34B3"/>
    <w:rsid w:val="004D51B6"/>
    <w:rsid w:val="004D575D"/>
    <w:rsid w:val="004D65FB"/>
    <w:rsid w:val="004D6F41"/>
    <w:rsid w:val="004D714E"/>
    <w:rsid w:val="004D7646"/>
    <w:rsid w:val="004D78B1"/>
    <w:rsid w:val="004E0081"/>
    <w:rsid w:val="004E0BF5"/>
    <w:rsid w:val="004E188B"/>
    <w:rsid w:val="004E41E1"/>
    <w:rsid w:val="004F12C3"/>
    <w:rsid w:val="004F2089"/>
    <w:rsid w:val="004F2846"/>
    <w:rsid w:val="004F3600"/>
    <w:rsid w:val="004F3C69"/>
    <w:rsid w:val="004F5FB4"/>
    <w:rsid w:val="0050094A"/>
    <w:rsid w:val="005010C1"/>
    <w:rsid w:val="005020B9"/>
    <w:rsid w:val="00502E38"/>
    <w:rsid w:val="005126B5"/>
    <w:rsid w:val="00516C57"/>
    <w:rsid w:val="00517A34"/>
    <w:rsid w:val="005202D3"/>
    <w:rsid w:val="00520A78"/>
    <w:rsid w:val="005225AE"/>
    <w:rsid w:val="005242CC"/>
    <w:rsid w:val="0052488B"/>
    <w:rsid w:val="00524BEA"/>
    <w:rsid w:val="005255A2"/>
    <w:rsid w:val="00526B40"/>
    <w:rsid w:val="00530DD6"/>
    <w:rsid w:val="00532C72"/>
    <w:rsid w:val="00534B44"/>
    <w:rsid w:val="0053539A"/>
    <w:rsid w:val="00535A93"/>
    <w:rsid w:val="00535C31"/>
    <w:rsid w:val="00535FB6"/>
    <w:rsid w:val="0053683C"/>
    <w:rsid w:val="00536B65"/>
    <w:rsid w:val="005373C9"/>
    <w:rsid w:val="005414FC"/>
    <w:rsid w:val="00542B73"/>
    <w:rsid w:val="005434D5"/>
    <w:rsid w:val="00546319"/>
    <w:rsid w:val="00546F08"/>
    <w:rsid w:val="00550103"/>
    <w:rsid w:val="00552666"/>
    <w:rsid w:val="00552B4A"/>
    <w:rsid w:val="00555DA4"/>
    <w:rsid w:val="005607E6"/>
    <w:rsid w:val="00561A90"/>
    <w:rsid w:val="005626DF"/>
    <w:rsid w:val="00564258"/>
    <w:rsid w:val="00564C5D"/>
    <w:rsid w:val="00564FC4"/>
    <w:rsid w:val="00566717"/>
    <w:rsid w:val="00566A64"/>
    <w:rsid w:val="00567544"/>
    <w:rsid w:val="00570F72"/>
    <w:rsid w:val="005744F7"/>
    <w:rsid w:val="0057558F"/>
    <w:rsid w:val="005774DD"/>
    <w:rsid w:val="00580FD7"/>
    <w:rsid w:val="00582F8E"/>
    <w:rsid w:val="00583791"/>
    <w:rsid w:val="00583A0A"/>
    <w:rsid w:val="00585C6E"/>
    <w:rsid w:val="0058746E"/>
    <w:rsid w:val="00591BE6"/>
    <w:rsid w:val="005927C1"/>
    <w:rsid w:val="00593059"/>
    <w:rsid w:val="00594C8D"/>
    <w:rsid w:val="0059536C"/>
    <w:rsid w:val="00597079"/>
    <w:rsid w:val="00597680"/>
    <w:rsid w:val="00597A0D"/>
    <w:rsid w:val="005A040D"/>
    <w:rsid w:val="005A313F"/>
    <w:rsid w:val="005A3FEF"/>
    <w:rsid w:val="005A4F21"/>
    <w:rsid w:val="005A638A"/>
    <w:rsid w:val="005A664E"/>
    <w:rsid w:val="005A6D5C"/>
    <w:rsid w:val="005B0C4E"/>
    <w:rsid w:val="005B13D8"/>
    <w:rsid w:val="005B17B9"/>
    <w:rsid w:val="005B1921"/>
    <w:rsid w:val="005C00B0"/>
    <w:rsid w:val="005C33B1"/>
    <w:rsid w:val="005C4C00"/>
    <w:rsid w:val="005C5CF7"/>
    <w:rsid w:val="005C74EF"/>
    <w:rsid w:val="005C761C"/>
    <w:rsid w:val="005D17D0"/>
    <w:rsid w:val="005D2CD3"/>
    <w:rsid w:val="005D39A2"/>
    <w:rsid w:val="005D5A17"/>
    <w:rsid w:val="005D74BA"/>
    <w:rsid w:val="005D74F4"/>
    <w:rsid w:val="005D7D4C"/>
    <w:rsid w:val="005E0E2C"/>
    <w:rsid w:val="005E213B"/>
    <w:rsid w:val="005E22CE"/>
    <w:rsid w:val="005E2491"/>
    <w:rsid w:val="005E30BF"/>
    <w:rsid w:val="005E4489"/>
    <w:rsid w:val="005E687B"/>
    <w:rsid w:val="005F1677"/>
    <w:rsid w:val="005F55AA"/>
    <w:rsid w:val="005F5C6B"/>
    <w:rsid w:val="005F642F"/>
    <w:rsid w:val="005F6797"/>
    <w:rsid w:val="00602DBE"/>
    <w:rsid w:val="00604F28"/>
    <w:rsid w:val="0061195F"/>
    <w:rsid w:val="00617533"/>
    <w:rsid w:val="00617CBA"/>
    <w:rsid w:val="00621B05"/>
    <w:rsid w:val="006238D1"/>
    <w:rsid w:val="006312A5"/>
    <w:rsid w:val="00631977"/>
    <w:rsid w:val="006319CF"/>
    <w:rsid w:val="00631C6F"/>
    <w:rsid w:val="00631DF5"/>
    <w:rsid w:val="00632F0E"/>
    <w:rsid w:val="00636F98"/>
    <w:rsid w:val="006376F4"/>
    <w:rsid w:val="006404EF"/>
    <w:rsid w:val="006405AE"/>
    <w:rsid w:val="00642706"/>
    <w:rsid w:val="00642788"/>
    <w:rsid w:val="006446E7"/>
    <w:rsid w:val="0064481B"/>
    <w:rsid w:val="006448A7"/>
    <w:rsid w:val="0064532E"/>
    <w:rsid w:val="00645EC8"/>
    <w:rsid w:val="00651E26"/>
    <w:rsid w:val="00653B9A"/>
    <w:rsid w:val="0065458C"/>
    <w:rsid w:val="0066024E"/>
    <w:rsid w:val="00660515"/>
    <w:rsid w:val="006605FD"/>
    <w:rsid w:val="00661FE8"/>
    <w:rsid w:val="00662654"/>
    <w:rsid w:val="00664631"/>
    <w:rsid w:val="0066685C"/>
    <w:rsid w:val="0067237B"/>
    <w:rsid w:val="00675086"/>
    <w:rsid w:val="0067510E"/>
    <w:rsid w:val="006754C6"/>
    <w:rsid w:val="006757A6"/>
    <w:rsid w:val="00675899"/>
    <w:rsid w:val="00677AC4"/>
    <w:rsid w:val="00682380"/>
    <w:rsid w:val="00682A08"/>
    <w:rsid w:val="006839D0"/>
    <w:rsid w:val="00683E12"/>
    <w:rsid w:val="006848A9"/>
    <w:rsid w:val="00684EF4"/>
    <w:rsid w:val="00686263"/>
    <w:rsid w:val="00690A70"/>
    <w:rsid w:val="00693A76"/>
    <w:rsid w:val="00694348"/>
    <w:rsid w:val="00694B13"/>
    <w:rsid w:val="006955BD"/>
    <w:rsid w:val="006957A1"/>
    <w:rsid w:val="006A021C"/>
    <w:rsid w:val="006A1300"/>
    <w:rsid w:val="006A1576"/>
    <w:rsid w:val="006A3BD5"/>
    <w:rsid w:val="006A42B1"/>
    <w:rsid w:val="006A43A0"/>
    <w:rsid w:val="006A43F2"/>
    <w:rsid w:val="006A474D"/>
    <w:rsid w:val="006A7513"/>
    <w:rsid w:val="006B1FB7"/>
    <w:rsid w:val="006C0D9E"/>
    <w:rsid w:val="006C171C"/>
    <w:rsid w:val="006C2DD4"/>
    <w:rsid w:val="006D023A"/>
    <w:rsid w:val="006D324F"/>
    <w:rsid w:val="006D40C5"/>
    <w:rsid w:val="006D6F71"/>
    <w:rsid w:val="006D7C93"/>
    <w:rsid w:val="006E0177"/>
    <w:rsid w:val="006E35D5"/>
    <w:rsid w:val="006E5A71"/>
    <w:rsid w:val="006E61F2"/>
    <w:rsid w:val="006E7363"/>
    <w:rsid w:val="006F1D13"/>
    <w:rsid w:val="006F52B9"/>
    <w:rsid w:val="006F6320"/>
    <w:rsid w:val="006F7672"/>
    <w:rsid w:val="00700D9B"/>
    <w:rsid w:val="00701571"/>
    <w:rsid w:val="00703D76"/>
    <w:rsid w:val="00703DFD"/>
    <w:rsid w:val="0070635B"/>
    <w:rsid w:val="007065A2"/>
    <w:rsid w:val="007069FD"/>
    <w:rsid w:val="00711A9A"/>
    <w:rsid w:val="00722EEB"/>
    <w:rsid w:val="00723C50"/>
    <w:rsid w:val="00723CB4"/>
    <w:rsid w:val="0072527E"/>
    <w:rsid w:val="0072587A"/>
    <w:rsid w:val="00725E11"/>
    <w:rsid w:val="0072680B"/>
    <w:rsid w:val="00726A9B"/>
    <w:rsid w:val="007276D5"/>
    <w:rsid w:val="007326C4"/>
    <w:rsid w:val="00734606"/>
    <w:rsid w:val="00735E67"/>
    <w:rsid w:val="00741478"/>
    <w:rsid w:val="00742467"/>
    <w:rsid w:val="00742D86"/>
    <w:rsid w:val="007436BD"/>
    <w:rsid w:val="0074400D"/>
    <w:rsid w:val="0074473B"/>
    <w:rsid w:val="007461D2"/>
    <w:rsid w:val="007467A4"/>
    <w:rsid w:val="00750B7B"/>
    <w:rsid w:val="00751B8B"/>
    <w:rsid w:val="00751D3C"/>
    <w:rsid w:val="007533BF"/>
    <w:rsid w:val="00753E8A"/>
    <w:rsid w:val="00755275"/>
    <w:rsid w:val="007553B1"/>
    <w:rsid w:val="00762A8C"/>
    <w:rsid w:val="00762CDE"/>
    <w:rsid w:val="00763190"/>
    <w:rsid w:val="007703E5"/>
    <w:rsid w:val="00771104"/>
    <w:rsid w:val="00771507"/>
    <w:rsid w:val="007725B0"/>
    <w:rsid w:val="007733EC"/>
    <w:rsid w:val="00773B8E"/>
    <w:rsid w:val="00773EDE"/>
    <w:rsid w:val="007749F9"/>
    <w:rsid w:val="00774E9D"/>
    <w:rsid w:val="007764D5"/>
    <w:rsid w:val="00777417"/>
    <w:rsid w:val="00780008"/>
    <w:rsid w:val="0078061C"/>
    <w:rsid w:val="007809FD"/>
    <w:rsid w:val="00781C36"/>
    <w:rsid w:val="007845B2"/>
    <w:rsid w:val="00785C2D"/>
    <w:rsid w:val="00786A9A"/>
    <w:rsid w:val="00787C24"/>
    <w:rsid w:val="00792020"/>
    <w:rsid w:val="00792A7B"/>
    <w:rsid w:val="00794B6B"/>
    <w:rsid w:val="00797039"/>
    <w:rsid w:val="007A2B15"/>
    <w:rsid w:val="007A2E49"/>
    <w:rsid w:val="007A546C"/>
    <w:rsid w:val="007B2E73"/>
    <w:rsid w:val="007B396C"/>
    <w:rsid w:val="007B4F3A"/>
    <w:rsid w:val="007B5456"/>
    <w:rsid w:val="007B5A6F"/>
    <w:rsid w:val="007B79AD"/>
    <w:rsid w:val="007B7D1F"/>
    <w:rsid w:val="007B7D48"/>
    <w:rsid w:val="007C01F4"/>
    <w:rsid w:val="007C3E3B"/>
    <w:rsid w:val="007C428B"/>
    <w:rsid w:val="007C4D2C"/>
    <w:rsid w:val="007C5BBD"/>
    <w:rsid w:val="007C65DF"/>
    <w:rsid w:val="007C67AC"/>
    <w:rsid w:val="007D0D5A"/>
    <w:rsid w:val="007D537F"/>
    <w:rsid w:val="007D552D"/>
    <w:rsid w:val="007D6CEF"/>
    <w:rsid w:val="007D72AF"/>
    <w:rsid w:val="007E1CCC"/>
    <w:rsid w:val="007E4065"/>
    <w:rsid w:val="007E585E"/>
    <w:rsid w:val="007E5A43"/>
    <w:rsid w:val="007E6ABE"/>
    <w:rsid w:val="007E73F3"/>
    <w:rsid w:val="007E7C58"/>
    <w:rsid w:val="007F212D"/>
    <w:rsid w:val="007F2543"/>
    <w:rsid w:val="007F4DBC"/>
    <w:rsid w:val="007F6A2C"/>
    <w:rsid w:val="007F6DA5"/>
    <w:rsid w:val="007F6E58"/>
    <w:rsid w:val="007F7646"/>
    <w:rsid w:val="007F77B4"/>
    <w:rsid w:val="007F7E6F"/>
    <w:rsid w:val="0080057A"/>
    <w:rsid w:val="00802629"/>
    <w:rsid w:val="008055FB"/>
    <w:rsid w:val="00810C6E"/>
    <w:rsid w:val="00810CDF"/>
    <w:rsid w:val="00812127"/>
    <w:rsid w:val="00812657"/>
    <w:rsid w:val="00812F38"/>
    <w:rsid w:val="00815887"/>
    <w:rsid w:val="00820A45"/>
    <w:rsid w:val="00824195"/>
    <w:rsid w:val="00826C01"/>
    <w:rsid w:val="00827D11"/>
    <w:rsid w:val="00830216"/>
    <w:rsid w:val="00830E33"/>
    <w:rsid w:val="008329D6"/>
    <w:rsid w:val="0083409B"/>
    <w:rsid w:val="0083510D"/>
    <w:rsid w:val="00837070"/>
    <w:rsid w:val="008411B6"/>
    <w:rsid w:val="00842581"/>
    <w:rsid w:val="00843D46"/>
    <w:rsid w:val="0084551B"/>
    <w:rsid w:val="00847003"/>
    <w:rsid w:val="00847AF7"/>
    <w:rsid w:val="00851E28"/>
    <w:rsid w:val="0085434B"/>
    <w:rsid w:val="00856F76"/>
    <w:rsid w:val="008571F5"/>
    <w:rsid w:val="0086131C"/>
    <w:rsid w:val="00862853"/>
    <w:rsid w:val="008628FE"/>
    <w:rsid w:val="00863976"/>
    <w:rsid w:val="008663F6"/>
    <w:rsid w:val="00867D8E"/>
    <w:rsid w:val="00870351"/>
    <w:rsid w:val="008723E3"/>
    <w:rsid w:val="00872E98"/>
    <w:rsid w:val="00873B2E"/>
    <w:rsid w:val="00873DCD"/>
    <w:rsid w:val="00877142"/>
    <w:rsid w:val="008815C8"/>
    <w:rsid w:val="008820DC"/>
    <w:rsid w:val="00884B21"/>
    <w:rsid w:val="00885085"/>
    <w:rsid w:val="0089079F"/>
    <w:rsid w:val="00890FF2"/>
    <w:rsid w:val="008931BD"/>
    <w:rsid w:val="008A0765"/>
    <w:rsid w:val="008A3D4A"/>
    <w:rsid w:val="008A6229"/>
    <w:rsid w:val="008A6938"/>
    <w:rsid w:val="008B0BF3"/>
    <w:rsid w:val="008B1B1A"/>
    <w:rsid w:val="008B2677"/>
    <w:rsid w:val="008B3B5A"/>
    <w:rsid w:val="008B3D4D"/>
    <w:rsid w:val="008B466E"/>
    <w:rsid w:val="008B62BF"/>
    <w:rsid w:val="008B75EA"/>
    <w:rsid w:val="008C058F"/>
    <w:rsid w:val="008C0944"/>
    <w:rsid w:val="008C09B7"/>
    <w:rsid w:val="008C0DE1"/>
    <w:rsid w:val="008C10C3"/>
    <w:rsid w:val="008C3560"/>
    <w:rsid w:val="008C53F1"/>
    <w:rsid w:val="008C5AD9"/>
    <w:rsid w:val="008C5D1B"/>
    <w:rsid w:val="008C5DCE"/>
    <w:rsid w:val="008C69F1"/>
    <w:rsid w:val="008C7DA0"/>
    <w:rsid w:val="008D1E68"/>
    <w:rsid w:val="008D26B0"/>
    <w:rsid w:val="008D339D"/>
    <w:rsid w:val="008D566E"/>
    <w:rsid w:val="008D5727"/>
    <w:rsid w:val="008D580A"/>
    <w:rsid w:val="008D69C0"/>
    <w:rsid w:val="008E1268"/>
    <w:rsid w:val="008E2129"/>
    <w:rsid w:val="008E2161"/>
    <w:rsid w:val="008E380F"/>
    <w:rsid w:val="008E4699"/>
    <w:rsid w:val="008E49B4"/>
    <w:rsid w:val="008E4D1D"/>
    <w:rsid w:val="008E6406"/>
    <w:rsid w:val="008E6DEC"/>
    <w:rsid w:val="008F5D97"/>
    <w:rsid w:val="00903079"/>
    <w:rsid w:val="00910B3C"/>
    <w:rsid w:val="00911A8E"/>
    <w:rsid w:val="00911D04"/>
    <w:rsid w:val="0091295F"/>
    <w:rsid w:val="00913A79"/>
    <w:rsid w:val="00914F0B"/>
    <w:rsid w:val="00915EF1"/>
    <w:rsid w:val="00921413"/>
    <w:rsid w:val="00921A97"/>
    <w:rsid w:val="009235AA"/>
    <w:rsid w:val="00923845"/>
    <w:rsid w:val="00925FAF"/>
    <w:rsid w:val="009275C0"/>
    <w:rsid w:val="0093080F"/>
    <w:rsid w:val="00933439"/>
    <w:rsid w:val="00933974"/>
    <w:rsid w:val="00935359"/>
    <w:rsid w:val="00935782"/>
    <w:rsid w:val="00935DF2"/>
    <w:rsid w:val="00936EA1"/>
    <w:rsid w:val="00937F17"/>
    <w:rsid w:val="00943495"/>
    <w:rsid w:val="00943635"/>
    <w:rsid w:val="00945692"/>
    <w:rsid w:val="00951245"/>
    <w:rsid w:val="00951E6E"/>
    <w:rsid w:val="009533C4"/>
    <w:rsid w:val="009543D7"/>
    <w:rsid w:val="009577AD"/>
    <w:rsid w:val="00957966"/>
    <w:rsid w:val="0096089C"/>
    <w:rsid w:val="00961536"/>
    <w:rsid w:val="00964274"/>
    <w:rsid w:val="009655FE"/>
    <w:rsid w:val="00966F7D"/>
    <w:rsid w:val="009727C5"/>
    <w:rsid w:val="00974262"/>
    <w:rsid w:val="00981954"/>
    <w:rsid w:val="00982D5F"/>
    <w:rsid w:val="00983A53"/>
    <w:rsid w:val="00984A58"/>
    <w:rsid w:val="00985569"/>
    <w:rsid w:val="0098704B"/>
    <w:rsid w:val="0099155A"/>
    <w:rsid w:val="009920C7"/>
    <w:rsid w:val="0099392F"/>
    <w:rsid w:val="00994EB5"/>
    <w:rsid w:val="009950E2"/>
    <w:rsid w:val="00995242"/>
    <w:rsid w:val="00996736"/>
    <w:rsid w:val="009A11E6"/>
    <w:rsid w:val="009A1329"/>
    <w:rsid w:val="009A1FF5"/>
    <w:rsid w:val="009A272E"/>
    <w:rsid w:val="009A2F8C"/>
    <w:rsid w:val="009A3A73"/>
    <w:rsid w:val="009A4250"/>
    <w:rsid w:val="009A5791"/>
    <w:rsid w:val="009A647C"/>
    <w:rsid w:val="009A7820"/>
    <w:rsid w:val="009B0AD4"/>
    <w:rsid w:val="009B0B00"/>
    <w:rsid w:val="009B235D"/>
    <w:rsid w:val="009B2DCC"/>
    <w:rsid w:val="009B363C"/>
    <w:rsid w:val="009B3E13"/>
    <w:rsid w:val="009B4132"/>
    <w:rsid w:val="009B416F"/>
    <w:rsid w:val="009B7647"/>
    <w:rsid w:val="009C0B8C"/>
    <w:rsid w:val="009C1676"/>
    <w:rsid w:val="009C2677"/>
    <w:rsid w:val="009C36F7"/>
    <w:rsid w:val="009C3AAC"/>
    <w:rsid w:val="009C6CDB"/>
    <w:rsid w:val="009C6F2A"/>
    <w:rsid w:val="009C77BF"/>
    <w:rsid w:val="009D1C40"/>
    <w:rsid w:val="009D373B"/>
    <w:rsid w:val="009D58A4"/>
    <w:rsid w:val="009D5A12"/>
    <w:rsid w:val="009D5CCA"/>
    <w:rsid w:val="009D651A"/>
    <w:rsid w:val="009E08EB"/>
    <w:rsid w:val="009E378F"/>
    <w:rsid w:val="009E3B6A"/>
    <w:rsid w:val="009E4D45"/>
    <w:rsid w:val="009E5B11"/>
    <w:rsid w:val="009E5DD5"/>
    <w:rsid w:val="009F3DD0"/>
    <w:rsid w:val="009F5C59"/>
    <w:rsid w:val="009F644A"/>
    <w:rsid w:val="009F64F7"/>
    <w:rsid w:val="009F7033"/>
    <w:rsid w:val="00A02047"/>
    <w:rsid w:val="00A025F9"/>
    <w:rsid w:val="00A06443"/>
    <w:rsid w:val="00A06815"/>
    <w:rsid w:val="00A07904"/>
    <w:rsid w:val="00A07AB2"/>
    <w:rsid w:val="00A07B78"/>
    <w:rsid w:val="00A07D2F"/>
    <w:rsid w:val="00A100F9"/>
    <w:rsid w:val="00A1063C"/>
    <w:rsid w:val="00A11C8D"/>
    <w:rsid w:val="00A129ED"/>
    <w:rsid w:val="00A1581A"/>
    <w:rsid w:val="00A1647B"/>
    <w:rsid w:val="00A16BED"/>
    <w:rsid w:val="00A2062E"/>
    <w:rsid w:val="00A212DB"/>
    <w:rsid w:val="00A22808"/>
    <w:rsid w:val="00A25CA2"/>
    <w:rsid w:val="00A300C4"/>
    <w:rsid w:val="00A33210"/>
    <w:rsid w:val="00A341BE"/>
    <w:rsid w:val="00A34D60"/>
    <w:rsid w:val="00A357BF"/>
    <w:rsid w:val="00A35B67"/>
    <w:rsid w:val="00A3648E"/>
    <w:rsid w:val="00A37909"/>
    <w:rsid w:val="00A43B1A"/>
    <w:rsid w:val="00A44098"/>
    <w:rsid w:val="00A51FE8"/>
    <w:rsid w:val="00A526B2"/>
    <w:rsid w:val="00A53278"/>
    <w:rsid w:val="00A5375A"/>
    <w:rsid w:val="00A54576"/>
    <w:rsid w:val="00A575B9"/>
    <w:rsid w:val="00A57875"/>
    <w:rsid w:val="00A60135"/>
    <w:rsid w:val="00A60B4D"/>
    <w:rsid w:val="00A611C6"/>
    <w:rsid w:val="00A613B8"/>
    <w:rsid w:val="00A616AE"/>
    <w:rsid w:val="00A62AAC"/>
    <w:rsid w:val="00A6348E"/>
    <w:rsid w:val="00A64343"/>
    <w:rsid w:val="00A6590B"/>
    <w:rsid w:val="00A665A9"/>
    <w:rsid w:val="00A66949"/>
    <w:rsid w:val="00A710BD"/>
    <w:rsid w:val="00A729A8"/>
    <w:rsid w:val="00A74D9A"/>
    <w:rsid w:val="00A75F8D"/>
    <w:rsid w:val="00A77131"/>
    <w:rsid w:val="00A801C2"/>
    <w:rsid w:val="00A80371"/>
    <w:rsid w:val="00A80657"/>
    <w:rsid w:val="00A81583"/>
    <w:rsid w:val="00A8356E"/>
    <w:rsid w:val="00A83A28"/>
    <w:rsid w:val="00A852A8"/>
    <w:rsid w:val="00A853FD"/>
    <w:rsid w:val="00A85D7A"/>
    <w:rsid w:val="00A87C7D"/>
    <w:rsid w:val="00A91EB7"/>
    <w:rsid w:val="00A9298F"/>
    <w:rsid w:val="00A97280"/>
    <w:rsid w:val="00A97888"/>
    <w:rsid w:val="00A97E9D"/>
    <w:rsid w:val="00AA08CD"/>
    <w:rsid w:val="00AA1082"/>
    <w:rsid w:val="00AA2C20"/>
    <w:rsid w:val="00AA2C51"/>
    <w:rsid w:val="00AA2D20"/>
    <w:rsid w:val="00AA4795"/>
    <w:rsid w:val="00AA54D2"/>
    <w:rsid w:val="00AA5555"/>
    <w:rsid w:val="00AA7417"/>
    <w:rsid w:val="00AB1F4F"/>
    <w:rsid w:val="00AB3FDD"/>
    <w:rsid w:val="00AB4DC4"/>
    <w:rsid w:val="00AC1E2A"/>
    <w:rsid w:val="00AC2024"/>
    <w:rsid w:val="00AC5198"/>
    <w:rsid w:val="00AC6B61"/>
    <w:rsid w:val="00AC7213"/>
    <w:rsid w:val="00AC76A2"/>
    <w:rsid w:val="00AD06CC"/>
    <w:rsid w:val="00AD17BA"/>
    <w:rsid w:val="00AD1B4D"/>
    <w:rsid w:val="00AD67FC"/>
    <w:rsid w:val="00AD68F4"/>
    <w:rsid w:val="00AD7602"/>
    <w:rsid w:val="00AE1D2E"/>
    <w:rsid w:val="00AE31A5"/>
    <w:rsid w:val="00AE37F9"/>
    <w:rsid w:val="00AE3D99"/>
    <w:rsid w:val="00AE67EB"/>
    <w:rsid w:val="00AE7570"/>
    <w:rsid w:val="00AF2C81"/>
    <w:rsid w:val="00AF3BF3"/>
    <w:rsid w:val="00AF3D82"/>
    <w:rsid w:val="00AF48E2"/>
    <w:rsid w:val="00AF5019"/>
    <w:rsid w:val="00AF79CD"/>
    <w:rsid w:val="00B0002D"/>
    <w:rsid w:val="00B03C37"/>
    <w:rsid w:val="00B06397"/>
    <w:rsid w:val="00B069DE"/>
    <w:rsid w:val="00B070CC"/>
    <w:rsid w:val="00B07F5E"/>
    <w:rsid w:val="00B104D1"/>
    <w:rsid w:val="00B144E5"/>
    <w:rsid w:val="00B15E11"/>
    <w:rsid w:val="00B16C1A"/>
    <w:rsid w:val="00B17E4F"/>
    <w:rsid w:val="00B17F5C"/>
    <w:rsid w:val="00B220DF"/>
    <w:rsid w:val="00B23E11"/>
    <w:rsid w:val="00B25046"/>
    <w:rsid w:val="00B256FF"/>
    <w:rsid w:val="00B279FA"/>
    <w:rsid w:val="00B31357"/>
    <w:rsid w:val="00B316A5"/>
    <w:rsid w:val="00B32BF7"/>
    <w:rsid w:val="00B334F6"/>
    <w:rsid w:val="00B3353C"/>
    <w:rsid w:val="00B35C3A"/>
    <w:rsid w:val="00B449DB"/>
    <w:rsid w:val="00B47649"/>
    <w:rsid w:val="00B50A9B"/>
    <w:rsid w:val="00B5135B"/>
    <w:rsid w:val="00B51547"/>
    <w:rsid w:val="00B529DF"/>
    <w:rsid w:val="00B52ED5"/>
    <w:rsid w:val="00B5415C"/>
    <w:rsid w:val="00B54494"/>
    <w:rsid w:val="00B55706"/>
    <w:rsid w:val="00B60CDF"/>
    <w:rsid w:val="00B610DD"/>
    <w:rsid w:val="00B64514"/>
    <w:rsid w:val="00B6528C"/>
    <w:rsid w:val="00B67084"/>
    <w:rsid w:val="00B67145"/>
    <w:rsid w:val="00B74990"/>
    <w:rsid w:val="00B80657"/>
    <w:rsid w:val="00B81D53"/>
    <w:rsid w:val="00B836A5"/>
    <w:rsid w:val="00B83717"/>
    <w:rsid w:val="00B84219"/>
    <w:rsid w:val="00B8463C"/>
    <w:rsid w:val="00B84794"/>
    <w:rsid w:val="00B8599A"/>
    <w:rsid w:val="00B86498"/>
    <w:rsid w:val="00B86513"/>
    <w:rsid w:val="00B87B4D"/>
    <w:rsid w:val="00B9210A"/>
    <w:rsid w:val="00B93BE1"/>
    <w:rsid w:val="00B95DE1"/>
    <w:rsid w:val="00B95E02"/>
    <w:rsid w:val="00B9767C"/>
    <w:rsid w:val="00B97FA2"/>
    <w:rsid w:val="00BA0D75"/>
    <w:rsid w:val="00BA2D32"/>
    <w:rsid w:val="00BA4D0F"/>
    <w:rsid w:val="00BA6734"/>
    <w:rsid w:val="00BB287D"/>
    <w:rsid w:val="00BB4115"/>
    <w:rsid w:val="00BB6165"/>
    <w:rsid w:val="00BC0609"/>
    <w:rsid w:val="00BC0B44"/>
    <w:rsid w:val="00BC16B1"/>
    <w:rsid w:val="00BC2B5C"/>
    <w:rsid w:val="00BC402C"/>
    <w:rsid w:val="00BC40D6"/>
    <w:rsid w:val="00BC4456"/>
    <w:rsid w:val="00BC7C00"/>
    <w:rsid w:val="00BE1C7C"/>
    <w:rsid w:val="00BE22B2"/>
    <w:rsid w:val="00BE4B52"/>
    <w:rsid w:val="00BE5754"/>
    <w:rsid w:val="00BE62D5"/>
    <w:rsid w:val="00BF01C4"/>
    <w:rsid w:val="00BF06B7"/>
    <w:rsid w:val="00BF0A5E"/>
    <w:rsid w:val="00BF0F75"/>
    <w:rsid w:val="00BF2242"/>
    <w:rsid w:val="00BF2BA3"/>
    <w:rsid w:val="00BF37B9"/>
    <w:rsid w:val="00C03DAA"/>
    <w:rsid w:val="00C0569F"/>
    <w:rsid w:val="00C10738"/>
    <w:rsid w:val="00C1227E"/>
    <w:rsid w:val="00C14851"/>
    <w:rsid w:val="00C15119"/>
    <w:rsid w:val="00C15C7A"/>
    <w:rsid w:val="00C15F81"/>
    <w:rsid w:val="00C166CB"/>
    <w:rsid w:val="00C17E41"/>
    <w:rsid w:val="00C17EBE"/>
    <w:rsid w:val="00C2012E"/>
    <w:rsid w:val="00C2021D"/>
    <w:rsid w:val="00C22CF5"/>
    <w:rsid w:val="00C2388E"/>
    <w:rsid w:val="00C251F9"/>
    <w:rsid w:val="00C25F7E"/>
    <w:rsid w:val="00C262DD"/>
    <w:rsid w:val="00C2769B"/>
    <w:rsid w:val="00C27DED"/>
    <w:rsid w:val="00C310C3"/>
    <w:rsid w:val="00C31578"/>
    <w:rsid w:val="00C31AAC"/>
    <w:rsid w:val="00C31F5F"/>
    <w:rsid w:val="00C33879"/>
    <w:rsid w:val="00C34B1D"/>
    <w:rsid w:val="00C368DE"/>
    <w:rsid w:val="00C36E64"/>
    <w:rsid w:val="00C43533"/>
    <w:rsid w:val="00C43FBD"/>
    <w:rsid w:val="00C44E0B"/>
    <w:rsid w:val="00C45235"/>
    <w:rsid w:val="00C454F5"/>
    <w:rsid w:val="00C45B50"/>
    <w:rsid w:val="00C53FE3"/>
    <w:rsid w:val="00C54BB8"/>
    <w:rsid w:val="00C5730C"/>
    <w:rsid w:val="00C5791B"/>
    <w:rsid w:val="00C60C86"/>
    <w:rsid w:val="00C61D8F"/>
    <w:rsid w:val="00C64F68"/>
    <w:rsid w:val="00C671FF"/>
    <w:rsid w:val="00C7219E"/>
    <w:rsid w:val="00C72AFC"/>
    <w:rsid w:val="00C743B4"/>
    <w:rsid w:val="00C760DC"/>
    <w:rsid w:val="00C7709D"/>
    <w:rsid w:val="00C8265C"/>
    <w:rsid w:val="00C82B07"/>
    <w:rsid w:val="00C84ED3"/>
    <w:rsid w:val="00C85307"/>
    <w:rsid w:val="00C87F29"/>
    <w:rsid w:val="00C9135E"/>
    <w:rsid w:val="00C92346"/>
    <w:rsid w:val="00C923CF"/>
    <w:rsid w:val="00C944DF"/>
    <w:rsid w:val="00C965AB"/>
    <w:rsid w:val="00C96D00"/>
    <w:rsid w:val="00C96D30"/>
    <w:rsid w:val="00C977C4"/>
    <w:rsid w:val="00CA08E5"/>
    <w:rsid w:val="00CA2DA8"/>
    <w:rsid w:val="00CA392F"/>
    <w:rsid w:val="00CA7A2A"/>
    <w:rsid w:val="00CB2630"/>
    <w:rsid w:val="00CB34D1"/>
    <w:rsid w:val="00CB5023"/>
    <w:rsid w:val="00CB7C4E"/>
    <w:rsid w:val="00CC2714"/>
    <w:rsid w:val="00CC36AE"/>
    <w:rsid w:val="00CC388C"/>
    <w:rsid w:val="00CC3C07"/>
    <w:rsid w:val="00CC4272"/>
    <w:rsid w:val="00CC557B"/>
    <w:rsid w:val="00CC6258"/>
    <w:rsid w:val="00CC7281"/>
    <w:rsid w:val="00CC7B83"/>
    <w:rsid w:val="00CD0A72"/>
    <w:rsid w:val="00CD209C"/>
    <w:rsid w:val="00CD4483"/>
    <w:rsid w:val="00CD62F5"/>
    <w:rsid w:val="00CD7E4D"/>
    <w:rsid w:val="00CE1EA1"/>
    <w:rsid w:val="00CE2381"/>
    <w:rsid w:val="00CE39A3"/>
    <w:rsid w:val="00CE3A8D"/>
    <w:rsid w:val="00CE4744"/>
    <w:rsid w:val="00CE4FBA"/>
    <w:rsid w:val="00CE570D"/>
    <w:rsid w:val="00CE6B25"/>
    <w:rsid w:val="00CF20B3"/>
    <w:rsid w:val="00CF2B48"/>
    <w:rsid w:val="00D00D79"/>
    <w:rsid w:val="00D02C52"/>
    <w:rsid w:val="00D038FA"/>
    <w:rsid w:val="00D04745"/>
    <w:rsid w:val="00D05CAE"/>
    <w:rsid w:val="00D05E9C"/>
    <w:rsid w:val="00D10E59"/>
    <w:rsid w:val="00D11694"/>
    <w:rsid w:val="00D12C5A"/>
    <w:rsid w:val="00D13221"/>
    <w:rsid w:val="00D134F1"/>
    <w:rsid w:val="00D13A29"/>
    <w:rsid w:val="00D14A1D"/>
    <w:rsid w:val="00D159C2"/>
    <w:rsid w:val="00D15AE6"/>
    <w:rsid w:val="00D247BC"/>
    <w:rsid w:val="00D25A2D"/>
    <w:rsid w:val="00D260E2"/>
    <w:rsid w:val="00D309B3"/>
    <w:rsid w:val="00D30EB8"/>
    <w:rsid w:val="00D3127C"/>
    <w:rsid w:val="00D320A8"/>
    <w:rsid w:val="00D341BB"/>
    <w:rsid w:val="00D35692"/>
    <w:rsid w:val="00D35CCC"/>
    <w:rsid w:val="00D40574"/>
    <w:rsid w:val="00D41B9D"/>
    <w:rsid w:val="00D45A66"/>
    <w:rsid w:val="00D46BE0"/>
    <w:rsid w:val="00D47B7B"/>
    <w:rsid w:val="00D51EF5"/>
    <w:rsid w:val="00D53ACF"/>
    <w:rsid w:val="00D55D72"/>
    <w:rsid w:val="00D567ED"/>
    <w:rsid w:val="00D6207A"/>
    <w:rsid w:val="00D64E92"/>
    <w:rsid w:val="00D73C25"/>
    <w:rsid w:val="00D73FC9"/>
    <w:rsid w:val="00D75E85"/>
    <w:rsid w:val="00D769DB"/>
    <w:rsid w:val="00D76C52"/>
    <w:rsid w:val="00D779DD"/>
    <w:rsid w:val="00D82D21"/>
    <w:rsid w:val="00D83BE6"/>
    <w:rsid w:val="00D84378"/>
    <w:rsid w:val="00D848B0"/>
    <w:rsid w:val="00D84F72"/>
    <w:rsid w:val="00D872BA"/>
    <w:rsid w:val="00D872BB"/>
    <w:rsid w:val="00D87DBB"/>
    <w:rsid w:val="00D9045C"/>
    <w:rsid w:val="00D92CD3"/>
    <w:rsid w:val="00D94780"/>
    <w:rsid w:val="00D96443"/>
    <w:rsid w:val="00DA0592"/>
    <w:rsid w:val="00DA1C75"/>
    <w:rsid w:val="00DA1FBE"/>
    <w:rsid w:val="00DA3A5E"/>
    <w:rsid w:val="00DA4026"/>
    <w:rsid w:val="00DA4310"/>
    <w:rsid w:val="00DA6BB4"/>
    <w:rsid w:val="00DA6DF5"/>
    <w:rsid w:val="00DA714D"/>
    <w:rsid w:val="00DC0045"/>
    <w:rsid w:val="00DC2872"/>
    <w:rsid w:val="00DC2BA0"/>
    <w:rsid w:val="00DC42C0"/>
    <w:rsid w:val="00DC50F9"/>
    <w:rsid w:val="00DC6938"/>
    <w:rsid w:val="00DC6B11"/>
    <w:rsid w:val="00DC6F60"/>
    <w:rsid w:val="00DC70D3"/>
    <w:rsid w:val="00DD1A4E"/>
    <w:rsid w:val="00DD27CC"/>
    <w:rsid w:val="00DD5118"/>
    <w:rsid w:val="00DD6EF2"/>
    <w:rsid w:val="00DD7343"/>
    <w:rsid w:val="00DD7E08"/>
    <w:rsid w:val="00DE0BDC"/>
    <w:rsid w:val="00DE0F81"/>
    <w:rsid w:val="00DE21AD"/>
    <w:rsid w:val="00DE2CF6"/>
    <w:rsid w:val="00DE3E71"/>
    <w:rsid w:val="00DE5494"/>
    <w:rsid w:val="00DE6121"/>
    <w:rsid w:val="00DE6184"/>
    <w:rsid w:val="00DE6858"/>
    <w:rsid w:val="00DE779D"/>
    <w:rsid w:val="00DE7AC8"/>
    <w:rsid w:val="00DE7EB8"/>
    <w:rsid w:val="00DF191A"/>
    <w:rsid w:val="00DF21FA"/>
    <w:rsid w:val="00DF2EA0"/>
    <w:rsid w:val="00DF3FC8"/>
    <w:rsid w:val="00DF7D1E"/>
    <w:rsid w:val="00E00880"/>
    <w:rsid w:val="00E02185"/>
    <w:rsid w:val="00E0527D"/>
    <w:rsid w:val="00E06CC2"/>
    <w:rsid w:val="00E0790D"/>
    <w:rsid w:val="00E1067A"/>
    <w:rsid w:val="00E11277"/>
    <w:rsid w:val="00E11294"/>
    <w:rsid w:val="00E11ED6"/>
    <w:rsid w:val="00E11F6C"/>
    <w:rsid w:val="00E1477A"/>
    <w:rsid w:val="00E14C9F"/>
    <w:rsid w:val="00E20362"/>
    <w:rsid w:val="00E206FD"/>
    <w:rsid w:val="00E21EA1"/>
    <w:rsid w:val="00E22EFE"/>
    <w:rsid w:val="00E25530"/>
    <w:rsid w:val="00E2610F"/>
    <w:rsid w:val="00E2680B"/>
    <w:rsid w:val="00E27AA9"/>
    <w:rsid w:val="00E30B20"/>
    <w:rsid w:val="00E334C9"/>
    <w:rsid w:val="00E3384D"/>
    <w:rsid w:val="00E34B1E"/>
    <w:rsid w:val="00E34E12"/>
    <w:rsid w:val="00E36181"/>
    <w:rsid w:val="00E36302"/>
    <w:rsid w:val="00E3728E"/>
    <w:rsid w:val="00E37554"/>
    <w:rsid w:val="00E37602"/>
    <w:rsid w:val="00E37D0C"/>
    <w:rsid w:val="00E37E04"/>
    <w:rsid w:val="00E44579"/>
    <w:rsid w:val="00E448B1"/>
    <w:rsid w:val="00E455CD"/>
    <w:rsid w:val="00E46403"/>
    <w:rsid w:val="00E467A1"/>
    <w:rsid w:val="00E47BDB"/>
    <w:rsid w:val="00E47D4D"/>
    <w:rsid w:val="00E502B2"/>
    <w:rsid w:val="00E5032F"/>
    <w:rsid w:val="00E51766"/>
    <w:rsid w:val="00E52266"/>
    <w:rsid w:val="00E53B4C"/>
    <w:rsid w:val="00E56D48"/>
    <w:rsid w:val="00E606CB"/>
    <w:rsid w:val="00E60A2A"/>
    <w:rsid w:val="00E640C4"/>
    <w:rsid w:val="00E713E7"/>
    <w:rsid w:val="00E7302B"/>
    <w:rsid w:val="00E7573B"/>
    <w:rsid w:val="00E7754F"/>
    <w:rsid w:val="00E81A19"/>
    <w:rsid w:val="00E81C97"/>
    <w:rsid w:val="00E83E67"/>
    <w:rsid w:val="00E84E7E"/>
    <w:rsid w:val="00E85203"/>
    <w:rsid w:val="00E85EDF"/>
    <w:rsid w:val="00E879E3"/>
    <w:rsid w:val="00E934B9"/>
    <w:rsid w:val="00E93610"/>
    <w:rsid w:val="00E94C3D"/>
    <w:rsid w:val="00E975E6"/>
    <w:rsid w:val="00EA352F"/>
    <w:rsid w:val="00EA3AF2"/>
    <w:rsid w:val="00EA3BF8"/>
    <w:rsid w:val="00EA4AA4"/>
    <w:rsid w:val="00EA6E18"/>
    <w:rsid w:val="00EB2734"/>
    <w:rsid w:val="00EB6625"/>
    <w:rsid w:val="00EB6F96"/>
    <w:rsid w:val="00EC1FE1"/>
    <w:rsid w:val="00EC4274"/>
    <w:rsid w:val="00EC5F0B"/>
    <w:rsid w:val="00EC75CA"/>
    <w:rsid w:val="00EC7EE1"/>
    <w:rsid w:val="00ED29EB"/>
    <w:rsid w:val="00ED3BC2"/>
    <w:rsid w:val="00ED499C"/>
    <w:rsid w:val="00ED50C4"/>
    <w:rsid w:val="00ED7A1C"/>
    <w:rsid w:val="00ED7DCB"/>
    <w:rsid w:val="00EE0300"/>
    <w:rsid w:val="00EE2422"/>
    <w:rsid w:val="00EE2C08"/>
    <w:rsid w:val="00EE43A2"/>
    <w:rsid w:val="00EE50A3"/>
    <w:rsid w:val="00EE5243"/>
    <w:rsid w:val="00EE539C"/>
    <w:rsid w:val="00EE7584"/>
    <w:rsid w:val="00EE7877"/>
    <w:rsid w:val="00EF0183"/>
    <w:rsid w:val="00EF492F"/>
    <w:rsid w:val="00EF4972"/>
    <w:rsid w:val="00EF4BAA"/>
    <w:rsid w:val="00EF566C"/>
    <w:rsid w:val="00EF5C12"/>
    <w:rsid w:val="00EF5E2F"/>
    <w:rsid w:val="00EF5F22"/>
    <w:rsid w:val="00EF71FD"/>
    <w:rsid w:val="00F002E0"/>
    <w:rsid w:val="00F01E92"/>
    <w:rsid w:val="00F01F61"/>
    <w:rsid w:val="00F026CD"/>
    <w:rsid w:val="00F07EF6"/>
    <w:rsid w:val="00F12D3D"/>
    <w:rsid w:val="00F21CC7"/>
    <w:rsid w:val="00F2384C"/>
    <w:rsid w:val="00F23E9A"/>
    <w:rsid w:val="00F25405"/>
    <w:rsid w:val="00F2622B"/>
    <w:rsid w:val="00F2782F"/>
    <w:rsid w:val="00F32397"/>
    <w:rsid w:val="00F3268E"/>
    <w:rsid w:val="00F335A2"/>
    <w:rsid w:val="00F35276"/>
    <w:rsid w:val="00F3581E"/>
    <w:rsid w:val="00F358B3"/>
    <w:rsid w:val="00F360A7"/>
    <w:rsid w:val="00F40827"/>
    <w:rsid w:val="00F447B0"/>
    <w:rsid w:val="00F50604"/>
    <w:rsid w:val="00F524D7"/>
    <w:rsid w:val="00F54600"/>
    <w:rsid w:val="00F60136"/>
    <w:rsid w:val="00F63E8A"/>
    <w:rsid w:val="00F64E57"/>
    <w:rsid w:val="00F657FC"/>
    <w:rsid w:val="00F668DA"/>
    <w:rsid w:val="00F66DE4"/>
    <w:rsid w:val="00F70503"/>
    <w:rsid w:val="00F7050B"/>
    <w:rsid w:val="00F72331"/>
    <w:rsid w:val="00F72B42"/>
    <w:rsid w:val="00F733D3"/>
    <w:rsid w:val="00F73C7A"/>
    <w:rsid w:val="00F76A4B"/>
    <w:rsid w:val="00F7718F"/>
    <w:rsid w:val="00F8096B"/>
    <w:rsid w:val="00F81A1A"/>
    <w:rsid w:val="00F87311"/>
    <w:rsid w:val="00F907E0"/>
    <w:rsid w:val="00F90E8B"/>
    <w:rsid w:val="00F9117E"/>
    <w:rsid w:val="00F91D38"/>
    <w:rsid w:val="00F91FCD"/>
    <w:rsid w:val="00F930A1"/>
    <w:rsid w:val="00F94EED"/>
    <w:rsid w:val="00F94F94"/>
    <w:rsid w:val="00F96BBD"/>
    <w:rsid w:val="00FA0615"/>
    <w:rsid w:val="00FA1D2A"/>
    <w:rsid w:val="00FA233F"/>
    <w:rsid w:val="00FA3A12"/>
    <w:rsid w:val="00FA3A75"/>
    <w:rsid w:val="00FA4AB1"/>
    <w:rsid w:val="00FA61B7"/>
    <w:rsid w:val="00FA6E6C"/>
    <w:rsid w:val="00FA71B8"/>
    <w:rsid w:val="00FA7D71"/>
    <w:rsid w:val="00FB1AD5"/>
    <w:rsid w:val="00FB1B04"/>
    <w:rsid w:val="00FB26A2"/>
    <w:rsid w:val="00FB2725"/>
    <w:rsid w:val="00FB3395"/>
    <w:rsid w:val="00FC1332"/>
    <w:rsid w:val="00FC3058"/>
    <w:rsid w:val="00FC386C"/>
    <w:rsid w:val="00FC465A"/>
    <w:rsid w:val="00FC47E7"/>
    <w:rsid w:val="00FC5FE1"/>
    <w:rsid w:val="00FC6592"/>
    <w:rsid w:val="00FC7BA6"/>
    <w:rsid w:val="00FC7BD2"/>
    <w:rsid w:val="00FD0DA4"/>
    <w:rsid w:val="00FD1871"/>
    <w:rsid w:val="00FD1D75"/>
    <w:rsid w:val="00FD2AE8"/>
    <w:rsid w:val="00FD4626"/>
    <w:rsid w:val="00FD5C50"/>
    <w:rsid w:val="00FD6B7B"/>
    <w:rsid w:val="00FD7135"/>
    <w:rsid w:val="00FD76B6"/>
    <w:rsid w:val="00FE0688"/>
    <w:rsid w:val="00FE224E"/>
    <w:rsid w:val="00FE324C"/>
    <w:rsid w:val="00FE3F11"/>
    <w:rsid w:val="00FE4235"/>
    <w:rsid w:val="00FE4299"/>
    <w:rsid w:val="00FE62D8"/>
    <w:rsid w:val="00FE780B"/>
    <w:rsid w:val="00FF2F78"/>
    <w:rsid w:val="00FF3707"/>
    <w:rsid w:val="00FF4199"/>
    <w:rsid w:val="00FF46C4"/>
    <w:rsid w:val="0277F25F"/>
    <w:rsid w:val="53E8E3A1"/>
    <w:rsid w:val="6424B765"/>
    <w:rsid w:val="7616BE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7F2E29"/>
  <w15:docId w15:val="{4E1D77A2-4398-4102-9647-44CBE23D9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A2F8C"/>
    <w:pPr>
      <w:spacing w:before="120" w:after="120" w:line="288" w:lineRule="auto"/>
      <w:ind w:firstLine="720"/>
      <w:jc w:val="both"/>
    </w:pPr>
    <w:rPr>
      <w:rFonts w:ascii="Times New Roman" w:hAnsi="Times New Roman"/>
      <w:sz w:val="26"/>
    </w:rPr>
  </w:style>
  <w:style w:type="paragraph" w:styleId="u1">
    <w:name w:val="heading 1"/>
    <w:basedOn w:val="Binhthng"/>
    <w:next w:val="Binhthng"/>
    <w:link w:val="u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u2">
    <w:name w:val="heading 2"/>
    <w:basedOn w:val="Binhthng"/>
    <w:next w:val="Binhthng"/>
    <w:link w:val="u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u3">
    <w:name w:val="heading 3"/>
    <w:basedOn w:val="Binhthng"/>
    <w:next w:val="Binhthng"/>
    <w:link w:val="u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u4">
    <w:name w:val="heading 4"/>
    <w:basedOn w:val="Binhthng"/>
    <w:next w:val="Binhthng"/>
    <w:link w:val="u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u5">
    <w:name w:val="heading 5"/>
    <w:basedOn w:val="Binhthng"/>
    <w:next w:val="Binhthng"/>
    <w:link w:val="u5Char"/>
    <w:uiPriority w:val="9"/>
    <w:unhideWhenUsed/>
    <w:rsid w:val="00F25405"/>
    <w:pPr>
      <w:keepNext/>
      <w:keepLines/>
      <w:numPr>
        <w:ilvl w:val="4"/>
        <w:numId w:val="4"/>
      </w:numPr>
      <w:spacing w:before="200" w:after="0"/>
      <w:outlineLvl w:val="4"/>
    </w:pPr>
    <w:rPr>
      <w:rFonts w:eastAsiaTheme="majorEastAsia" w:cstheme="majorBidi"/>
    </w:rPr>
  </w:style>
  <w:style w:type="paragraph" w:styleId="u6">
    <w:name w:val="heading 6"/>
    <w:basedOn w:val="Binhthng"/>
    <w:next w:val="Binhthng"/>
    <w:link w:val="u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u7">
    <w:name w:val="heading 7"/>
    <w:basedOn w:val="Binhthng"/>
    <w:next w:val="Binhthng"/>
    <w:link w:val="u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u9">
    <w:name w:val="heading 9"/>
    <w:basedOn w:val="Binhthng"/>
    <w:next w:val="Binhthng"/>
    <w:link w:val="u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67103"/>
    <w:rPr>
      <w:rFonts w:ascii="Times New Roman" w:eastAsiaTheme="majorEastAsia" w:hAnsi="Times New Roman" w:cstheme="majorBidi"/>
      <w:b/>
      <w:bCs/>
      <w:sz w:val="32"/>
      <w:szCs w:val="28"/>
    </w:rPr>
  </w:style>
  <w:style w:type="character" w:customStyle="1" w:styleId="u2Char">
    <w:name w:val="Đầu đề 2 Char"/>
    <w:basedOn w:val="Phngmcinhcuaoanvn"/>
    <w:link w:val="u2"/>
    <w:uiPriority w:val="9"/>
    <w:rsid w:val="00566A64"/>
    <w:rPr>
      <w:rFonts w:ascii="Times New Roman" w:eastAsiaTheme="majorEastAsia" w:hAnsi="Times New Roman" w:cstheme="majorBidi"/>
      <w:b/>
      <w:bCs/>
      <w:sz w:val="28"/>
      <w:szCs w:val="26"/>
    </w:rPr>
  </w:style>
  <w:style w:type="character" w:customStyle="1" w:styleId="u3Char">
    <w:name w:val="Đầu đề 3 Char"/>
    <w:basedOn w:val="Phngmcinhcuaoanvn"/>
    <w:link w:val="u3"/>
    <w:uiPriority w:val="9"/>
    <w:rsid w:val="00CB2630"/>
    <w:rPr>
      <w:rFonts w:ascii="Times New Roman" w:eastAsiaTheme="majorEastAsia" w:hAnsi="Times New Roman" w:cstheme="majorBidi"/>
      <w:b/>
      <w:bCs/>
      <w:i/>
      <w:sz w:val="26"/>
    </w:rPr>
  </w:style>
  <w:style w:type="character" w:customStyle="1" w:styleId="u4Char">
    <w:name w:val="Đầu đề 4 Char"/>
    <w:basedOn w:val="Phngmcinhcuaoanvn"/>
    <w:link w:val="u4"/>
    <w:uiPriority w:val="9"/>
    <w:rsid w:val="00424822"/>
    <w:rPr>
      <w:rFonts w:ascii="Times New Roman" w:eastAsiaTheme="majorEastAsia" w:hAnsi="Times New Roman" w:cstheme="majorBidi"/>
      <w:bCs/>
      <w:i/>
      <w:iCs/>
      <w:sz w:val="26"/>
    </w:rPr>
  </w:style>
  <w:style w:type="paragraph" w:styleId="Mucluc1">
    <w:name w:val="toc 1"/>
    <w:basedOn w:val="Binhthng"/>
    <w:next w:val="Binhthng"/>
    <w:autoRedefine/>
    <w:uiPriority w:val="39"/>
    <w:unhideWhenUsed/>
    <w:rsid w:val="004D0C0A"/>
    <w:pPr>
      <w:tabs>
        <w:tab w:val="right" w:leader="dot" w:pos="9061"/>
      </w:tabs>
      <w:spacing w:before="180" w:after="60" w:line="240" w:lineRule="auto"/>
    </w:pPr>
    <w:rPr>
      <w:b/>
      <w:sz w:val="24"/>
    </w:rPr>
  </w:style>
  <w:style w:type="paragraph" w:styleId="Mucluc2">
    <w:name w:val="toc 2"/>
    <w:basedOn w:val="Binhthng"/>
    <w:next w:val="Binhthng"/>
    <w:autoRedefine/>
    <w:uiPriority w:val="39"/>
    <w:unhideWhenUsed/>
    <w:rsid w:val="0091295F"/>
    <w:pPr>
      <w:spacing w:before="180" w:after="60" w:line="240" w:lineRule="auto"/>
      <w:ind w:left="288"/>
    </w:pPr>
    <w:rPr>
      <w:b/>
      <w:i/>
      <w:sz w:val="24"/>
    </w:rPr>
  </w:style>
  <w:style w:type="paragraph" w:styleId="Mucluc3">
    <w:name w:val="toc 3"/>
    <w:basedOn w:val="Binhthng"/>
    <w:next w:val="Binhthng"/>
    <w:autoRedefine/>
    <w:uiPriority w:val="39"/>
    <w:unhideWhenUsed/>
    <w:rsid w:val="006D324F"/>
    <w:pPr>
      <w:tabs>
        <w:tab w:val="right" w:leader="dot" w:pos="9061"/>
      </w:tabs>
      <w:spacing w:before="0" w:after="0" w:line="240" w:lineRule="auto"/>
      <w:ind w:left="576"/>
    </w:pPr>
    <w:rPr>
      <w:sz w:val="24"/>
    </w:rPr>
  </w:style>
  <w:style w:type="paragraph" w:styleId="Mucluc4">
    <w:name w:val="toc 4"/>
    <w:basedOn w:val="Binhthng"/>
    <w:next w:val="Binhthng"/>
    <w:autoRedefine/>
    <w:uiPriority w:val="39"/>
    <w:unhideWhenUsed/>
    <w:rsid w:val="004F3C69"/>
    <w:pPr>
      <w:spacing w:after="0" w:line="240" w:lineRule="auto"/>
      <w:ind w:left="1080"/>
    </w:pPr>
    <w:rPr>
      <w:i/>
      <w:sz w:val="22"/>
    </w:rPr>
  </w:style>
  <w:style w:type="character" w:styleId="Siuktni">
    <w:name w:val="Hyperlink"/>
    <w:basedOn w:val="Phngmcinhcuaoanvn"/>
    <w:uiPriority w:val="99"/>
    <w:unhideWhenUsed/>
    <w:rsid w:val="00424822"/>
    <w:rPr>
      <w:color w:val="0000FF" w:themeColor="hyperlink"/>
      <w:u w:val="single"/>
    </w:rPr>
  </w:style>
  <w:style w:type="paragraph" w:styleId="Chuthich">
    <w:name w:val="caption"/>
    <w:basedOn w:val="Binhthng"/>
    <w:next w:val="Binhthng"/>
    <w:uiPriority w:val="35"/>
    <w:unhideWhenUsed/>
    <w:qFormat/>
    <w:rsid w:val="004F3C69"/>
    <w:pPr>
      <w:spacing w:line="240" w:lineRule="auto"/>
      <w:jc w:val="center"/>
    </w:pPr>
    <w:rPr>
      <w:b/>
      <w:bCs/>
      <w:sz w:val="24"/>
      <w:szCs w:val="18"/>
    </w:rPr>
  </w:style>
  <w:style w:type="paragraph" w:styleId="Bongchuthich">
    <w:name w:val="Balloon Text"/>
    <w:basedOn w:val="Binhthng"/>
    <w:link w:val="BongchuthichChar"/>
    <w:uiPriority w:val="99"/>
    <w:semiHidden/>
    <w:unhideWhenUsed/>
    <w:rsid w:val="004F3C69"/>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4F3C69"/>
    <w:rPr>
      <w:rFonts w:ascii="Tahoma" w:hAnsi="Tahoma" w:cs="Tahoma"/>
      <w:sz w:val="16"/>
      <w:szCs w:val="16"/>
    </w:rPr>
  </w:style>
  <w:style w:type="paragraph" w:styleId="VnbanThun">
    <w:name w:val="Plain Text"/>
    <w:basedOn w:val="Binhthng"/>
    <w:link w:val="VnbanThunChar"/>
    <w:uiPriority w:val="99"/>
    <w:unhideWhenUsed/>
    <w:rsid w:val="004F3C69"/>
    <w:pPr>
      <w:spacing w:after="0" w:line="240" w:lineRule="auto"/>
    </w:pPr>
    <w:rPr>
      <w:rFonts w:ascii="Consolas" w:hAnsi="Consolas" w:cs="Consolas"/>
      <w:sz w:val="21"/>
      <w:szCs w:val="21"/>
    </w:rPr>
  </w:style>
  <w:style w:type="character" w:customStyle="1" w:styleId="VnbanThunChar">
    <w:name w:val="Văn bản Thuần Char"/>
    <w:basedOn w:val="Phngmcinhcuaoanvn"/>
    <w:link w:val="VnbanThun"/>
    <w:uiPriority w:val="99"/>
    <w:rsid w:val="004F3C69"/>
    <w:rPr>
      <w:rFonts w:ascii="Consolas" w:hAnsi="Consolas" w:cs="Consolas"/>
      <w:sz w:val="21"/>
      <w:szCs w:val="21"/>
    </w:rPr>
  </w:style>
  <w:style w:type="paragraph" w:styleId="ThutlBinhthng">
    <w:name w:val="Normal Indent"/>
    <w:basedOn w:val="Binhthng"/>
    <w:uiPriority w:val="99"/>
    <w:unhideWhenUsed/>
    <w:rsid w:val="00357B92"/>
    <w:pPr>
      <w:ind w:firstLine="360"/>
    </w:pPr>
  </w:style>
  <w:style w:type="paragraph" w:styleId="KhngDncch">
    <w:name w:val="No Spacing"/>
    <w:uiPriority w:val="1"/>
    <w:rsid w:val="004F3C69"/>
    <w:pPr>
      <w:spacing w:after="0" w:line="240" w:lineRule="auto"/>
      <w:ind w:firstLine="360"/>
      <w:jc w:val="both"/>
    </w:pPr>
    <w:rPr>
      <w:rFonts w:ascii="Times New Roman" w:hAnsi="Times New Roman"/>
      <w:sz w:val="26"/>
    </w:rPr>
  </w:style>
  <w:style w:type="paragraph" w:styleId="oancuaDanhsach">
    <w:name w:val="List Paragraph"/>
    <w:basedOn w:val="Binhthng"/>
    <w:uiPriority w:val="34"/>
    <w:rsid w:val="00043C54"/>
    <w:pPr>
      <w:ind w:left="720"/>
      <w:contextualSpacing/>
    </w:pPr>
  </w:style>
  <w:style w:type="paragraph" w:styleId="Danhsach">
    <w:name w:val="List"/>
    <w:basedOn w:val="Binhthng"/>
    <w:uiPriority w:val="99"/>
    <w:unhideWhenUsed/>
    <w:rsid w:val="00043C54"/>
    <w:pPr>
      <w:ind w:left="360" w:hanging="360"/>
      <w:contextualSpacing/>
    </w:pPr>
  </w:style>
  <w:style w:type="paragraph" w:styleId="Danhsach2">
    <w:name w:val="List 2"/>
    <w:basedOn w:val="Binhthng"/>
    <w:uiPriority w:val="99"/>
    <w:unhideWhenUsed/>
    <w:rsid w:val="00043C54"/>
    <w:pPr>
      <w:ind w:left="720" w:hanging="360"/>
      <w:contextualSpacing/>
    </w:pPr>
  </w:style>
  <w:style w:type="paragraph" w:styleId="Danhsach3">
    <w:name w:val="List 3"/>
    <w:basedOn w:val="Binhthng"/>
    <w:uiPriority w:val="99"/>
    <w:unhideWhenUsed/>
    <w:rsid w:val="00043C54"/>
    <w:pPr>
      <w:ind w:left="1080" w:hanging="360"/>
      <w:contextualSpacing/>
    </w:pPr>
  </w:style>
  <w:style w:type="paragraph" w:styleId="Danhsach4">
    <w:name w:val="List 4"/>
    <w:basedOn w:val="Binhthng"/>
    <w:uiPriority w:val="99"/>
    <w:unhideWhenUsed/>
    <w:rsid w:val="00043C54"/>
    <w:pPr>
      <w:ind w:left="1440" w:hanging="360"/>
      <w:contextualSpacing/>
    </w:pPr>
  </w:style>
  <w:style w:type="paragraph" w:styleId="Danhsach5">
    <w:name w:val="List 5"/>
    <w:basedOn w:val="Binhthng"/>
    <w:uiPriority w:val="99"/>
    <w:unhideWhenUsed/>
    <w:rsid w:val="00043C54"/>
    <w:pPr>
      <w:ind w:left="1800" w:hanging="360"/>
      <w:contextualSpacing/>
    </w:pPr>
  </w:style>
  <w:style w:type="paragraph" w:styleId="Duudong">
    <w:name w:val="List Bullet"/>
    <w:basedOn w:val="Binhthng"/>
    <w:uiPriority w:val="99"/>
    <w:unhideWhenUsed/>
    <w:qFormat/>
    <w:rsid w:val="00043C54"/>
    <w:pPr>
      <w:numPr>
        <w:numId w:val="1"/>
      </w:numPr>
      <w:ind w:left="720"/>
      <w:contextualSpacing/>
    </w:pPr>
  </w:style>
  <w:style w:type="paragraph" w:styleId="Duudong2">
    <w:name w:val="List Bullet 2"/>
    <w:basedOn w:val="Binhthng"/>
    <w:uiPriority w:val="99"/>
    <w:unhideWhenUsed/>
    <w:rsid w:val="00043C54"/>
    <w:pPr>
      <w:numPr>
        <w:numId w:val="2"/>
      </w:numPr>
      <w:contextualSpacing/>
    </w:pPr>
  </w:style>
  <w:style w:type="paragraph" w:styleId="Duudong3">
    <w:name w:val="List Bullet 3"/>
    <w:basedOn w:val="Binhthng"/>
    <w:uiPriority w:val="99"/>
    <w:unhideWhenUsed/>
    <w:rsid w:val="00043C54"/>
    <w:pPr>
      <w:numPr>
        <w:numId w:val="3"/>
      </w:numPr>
      <w:contextualSpacing/>
    </w:pPr>
    <w:rPr>
      <w:sz w:val="24"/>
    </w:rPr>
  </w:style>
  <w:style w:type="table" w:styleId="LiBang">
    <w:name w:val="Table Grid"/>
    <w:basedOn w:val="BangThngthng"/>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nghinhminhhoa">
    <w:name w:val="table of figures"/>
    <w:basedOn w:val="Binhthng"/>
    <w:next w:val="Binhthng"/>
    <w:uiPriority w:val="99"/>
    <w:unhideWhenUsed/>
    <w:rsid w:val="00C17EBE"/>
    <w:pPr>
      <w:spacing w:after="0" w:line="240" w:lineRule="auto"/>
    </w:pPr>
  </w:style>
  <w:style w:type="paragraph" w:styleId="Bantailiu">
    <w:name w:val="Document Map"/>
    <w:basedOn w:val="Binhthng"/>
    <w:link w:val="BantailiuChar"/>
    <w:uiPriority w:val="99"/>
    <w:semiHidden/>
    <w:unhideWhenUsed/>
    <w:rsid w:val="004C3576"/>
    <w:pPr>
      <w:spacing w:after="0" w:line="240" w:lineRule="auto"/>
    </w:pPr>
    <w:rPr>
      <w:rFonts w:ascii="Tahoma" w:hAnsi="Tahoma" w:cs="Tahoma"/>
      <w:sz w:val="16"/>
      <w:szCs w:val="16"/>
    </w:rPr>
  </w:style>
  <w:style w:type="character" w:customStyle="1" w:styleId="BantailiuChar">
    <w:name w:val="Bản đồ tài liệu Char"/>
    <w:basedOn w:val="Phngmcinhcuaoanvn"/>
    <w:link w:val="Bantailiu"/>
    <w:uiPriority w:val="99"/>
    <w:semiHidden/>
    <w:rsid w:val="004C3576"/>
    <w:rPr>
      <w:rFonts w:ascii="Tahoma" w:hAnsi="Tahoma" w:cs="Tahoma"/>
      <w:sz w:val="16"/>
      <w:szCs w:val="16"/>
    </w:rPr>
  </w:style>
  <w:style w:type="character" w:customStyle="1" w:styleId="u5Char">
    <w:name w:val="Đầu đề 5 Char"/>
    <w:basedOn w:val="Phngmcinhcuaoanvn"/>
    <w:link w:val="u5"/>
    <w:uiPriority w:val="9"/>
    <w:rsid w:val="00F25405"/>
    <w:rPr>
      <w:rFonts w:ascii="Times New Roman" w:eastAsiaTheme="majorEastAsia" w:hAnsi="Times New Roman" w:cstheme="majorBidi"/>
      <w:sz w:val="26"/>
    </w:rPr>
  </w:style>
  <w:style w:type="character" w:customStyle="1" w:styleId="u6Char">
    <w:name w:val="Đầu đề 6 Char"/>
    <w:basedOn w:val="Phngmcinhcuaoanvn"/>
    <w:link w:val="u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u7Char">
    <w:name w:val="Đầu đề 7 Char"/>
    <w:basedOn w:val="Phngmcinhcuaoanvn"/>
    <w:link w:val="u7"/>
    <w:uiPriority w:val="9"/>
    <w:semiHidden/>
    <w:rsid w:val="0089079F"/>
    <w:rPr>
      <w:rFonts w:asciiTheme="majorHAnsi" w:eastAsiaTheme="majorEastAsia" w:hAnsiTheme="majorHAnsi" w:cstheme="majorBidi"/>
      <w:i/>
      <w:iCs/>
      <w:color w:val="404040" w:themeColor="text1" w:themeTint="BF"/>
      <w:sz w:val="26"/>
    </w:rPr>
  </w:style>
  <w:style w:type="character" w:customStyle="1" w:styleId="u8Char">
    <w:name w:val="Đầu đề 8 Char"/>
    <w:basedOn w:val="Phngmcinhcuaoanvn"/>
    <w:link w:val="u8"/>
    <w:uiPriority w:val="9"/>
    <w:semiHidden/>
    <w:rsid w:val="0089079F"/>
    <w:rPr>
      <w:rFonts w:asciiTheme="majorHAnsi" w:eastAsiaTheme="majorEastAsia" w:hAnsiTheme="majorHAnsi" w:cstheme="majorBidi"/>
      <w:color w:val="404040" w:themeColor="text1" w:themeTint="BF"/>
    </w:rPr>
  </w:style>
  <w:style w:type="character" w:customStyle="1" w:styleId="u9Char">
    <w:name w:val="Đầu đề 9 Char"/>
    <w:basedOn w:val="Phngmcinhcuaoanvn"/>
    <w:link w:val="u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u1"/>
    <w:next w:val="Binhthng"/>
    <w:qFormat/>
    <w:rsid w:val="00C82B07"/>
    <w:pPr>
      <w:numPr>
        <w:numId w:val="0"/>
      </w:numPr>
    </w:pPr>
  </w:style>
  <w:style w:type="paragraph" w:styleId="utrang">
    <w:name w:val="header"/>
    <w:basedOn w:val="Binhthng"/>
    <w:link w:val="utrangChar"/>
    <w:uiPriority w:val="99"/>
    <w:unhideWhenUsed/>
    <w:rsid w:val="00877142"/>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877142"/>
    <w:rPr>
      <w:rFonts w:ascii="Times New Roman" w:hAnsi="Times New Roman"/>
      <w:sz w:val="26"/>
    </w:rPr>
  </w:style>
  <w:style w:type="paragraph" w:styleId="Chntrang">
    <w:name w:val="footer"/>
    <w:basedOn w:val="Binhthng"/>
    <w:link w:val="ChntrangChar"/>
    <w:uiPriority w:val="99"/>
    <w:unhideWhenUsed/>
    <w:rsid w:val="00877142"/>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77142"/>
    <w:rPr>
      <w:rFonts w:ascii="Times New Roman" w:hAnsi="Times New Roman"/>
      <w:sz w:val="26"/>
    </w:rPr>
  </w:style>
  <w:style w:type="paragraph" w:styleId="ThngthngWeb">
    <w:name w:val="Normal (Web)"/>
    <w:basedOn w:val="Binhthng"/>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VnbanChdanhsn">
    <w:name w:val="Placeholder Text"/>
    <w:basedOn w:val="Phngmcinhcuaoanvn"/>
    <w:uiPriority w:val="99"/>
    <w:semiHidden/>
    <w:rsid w:val="00D84378"/>
    <w:rPr>
      <w:color w:val="808080"/>
    </w:rPr>
  </w:style>
  <w:style w:type="paragraph" w:styleId="DanhmucTailiuThamkhao">
    <w:name w:val="Bibliography"/>
    <w:basedOn w:val="Binhthng"/>
    <w:next w:val="Binhthng"/>
    <w:uiPriority w:val="37"/>
    <w:unhideWhenUsed/>
    <w:rsid w:val="00FF2F78"/>
  </w:style>
  <w:style w:type="character" w:styleId="Manh">
    <w:name w:val="Strong"/>
    <w:basedOn w:val="Phngmcinhcuaoanvn"/>
    <w:uiPriority w:val="22"/>
    <w:qFormat/>
    <w:rsid w:val="000D087E"/>
    <w:rPr>
      <w:b/>
      <w:bCs/>
    </w:rPr>
  </w:style>
  <w:style w:type="character" w:customStyle="1" w:styleId="pl-k">
    <w:name w:val="pl-k"/>
    <w:basedOn w:val="Phngmcinhcuaoanvn"/>
    <w:rsid w:val="00B32BF7"/>
  </w:style>
  <w:style w:type="character" w:customStyle="1" w:styleId="pl-en">
    <w:name w:val="pl-en"/>
    <w:basedOn w:val="Phngmcinhcuaoanvn"/>
    <w:rsid w:val="00B32BF7"/>
  </w:style>
  <w:style w:type="character" w:customStyle="1" w:styleId="pl-c1">
    <w:name w:val="pl-c1"/>
    <w:basedOn w:val="Phngmcinhcuaoanvn"/>
    <w:rsid w:val="002A13F9"/>
  </w:style>
  <w:style w:type="character" w:customStyle="1" w:styleId="pl-s">
    <w:name w:val="pl-s"/>
    <w:basedOn w:val="Phngmcinhcuaoanvn"/>
    <w:rsid w:val="002A13F9"/>
  </w:style>
  <w:style w:type="character" w:customStyle="1" w:styleId="pl-pds">
    <w:name w:val="pl-pds"/>
    <w:basedOn w:val="Phngmcinhcuaoanvn"/>
    <w:rsid w:val="002A13F9"/>
  </w:style>
  <w:style w:type="character" w:customStyle="1" w:styleId="pl-smi">
    <w:name w:val="pl-smi"/>
    <w:basedOn w:val="Phngmcinhcuaoanvn"/>
    <w:rsid w:val="004A31AB"/>
  </w:style>
  <w:style w:type="character" w:styleId="cpChagiiquyt">
    <w:name w:val="Unresolved Mention"/>
    <w:basedOn w:val="Phngmcinhcuaoanvn"/>
    <w:uiPriority w:val="99"/>
    <w:semiHidden/>
    <w:unhideWhenUsed/>
    <w:rsid w:val="00D872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96232">
      <w:bodyDiv w:val="1"/>
      <w:marLeft w:val="0"/>
      <w:marRight w:val="0"/>
      <w:marTop w:val="0"/>
      <w:marBottom w:val="0"/>
      <w:divBdr>
        <w:top w:val="none" w:sz="0" w:space="0" w:color="auto"/>
        <w:left w:val="none" w:sz="0" w:space="0" w:color="auto"/>
        <w:bottom w:val="none" w:sz="0" w:space="0" w:color="auto"/>
        <w:right w:val="none" w:sz="0" w:space="0" w:color="auto"/>
      </w:divBdr>
    </w:div>
    <w:div w:id="44911409">
      <w:bodyDiv w:val="1"/>
      <w:marLeft w:val="0"/>
      <w:marRight w:val="0"/>
      <w:marTop w:val="0"/>
      <w:marBottom w:val="0"/>
      <w:divBdr>
        <w:top w:val="none" w:sz="0" w:space="0" w:color="auto"/>
        <w:left w:val="none" w:sz="0" w:space="0" w:color="auto"/>
        <w:bottom w:val="none" w:sz="0" w:space="0" w:color="auto"/>
        <w:right w:val="none" w:sz="0" w:space="0" w:color="auto"/>
      </w:divBdr>
    </w:div>
    <w:div w:id="65810361">
      <w:bodyDiv w:val="1"/>
      <w:marLeft w:val="0"/>
      <w:marRight w:val="0"/>
      <w:marTop w:val="0"/>
      <w:marBottom w:val="0"/>
      <w:divBdr>
        <w:top w:val="none" w:sz="0" w:space="0" w:color="auto"/>
        <w:left w:val="none" w:sz="0" w:space="0" w:color="auto"/>
        <w:bottom w:val="none" w:sz="0" w:space="0" w:color="auto"/>
        <w:right w:val="none" w:sz="0" w:space="0" w:color="auto"/>
      </w:divBdr>
    </w:div>
    <w:div w:id="142163641">
      <w:bodyDiv w:val="1"/>
      <w:marLeft w:val="0"/>
      <w:marRight w:val="0"/>
      <w:marTop w:val="0"/>
      <w:marBottom w:val="0"/>
      <w:divBdr>
        <w:top w:val="none" w:sz="0" w:space="0" w:color="auto"/>
        <w:left w:val="none" w:sz="0" w:space="0" w:color="auto"/>
        <w:bottom w:val="none" w:sz="0" w:space="0" w:color="auto"/>
        <w:right w:val="none" w:sz="0" w:space="0" w:color="auto"/>
      </w:divBdr>
    </w:div>
    <w:div w:id="207957653">
      <w:bodyDiv w:val="1"/>
      <w:marLeft w:val="0"/>
      <w:marRight w:val="0"/>
      <w:marTop w:val="0"/>
      <w:marBottom w:val="0"/>
      <w:divBdr>
        <w:top w:val="none" w:sz="0" w:space="0" w:color="auto"/>
        <w:left w:val="none" w:sz="0" w:space="0" w:color="auto"/>
        <w:bottom w:val="none" w:sz="0" w:space="0" w:color="auto"/>
        <w:right w:val="none" w:sz="0" w:space="0" w:color="auto"/>
      </w:divBdr>
    </w:div>
    <w:div w:id="257838730">
      <w:bodyDiv w:val="1"/>
      <w:marLeft w:val="0"/>
      <w:marRight w:val="0"/>
      <w:marTop w:val="0"/>
      <w:marBottom w:val="0"/>
      <w:divBdr>
        <w:top w:val="none" w:sz="0" w:space="0" w:color="auto"/>
        <w:left w:val="none" w:sz="0" w:space="0" w:color="auto"/>
        <w:bottom w:val="none" w:sz="0" w:space="0" w:color="auto"/>
        <w:right w:val="none" w:sz="0" w:space="0" w:color="auto"/>
      </w:divBdr>
    </w:div>
    <w:div w:id="527719003">
      <w:bodyDiv w:val="1"/>
      <w:marLeft w:val="0"/>
      <w:marRight w:val="0"/>
      <w:marTop w:val="0"/>
      <w:marBottom w:val="0"/>
      <w:divBdr>
        <w:top w:val="none" w:sz="0" w:space="0" w:color="auto"/>
        <w:left w:val="none" w:sz="0" w:space="0" w:color="auto"/>
        <w:bottom w:val="none" w:sz="0" w:space="0" w:color="auto"/>
        <w:right w:val="none" w:sz="0" w:space="0" w:color="auto"/>
      </w:divBdr>
    </w:div>
    <w:div w:id="544951957">
      <w:bodyDiv w:val="1"/>
      <w:marLeft w:val="0"/>
      <w:marRight w:val="0"/>
      <w:marTop w:val="0"/>
      <w:marBottom w:val="0"/>
      <w:divBdr>
        <w:top w:val="none" w:sz="0" w:space="0" w:color="auto"/>
        <w:left w:val="none" w:sz="0" w:space="0" w:color="auto"/>
        <w:bottom w:val="none" w:sz="0" w:space="0" w:color="auto"/>
        <w:right w:val="none" w:sz="0" w:space="0" w:color="auto"/>
      </w:divBdr>
    </w:div>
    <w:div w:id="724374904">
      <w:bodyDiv w:val="1"/>
      <w:marLeft w:val="0"/>
      <w:marRight w:val="0"/>
      <w:marTop w:val="0"/>
      <w:marBottom w:val="0"/>
      <w:divBdr>
        <w:top w:val="none" w:sz="0" w:space="0" w:color="auto"/>
        <w:left w:val="none" w:sz="0" w:space="0" w:color="auto"/>
        <w:bottom w:val="none" w:sz="0" w:space="0" w:color="auto"/>
        <w:right w:val="none" w:sz="0" w:space="0" w:color="auto"/>
      </w:divBdr>
    </w:div>
    <w:div w:id="809174925">
      <w:bodyDiv w:val="1"/>
      <w:marLeft w:val="0"/>
      <w:marRight w:val="0"/>
      <w:marTop w:val="0"/>
      <w:marBottom w:val="0"/>
      <w:divBdr>
        <w:top w:val="none" w:sz="0" w:space="0" w:color="auto"/>
        <w:left w:val="none" w:sz="0" w:space="0" w:color="auto"/>
        <w:bottom w:val="none" w:sz="0" w:space="0" w:color="auto"/>
        <w:right w:val="none" w:sz="0" w:space="0" w:color="auto"/>
      </w:divBdr>
    </w:div>
    <w:div w:id="895168459">
      <w:bodyDiv w:val="1"/>
      <w:marLeft w:val="0"/>
      <w:marRight w:val="0"/>
      <w:marTop w:val="0"/>
      <w:marBottom w:val="0"/>
      <w:divBdr>
        <w:top w:val="none" w:sz="0" w:space="0" w:color="auto"/>
        <w:left w:val="none" w:sz="0" w:space="0" w:color="auto"/>
        <w:bottom w:val="none" w:sz="0" w:space="0" w:color="auto"/>
        <w:right w:val="none" w:sz="0" w:space="0" w:color="auto"/>
      </w:divBdr>
    </w:div>
    <w:div w:id="933780416">
      <w:bodyDiv w:val="1"/>
      <w:marLeft w:val="0"/>
      <w:marRight w:val="0"/>
      <w:marTop w:val="0"/>
      <w:marBottom w:val="0"/>
      <w:divBdr>
        <w:top w:val="none" w:sz="0" w:space="0" w:color="auto"/>
        <w:left w:val="none" w:sz="0" w:space="0" w:color="auto"/>
        <w:bottom w:val="none" w:sz="0" w:space="0" w:color="auto"/>
        <w:right w:val="none" w:sz="0" w:space="0" w:color="auto"/>
      </w:divBdr>
    </w:div>
    <w:div w:id="960957435">
      <w:bodyDiv w:val="1"/>
      <w:marLeft w:val="0"/>
      <w:marRight w:val="0"/>
      <w:marTop w:val="0"/>
      <w:marBottom w:val="0"/>
      <w:divBdr>
        <w:top w:val="none" w:sz="0" w:space="0" w:color="auto"/>
        <w:left w:val="none" w:sz="0" w:space="0" w:color="auto"/>
        <w:bottom w:val="none" w:sz="0" w:space="0" w:color="auto"/>
        <w:right w:val="none" w:sz="0" w:space="0" w:color="auto"/>
      </w:divBdr>
    </w:div>
    <w:div w:id="990017406">
      <w:bodyDiv w:val="1"/>
      <w:marLeft w:val="0"/>
      <w:marRight w:val="0"/>
      <w:marTop w:val="0"/>
      <w:marBottom w:val="0"/>
      <w:divBdr>
        <w:top w:val="none" w:sz="0" w:space="0" w:color="auto"/>
        <w:left w:val="none" w:sz="0" w:space="0" w:color="auto"/>
        <w:bottom w:val="none" w:sz="0" w:space="0" w:color="auto"/>
        <w:right w:val="none" w:sz="0" w:space="0" w:color="auto"/>
      </w:divBdr>
    </w:div>
    <w:div w:id="1094935983">
      <w:bodyDiv w:val="1"/>
      <w:marLeft w:val="0"/>
      <w:marRight w:val="0"/>
      <w:marTop w:val="0"/>
      <w:marBottom w:val="0"/>
      <w:divBdr>
        <w:top w:val="none" w:sz="0" w:space="0" w:color="auto"/>
        <w:left w:val="none" w:sz="0" w:space="0" w:color="auto"/>
        <w:bottom w:val="none" w:sz="0" w:space="0" w:color="auto"/>
        <w:right w:val="none" w:sz="0" w:space="0" w:color="auto"/>
      </w:divBdr>
    </w:div>
    <w:div w:id="1188249332">
      <w:bodyDiv w:val="1"/>
      <w:marLeft w:val="0"/>
      <w:marRight w:val="0"/>
      <w:marTop w:val="0"/>
      <w:marBottom w:val="0"/>
      <w:divBdr>
        <w:top w:val="none" w:sz="0" w:space="0" w:color="auto"/>
        <w:left w:val="none" w:sz="0" w:space="0" w:color="auto"/>
        <w:bottom w:val="none" w:sz="0" w:space="0" w:color="auto"/>
        <w:right w:val="none" w:sz="0" w:space="0" w:color="auto"/>
      </w:divBdr>
    </w:div>
    <w:div w:id="1216500906">
      <w:bodyDiv w:val="1"/>
      <w:marLeft w:val="0"/>
      <w:marRight w:val="0"/>
      <w:marTop w:val="0"/>
      <w:marBottom w:val="0"/>
      <w:divBdr>
        <w:top w:val="none" w:sz="0" w:space="0" w:color="auto"/>
        <w:left w:val="none" w:sz="0" w:space="0" w:color="auto"/>
        <w:bottom w:val="none" w:sz="0" w:space="0" w:color="auto"/>
        <w:right w:val="none" w:sz="0" w:space="0" w:color="auto"/>
      </w:divBdr>
    </w:div>
    <w:div w:id="1594049360">
      <w:bodyDiv w:val="1"/>
      <w:marLeft w:val="0"/>
      <w:marRight w:val="0"/>
      <w:marTop w:val="0"/>
      <w:marBottom w:val="0"/>
      <w:divBdr>
        <w:top w:val="none" w:sz="0" w:space="0" w:color="auto"/>
        <w:left w:val="none" w:sz="0" w:space="0" w:color="auto"/>
        <w:bottom w:val="none" w:sz="0" w:space="0" w:color="auto"/>
        <w:right w:val="none" w:sz="0" w:space="0" w:color="auto"/>
      </w:divBdr>
    </w:div>
    <w:div w:id="1640644355">
      <w:bodyDiv w:val="1"/>
      <w:marLeft w:val="0"/>
      <w:marRight w:val="0"/>
      <w:marTop w:val="0"/>
      <w:marBottom w:val="0"/>
      <w:divBdr>
        <w:top w:val="none" w:sz="0" w:space="0" w:color="auto"/>
        <w:left w:val="none" w:sz="0" w:space="0" w:color="auto"/>
        <w:bottom w:val="none" w:sz="0" w:space="0" w:color="auto"/>
        <w:right w:val="none" w:sz="0" w:space="0" w:color="auto"/>
      </w:divBdr>
    </w:div>
    <w:div w:id="1659920125">
      <w:bodyDiv w:val="1"/>
      <w:marLeft w:val="0"/>
      <w:marRight w:val="0"/>
      <w:marTop w:val="0"/>
      <w:marBottom w:val="0"/>
      <w:divBdr>
        <w:top w:val="none" w:sz="0" w:space="0" w:color="auto"/>
        <w:left w:val="none" w:sz="0" w:space="0" w:color="auto"/>
        <w:bottom w:val="none" w:sz="0" w:space="0" w:color="auto"/>
        <w:right w:val="none" w:sz="0" w:space="0" w:color="auto"/>
      </w:divBdr>
    </w:div>
    <w:div w:id="1718310973">
      <w:bodyDiv w:val="1"/>
      <w:marLeft w:val="0"/>
      <w:marRight w:val="0"/>
      <w:marTop w:val="0"/>
      <w:marBottom w:val="0"/>
      <w:divBdr>
        <w:top w:val="none" w:sz="0" w:space="0" w:color="auto"/>
        <w:left w:val="none" w:sz="0" w:space="0" w:color="auto"/>
        <w:bottom w:val="none" w:sz="0" w:space="0" w:color="auto"/>
        <w:right w:val="none" w:sz="0" w:space="0" w:color="auto"/>
      </w:divBdr>
    </w:div>
    <w:div w:id="1831562067">
      <w:bodyDiv w:val="1"/>
      <w:marLeft w:val="0"/>
      <w:marRight w:val="0"/>
      <w:marTop w:val="0"/>
      <w:marBottom w:val="0"/>
      <w:divBdr>
        <w:top w:val="none" w:sz="0" w:space="0" w:color="auto"/>
        <w:left w:val="none" w:sz="0" w:space="0" w:color="auto"/>
        <w:bottom w:val="none" w:sz="0" w:space="0" w:color="auto"/>
        <w:right w:val="none" w:sz="0" w:space="0" w:color="auto"/>
      </w:divBdr>
    </w:div>
    <w:div w:id="1914729514">
      <w:bodyDiv w:val="1"/>
      <w:marLeft w:val="0"/>
      <w:marRight w:val="0"/>
      <w:marTop w:val="0"/>
      <w:marBottom w:val="0"/>
      <w:divBdr>
        <w:top w:val="none" w:sz="0" w:space="0" w:color="auto"/>
        <w:left w:val="none" w:sz="0" w:space="0" w:color="auto"/>
        <w:bottom w:val="none" w:sz="0" w:space="0" w:color="auto"/>
        <w:right w:val="none" w:sz="0" w:space="0" w:color="auto"/>
      </w:divBdr>
    </w:div>
    <w:div w:id="1940722941">
      <w:bodyDiv w:val="1"/>
      <w:marLeft w:val="0"/>
      <w:marRight w:val="0"/>
      <w:marTop w:val="0"/>
      <w:marBottom w:val="0"/>
      <w:divBdr>
        <w:top w:val="none" w:sz="0" w:space="0" w:color="auto"/>
        <w:left w:val="none" w:sz="0" w:space="0" w:color="auto"/>
        <w:bottom w:val="none" w:sz="0" w:space="0" w:color="auto"/>
        <w:right w:val="none" w:sz="0" w:space="0" w:color="auto"/>
      </w:divBdr>
    </w:div>
    <w:div w:id="1973289014">
      <w:bodyDiv w:val="1"/>
      <w:marLeft w:val="0"/>
      <w:marRight w:val="0"/>
      <w:marTop w:val="0"/>
      <w:marBottom w:val="0"/>
      <w:divBdr>
        <w:top w:val="none" w:sz="0" w:space="0" w:color="auto"/>
        <w:left w:val="none" w:sz="0" w:space="0" w:color="auto"/>
        <w:bottom w:val="none" w:sz="0" w:space="0" w:color="auto"/>
        <w:right w:val="none" w:sz="0" w:space="0" w:color="auto"/>
      </w:divBdr>
    </w:div>
    <w:div w:id="201572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github.com/Thai-VuDuc169/OS_EmbLinuxProject" TargetMode="External"/><Relationship Id="rId21" Type="http://schemas.openxmlformats.org/officeDocument/2006/relationships/hyperlink" Target="http://mlab.vn/raspberry-pi-b-raspberry-pi2/man-hinh-lcd-cho-raspberry-pi" TargetMode="External"/><Relationship Id="rId34" Type="http://schemas.openxmlformats.org/officeDocument/2006/relationships/hyperlink" Target="https://en.wikipedia.org/wiki/User_space" TargetMode="External"/><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hyperlink" Target="https://en.wikipedia.org/wiki/Linux_kernel"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hyperlink" Target="http://mlab.vn/raspberry-pi-b-raspberry-pi2/phu-kien-cho-raspberry-pi/1050625-the-nho-micro-sd-16g-class-10-sandisk-ultra-48mb-s-full-hd-video.html" TargetMode="External"/><Relationship Id="rId31" Type="http://schemas.openxmlformats.org/officeDocument/2006/relationships/hyperlink" Target="https://en.wikipedia.org/wiki/Pseudo_file_system" TargetMode="External"/><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mlab.vn/raspberry-pi-b-raspberry-pi2/nguon-va-cac-loai-day-ket-noi"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en.wikipedia.org/wiki/Virtual_file" TargetMode="External"/><Relationship Id="rId43" Type="http://schemas.openxmlformats.org/officeDocument/2006/relationships/footer" Target="footer6.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en.wikipedia.org/wiki/Device_driver" TargetMode="External"/><Relationship Id="rId38" Type="http://schemas.openxmlformats.org/officeDocument/2006/relationships/image" Target="media/image18.jpg"/><Relationship Id="rId46" Type="http://schemas.openxmlformats.org/officeDocument/2006/relationships/theme" Target="theme/theme1.xml"/><Relationship Id="rId20" Type="http://schemas.openxmlformats.org/officeDocument/2006/relationships/hyperlink" Target="http://mlab.vn/raspberry-pi-b-raspberry-pi2/nguon-va-cac-loai-day-ket-noi/1758276-cable-hdmi-to-vga-m-pard.html" TargetMode="External"/><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htt99</b:Tag>
    <b:SourceType>DocumentFromInternetSite</b:SourceType>
    <b:Guid>{B2049FF4-3680-418D-B2C4-6392A3EF980B}</b:Guid>
    <b:Title>https://www.sparkfun.com</b:Title>
    <b:Year>1999</b:Year>
    <b:InternetSiteTitle>https://www.sparkfun.com</b:InternetSiteTitle>
    <b:Month>4</b:Month>
    <b:Day>12</b:Day>
    <b:URL>https://www.sparkfun.com/datasheets/LCD/Monochrome/Nokia5110.pdf</b:URL>
    <b:RefOrder>1</b:RefOrder>
  </b:Source>
  <b:Source>
    <b:Tag>htt19</b:Tag>
    <b:SourceType>DocumentFromInternetSite</b:SourceType>
    <b:Guid>{0153A8C3-0910-4AF4-91B3-316185728014}</b:Guid>
    <b:Title>https://mlab.vn</b:Title>
    <b:InternetSiteTitle>https://mlab.vn</b:InternetSiteTitle>
    <b:Year>2019</b:Year>
    <b:Month>10</b:Month>
    <b:Day>15</b:Day>
    <b:URL>https://mlab.vn/index.php?_route_=bai-viet-ki-thuat/hoc-raspberry-pi</b:URL>
    <b:RefOrder>4</b:RefOrder>
  </b:Source>
  <b:Source>
    <b:Tag>wik20</b:Tag>
    <b:SourceType>DocumentFromInternetSite</b:SourceType>
    <b:Guid>{3E4BAA1C-877C-4964-9997-FC52B4ED3CD8}</b:Guid>
    <b:Author>
      <b:Author>
        <b:Corporate>wikipedia</b:Corporate>
      </b:Author>
    </b:Author>
    <b:Title>https://en.wikipedia.org</b:Title>
    <b:Year>2020</b:Year>
    <b:Month>11</b:Month>
    <b:Day>13</b:Day>
    <b:URL>https://en.wikipedia.org/wiki/Sysfs</b:URL>
    <b:RefOrder>2</b:RefOrder>
  </b:Source>
  <b:Source>
    <b:Tag>htt15</b:Tag>
    <b:SourceType>DocumentFromInternetSite</b:SourceType>
    <b:Guid>{F2386EDB-E3E3-4C66-8E93-AF26775DA555}</b:Guid>
    <b:Title>http://derekmolloy.ie</b:Title>
    <b:Year>2015</b:Year>
    <b:Month>4</b:Month>
    <b:Day>26</b:Day>
    <b:URL>http://derekmolloy.ie/kernel-gpio-programming-buttons-and-leds/?fbclid=IwAR2shn2Fbh-lXM34gSG-VTK3GMFwvN_gv5A4sl8TYHTM7yF-cd80PIlIn9g</b:URL>
    <b:RefOrder>3</b:RefOrder>
  </b:Source>
</b:Sources>
</file>

<file path=customXml/itemProps1.xml><?xml version="1.0" encoding="utf-8"?>
<ds:datastoreItem xmlns:ds="http://schemas.openxmlformats.org/officeDocument/2006/customXml" ds:itemID="{9F767534-C791-4E15-B915-7C401ED4E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165</TotalTime>
  <Pages>39</Pages>
  <Words>6659</Words>
  <Characters>37960</Characters>
  <Application>Microsoft Office Word</Application>
  <DocSecurity>0</DocSecurity>
  <Lines>316</Lines>
  <Paragraphs>89</Paragraphs>
  <ScaleCrop>false</ScaleCrop>
  <Company/>
  <LinksUpToDate>false</LinksUpToDate>
  <CharactersWithSpaces>44530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Hunget</dc:creator>
  <cp:keywords/>
  <cp:lastModifiedBy>Vu Duc Thai 20172804</cp:lastModifiedBy>
  <cp:revision>486</cp:revision>
  <cp:lastPrinted>2019-05-16T15:57:00Z</cp:lastPrinted>
  <dcterms:created xsi:type="dcterms:W3CDTF">2019-05-28T09:10:00Z</dcterms:created>
  <dcterms:modified xsi:type="dcterms:W3CDTF">2020-12-29T10:06:00Z</dcterms:modified>
</cp:coreProperties>
</file>